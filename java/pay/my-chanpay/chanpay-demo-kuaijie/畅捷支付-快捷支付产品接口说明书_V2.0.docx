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83A826" w14:textId="77777777" w:rsidR="00814DC7" w:rsidRPr="004805CC" w:rsidRDefault="00814DC7" w:rsidP="00DD69AB">
      <w:pPr>
        <w:pStyle w:val="ae"/>
        <w:rPr>
          <w:rFonts w:eastAsia="微软雅黑"/>
          <w:sz w:val="52"/>
          <w:szCs w:val="52"/>
        </w:rPr>
      </w:pPr>
      <w:r w:rsidRPr="004805CC">
        <w:rPr>
          <w:rFonts w:eastAsia="微软雅黑" w:hint="eastAsia"/>
          <w:sz w:val="52"/>
          <w:szCs w:val="52"/>
        </w:rPr>
        <w:t>快捷支付</w:t>
      </w:r>
      <w:r w:rsidR="00FD3D0D" w:rsidRPr="004805CC">
        <w:rPr>
          <w:rFonts w:eastAsia="微软雅黑" w:hint="eastAsia"/>
          <w:sz w:val="52"/>
          <w:szCs w:val="52"/>
        </w:rPr>
        <w:t>产品接口</w:t>
      </w:r>
      <w:r w:rsidR="001C49A8" w:rsidRPr="004805CC">
        <w:rPr>
          <w:rFonts w:eastAsia="微软雅黑" w:hint="eastAsia"/>
          <w:sz w:val="52"/>
          <w:szCs w:val="52"/>
        </w:rPr>
        <w:t>说明书</w:t>
      </w:r>
    </w:p>
    <w:p w14:paraId="78D6B715" w14:textId="77777777" w:rsidR="00127F9A" w:rsidRPr="00DD69AB" w:rsidRDefault="00127F9A" w:rsidP="00DD69AB">
      <w:pPr>
        <w:spacing w:beforeLines="950" w:before="2280"/>
        <w:jc w:val="center"/>
        <w:rPr>
          <w:rFonts w:ascii="Times New Roman" w:hAnsi="Times New Roman"/>
          <w:b/>
          <w:sz w:val="52"/>
          <w:szCs w:val="52"/>
        </w:rPr>
      </w:pPr>
    </w:p>
    <w:p w14:paraId="603A9571" w14:textId="77777777" w:rsidR="00814DC7" w:rsidRPr="00DD69AB" w:rsidRDefault="00814DC7" w:rsidP="00814DC7">
      <w:pPr>
        <w:ind w:firstLine="0"/>
        <w:rPr>
          <w:rFonts w:ascii="Times New Roman" w:hAnsi="Times New Roman"/>
        </w:rPr>
      </w:pPr>
    </w:p>
    <w:p w14:paraId="4283F0C9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5AB9159A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097E92D6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57D3BFB5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716E63C9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32F6F87A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47A72DDF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73979DC6" w14:textId="77777777" w:rsidR="00127F9A" w:rsidRPr="00DD69AB" w:rsidRDefault="00127F9A" w:rsidP="00814DC7">
      <w:pPr>
        <w:ind w:firstLine="0"/>
        <w:rPr>
          <w:rFonts w:ascii="Times New Roman" w:hAnsi="Times New Roman"/>
        </w:rPr>
      </w:pPr>
    </w:p>
    <w:p w14:paraId="1A8CA600" w14:textId="77777777" w:rsidR="00127F9A" w:rsidRPr="00DD69AB" w:rsidRDefault="00127F9A" w:rsidP="004805CC">
      <w:pPr>
        <w:pStyle w:val="af"/>
      </w:pPr>
    </w:p>
    <w:p w14:paraId="20C90539" w14:textId="77777777" w:rsidR="00D65738" w:rsidRPr="004805CC" w:rsidRDefault="00D65738" w:rsidP="00D65738">
      <w:pPr>
        <w:pStyle w:val="af"/>
      </w:pPr>
      <w:r w:rsidRPr="004805CC">
        <w:rPr>
          <w:rFonts w:hint="eastAsia"/>
        </w:rPr>
        <w:t>北京</w:t>
      </w:r>
      <w:r w:rsidR="0088309E" w:rsidRPr="004805CC">
        <w:rPr>
          <w:rFonts w:hint="eastAsia"/>
        </w:rPr>
        <w:t>畅捷</w:t>
      </w:r>
      <w:proofErr w:type="gramStart"/>
      <w:r w:rsidR="0088309E" w:rsidRPr="004805CC">
        <w:rPr>
          <w:rFonts w:hint="eastAsia"/>
        </w:rPr>
        <w:t>通支付</w:t>
      </w:r>
      <w:proofErr w:type="gramEnd"/>
      <w:r w:rsidR="0088309E" w:rsidRPr="004805CC">
        <w:rPr>
          <w:rFonts w:hint="eastAsia"/>
        </w:rPr>
        <w:t>技术</w:t>
      </w:r>
      <w:r w:rsidRPr="004805CC">
        <w:rPr>
          <w:rFonts w:hint="eastAsia"/>
        </w:rPr>
        <w:t>有限公司</w:t>
      </w:r>
    </w:p>
    <w:p w14:paraId="5ADA3086" w14:textId="77777777" w:rsidR="00144023" w:rsidRPr="00DD69AB" w:rsidRDefault="00144023" w:rsidP="00FB2A21">
      <w:pPr>
        <w:pStyle w:val="af"/>
        <w:rPr>
          <w:rFonts w:eastAsia="宋体"/>
        </w:rPr>
      </w:pPr>
    </w:p>
    <w:p w14:paraId="7F847631" w14:textId="77777777" w:rsidR="003F41E0" w:rsidRPr="00DD69AB" w:rsidRDefault="003F41E0" w:rsidP="003F41E0">
      <w:pPr>
        <w:rPr>
          <w:rFonts w:ascii="Times New Roman" w:hAnsi="Times New Roman"/>
        </w:rPr>
      </w:pPr>
    </w:p>
    <w:p w14:paraId="17B73D20" w14:textId="77777777" w:rsidR="00144023" w:rsidRPr="00DD69AB" w:rsidRDefault="00144023" w:rsidP="00DD69AB">
      <w:pPr>
        <w:ind w:firstLine="0"/>
        <w:rPr>
          <w:rFonts w:ascii="Times New Roman" w:hAnsi="Times New Roman"/>
        </w:rPr>
        <w:sectPr w:rsidR="00144023" w:rsidRPr="00DD69AB" w:rsidSect="007B0DF1">
          <w:footerReference w:type="even" r:id="rId11"/>
          <w:pgSz w:w="11906" w:h="16838" w:code="9"/>
          <w:pgMar w:top="1440" w:right="1797" w:bottom="1440" w:left="1797" w:header="851" w:footer="851" w:gutter="0"/>
          <w:cols w:space="425"/>
          <w:docGrid w:linePitch="326"/>
        </w:sectPr>
      </w:pPr>
    </w:p>
    <w:p w14:paraId="248FDCB0" w14:textId="77777777" w:rsidR="0056663B" w:rsidRPr="0056663B" w:rsidRDefault="0056663B" w:rsidP="0056663B">
      <w:pPr>
        <w:pStyle w:val="aa"/>
        <w:spacing w:before="240" w:after="240"/>
        <w:rPr>
          <w:rFonts w:ascii="微软雅黑" w:eastAsia="微软雅黑" w:hAnsi="微软雅黑"/>
          <w:sz w:val="32"/>
          <w:szCs w:val="32"/>
        </w:rPr>
      </w:pPr>
      <w:bookmarkStart w:id="0" w:name="_Toc484778560"/>
      <w:bookmarkStart w:id="1" w:name="_Toc487041095"/>
      <w:bookmarkStart w:id="2" w:name="_Toc487065039"/>
      <w:bookmarkStart w:id="3" w:name="_GoBack"/>
      <w:bookmarkEnd w:id="3"/>
      <w:r w:rsidRPr="0056663B">
        <w:rPr>
          <w:rFonts w:ascii="微软雅黑" w:eastAsia="微软雅黑" w:hAnsi="微软雅黑" w:hint="eastAsia"/>
          <w:sz w:val="32"/>
          <w:szCs w:val="32"/>
        </w:rPr>
        <w:lastRenderedPageBreak/>
        <w:t>编写说明</w:t>
      </w:r>
      <w:bookmarkEnd w:id="0"/>
      <w:bookmarkEnd w:id="1"/>
      <w:bookmarkEnd w:id="2"/>
    </w:p>
    <w:p w14:paraId="7372BC03" w14:textId="65C3DC07" w:rsidR="00DD69AB" w:rsidRPr="0056663B" w:rsidRDefault="00DD69AB" w:rsidP="0056663B">
      <w:pPr>
        <w:autoSpaceDE/>
        <w:adjustRightInd/>
        <w:snapToGrid/>
        <w:ind w:firstLine="0"/>
        <w:jc w:val="left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标题：畅</w:t>
      </w:r>
      <w:proofErr w:type="gramStart"/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-</w:t>
      </w: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快捷支付</w:t>
      </w:r>
      <w:r w:rsidR="0041402E"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产品</w:t>
      </w: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接口说明书</w:t>
      </w:r>
    </w:p>
    <w:p w14:paraId="13A3A8D1" w14:textId="77777777" w:rsidR="00DD69AB" w:rsidRPr="0056663B" w:rsidRDefault="00DD69AB" w:rsidP="0056663B">
      <w:pPr>
        <w:autoSpaceDE/>
        <w:adjustRightInd/>
        <w:snapToGrid/>
        <w:ind w:firstLine="0"/>
        <w:jc w:val="left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类别：文档</w:t>
      </w:r>
    </w:p>
    <w:p w14:paraId="089018CB" w14:textId="77777777" w:rsidR="00DD69AB" w:rsidRPr="0056663B" w:rsidRDefault="00DD69AB" w:rsidP="0056663B">
      <w:pPr>
        <w:autoSpaceDE/>
        <w:adjustRightInd/>
        <w:snapToGrid/>
        <w:ind w:firstLine="0"/>
        <w:jc w:val="left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编辑软件：</w:t>
      </w: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Microsoft Word 2010 </w:t>
      </w: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中文版</w:t>
      </w:r>
    </w:p>
    <w:p w14:paraId="1B13E66F" w14:textId="77777777" w:rsidR="00DD69AB" w:rsidRPr="0056663B" w:rsidRDefault="00DD69AB" w:rsidP="0056663B">
      <w:pPr>
        <w:autoSpaceDE/>
        <w:adjustRightInd/>
        <w:snapToGrid/>
        <w:ind w:firstLine="0"/>
        <w:jc w:val="left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56663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版本历史：</w:t>
      </w:r>
    </w:p>
    <w:p w14:paraId="657BFD20" w14:textId="77777777" w:rsidR="00DD69AB" w:rsidRPr="00DD69AB" w:rsidRDefault="00DD69AB" w:rsidP="00DD69AB">
      <w:pPr>
        <w:ind w:left="482"/>
        <w:rPr>
          <w:rFonts w:ascii="Times New Roman" w:hAnsi="Times New Roman"/>
        </w:rPr>
      </w:pPr>
    </w:p>
    <w:tbl>
      <w:tblPr>
        <w:tblStyle w:val="af8"/>
        <w:tblW w:w="8505" w:type="dxa"/>
        <w:tblLayout w:type="fixed"/>
        <w:tblLook w:val="04A0" w:firstRow="1" w:lastRow="0" w:firstColumn="1" w:lastColumn="0" w:noHBand="0" w:noVBand="1"/>
      </w:tblPr>
      <w:tblGrid>
        <w:gridCol w:w="842"/>
        <w:gridCol w:w="1023"/>
        <w:gridCol w:w="1117"/>
        <w:gridCol w:w="1117"/>
        <w:gridCol w:w="4406"/>
      </w:tblGrid>
      <w:tr w:rsidR="00DD69AB" w:rsidRPr="00DD69AB" w14:paraId="74E98B78" w14:textId="77777777" w:rsidTr="00DD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2" w:type="dxa"/>
          </w:tcPr>
          <w:p w14:paraId="60AA956E" w14:textId="77777777" w:rsidR="00DD69AB" w:rsidRPr="00DD69AB" w:rsidRDefault="00DD69AB" w:rsidP="00DD69AB">
            <w:pPr>
              <w:widowControl/>
              <w:autoSpaceDN w:val="0"/>
              <w:ind w:firstLine="0"/>
              <w:jc w:val="left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版本</w:t>
            </w:r>
          </w:p>
        </w:tc>
        <w:tc>
          <w:tcPr>
            <w:tcW w:w="1023" w:type="dxa"/>
          </w:tcPr>
          <w:p w14:paraId="0B3390E1" w14:textId="77777777" w:rsidR="00DD69AB" w:rsidRPr="00DD69AB" w:rsidRDefault="00DD69AB" w:rsidP="00DD69AB">
            <w:pPr>
              <w:widowControl/>
              <w:autoSpaceDN w:val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作者</w:t>
            </w:r>
          </w:p>
        </w:tc>
        <w:tc>
          <w:tcPr>
            <w:tcW w:w="1117" w:type="dxa"/>
          </w:tcPr>
          <w:p w14:paraId="5449BB23" w14:textId="77777777" w:rsidR="00DD69AB" w:rsidRPr="00DD69AB" w:rsidRDefault="00DD69AB" w:rsidP="00DD69AB">
            <w:pPr>
              <w:widowControl/>
              <w:autoSpaceDN w:val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审核人</w:t>
            </w:r>
          </w:p>
        </w:tc>
        <w:tc>
          <w:tcPr>
            <w:tcW w:w="1117" w:type="dxa"/>
          </w:tcPr>
          <w:p w14:paraId="2B9D1EC9" w14:textId="77777777" w:rsidR="00DD69AB" w:rsidRPr="00DD69AB" w:rsidRDefault="00DD69AB" w:rsidP="00DD69AB">
            <w:pPr>
              <w:widowControl/>
              <w:autoSpaceDN w:val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日期</w:t>
            </w:r>
          </w:p>
        </w:tc>
        <w:tc>
          <w:tcPr>
            <w:tcW w:w="4406" w:type="dxa"/>
          </w:tcPr>
          <w:p w14:paraId="45B2BC2B" w14:textId="77777777" w:rsidR="00DD69AB" w:rsidRPr="00DD69AB" w:rsidRDefault="00DD69AB" w:rsidP="00DD69AB">
            <w:pPr>
              <w:widowControl/>
              <w:autoSpaceDN w:val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备注</w:t>
            </w:r>
          </w:p>
        </w:tc>
      </w:tr>
      <w:tr w:rsidR="00DD69AB" w:rsidRPr="00DD69AB" w14:paraId="16D9FC73" w14:textId="77777777" w:rsidTr="00DD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14:paraId="3E98703B" w14:textId="146E3752" w:rsidR="00DD69AB" w:rsidRPr="00DD69AB" w:rsidRDefault="00DD69AB" w:rsidP="007C6D86">
            <w:pPr>
              <w:pStyle w:val="af0"/>
              <w:spacing w:line="360" w:lineRule="auto"/>
              <w:rPr>
                <w:sz w:val="18"/>
                <w:szCs w:val="18"/>
              </w:rPr>
            </w:pPr>
            <w:r w:rsidRPr="00DD69AB">
              <w:rPr>
                <w:rFonts w:hint="eastAsia"/>
                <w:sz w:val="18"/>
                <w:szCs w:val="18"/>
              </w:rPr>
              <w:t>V</w:t>
            </w:r>
            <w:r w:rsidR="007C6D86">
              <w:rPr>
                <w:rFonts w:hint="eastAsia"/>
                <w:sz w:val="18"/>
                <w:szCs w:val="18"/>
              </w:rPr>
              <w:t>2</w:t>
            </w:r>
            <w:r w:rsidRPr="00DD69AB">
              <w:rPr>
                <w:rFonts w:hint="eastAsia"/>
                <w:sz w:val="18"/>
                <w:szCs w:val="18"/>
              </w:rPr>
              <w:t>.0</w:t>
            </w:r>
          </w:p>
        </w:tc>
        <w:tc>
          <w:tcPr>
            <w:tcW w:w="1023" w:type="dxa"/>
          </w:tcPr>
          <w:p w14:paraId="7916682A" w14:textId="77777777" w:rsidR="00DD69AB" w:rsidRPr="00DD69AB" w:rsidRDefault="00DD69AB" w:rsidP="00DD69AB">
            <w:pPr>
              <w:pStyle w:val="af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DD69AB">
              <w:rPr>
                <w:rFonts w:hint="eastAsia"/>
                <w:sz w:val="18"/>
                <w:szCs w:val="18"/>
              </w:rPr>
              <w:t>丁瑜</w:t>
            </w:r>
            <w:proofErr w:type="gramEnd"/>
          </w:p>
        </w:tc>
        <w:tc>
          <w:tcPr>
            <w:tcW w:w="1117" w:type="dxa"/>
          </w:tcPr>
          <w:p w14:paraId="6BA70034" w14:textId="77777777" w:rsidR="00DD69AB" w:rsidRPr="00DD69AB" w:rsidRDefault="00DD69AB" w:rsidP="00DD69AB">
            <w:pPr>
              <w:pStyle w:val="af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17" w:type="dxa"/>
          </w:tcPr>
          <w:p w14:paraId="00BFA8EE" w14:textId="77777777" w:rsidR="00DD69AB" w:rsidRPr="00DD69AB" w:rsidRDefault="00DD69AB" w:rsidP="00DD69AB">
            <w:pPr>
              <w:pStyle w:val="af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D69AB">
              <w:rPr>
                <w:rFonts w:hint="eastAsia"/>
                <w:sz w:val="18"/>
                <w:szCs w:val="18"/>
              </w:rPr>
              <w:t>2017-07-5</w:t>
            </w:r>
          </w:p>
        </w:tc>
        <w:tc>
          <w:tcPr>
            <w:tcW w:w="4406" w:type="dxa"/>
          </w:tcPr>
          <w:p w14:paraId="53C06470" w14:textId="77777777" w:rsidR="00DD69AB" w:rsidRPr="00DD69AB" w:rsidRDefault="00DD69AB" w:rsidP="00DD69AB">
            <w:pPr>
              <w:pStyle w:val="af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D69AB">
              <w:rPr>
                <w:rFonts w:hint="eastAsia"/>
                <w:sz w:val="18"/>
                <w:szCs w:val="18"/>
              </w:rPr>
              <w:t>正式发布版</w:t>
            </w:r>
          </w:p>
        </w:tc>
      </w:tr>
    </w:tbl>
    <w:p w14:paraId="43B68BF6" w14:textId="77777777" w:rsidR="00DD69AB" w:rsidRPr="00DD69AB" w:rsidRDefault="00DD69AB" w:rsidP="00DD69AB">
      <w:pPr>
        <w:rPr>
          <w:rFonts w:ascii="Times New Roman" w:hAnsi="Times New Roman"/>
        </w:rPr>
      </w:pPr>
    </w:p>
    <w:p w14:paraId="4D244172" w14:textId="77777777" w:rsidR="00DD69AB" w:rsidRPr="00DD69AB" w:rsidRDefault="00DD69AB" w:rsidP="00DD69AB">
      <w:pPr>
        <w:widowControl/>
        <w:jc w:val="left"/>
        <w:rPr>
          <w:rFonts w:ascii="Times New Roman" w:hAnsi="Times New Roman"/>
        </w:rPr>
      </w:pPr>
      <w:r w:rsidRPr="00DD69AB">
        <w:rPr>
          <w:rFonts w:ascii="Times New Roman" w:hAnsi="Times New Roman"/>
        </w:rPr>
        <w:br w:type="page"/>
      </w:r>
    </w:p>
    <w:p w14:paraId="02EF8D88" w14:textId="77777777" w:rsidR="00DD69AB" w:rsidRPr="00DD69AB" w:rsidRDefault="00DD69AB" w:rsidP="00623BC7">
      <w:pPr>
        <w:rPr>
          <w:rFonts w:ascii="Times New Roman" w:hAnsi="Times New Roman"/>
        </w:rPr>
        <w:sectPr w:rsidR="00DD69AB" w:rsidRPr="00DD69AB" w:rsidSect="009C7408">
          <w:headerReference w:type="default" r:id="rId12"/>
          <w:footerReference w:type="default" r:id="rId13"/>
          <w:pgSz w:w="11906" w:h="16838" w:code="9"/>
          <w:pgMar w:top="1440" w:right="1701" w:bottom="1440" w:left="1701" w:header="851" w:footer="851" w:gutter="0"/>
          <w:pgNumType w:fmt="upperRoman" w:start="2"/>
          <w:cols w:space="425"/>
          <w:docGrid w:linePitch="326"/>
        </w:sectPr>
      </w:pPr>
    </w:p>
    <w:p w14:paraId="6E5099A7" w14:textId="28E9EF47" w:rsidR="006463D6" w:rsidRPr="00A069DB" w:rsidRDefault="006463D6" w:rsidP="006463D6">
      <w:pPr>
        <w:pStyle w:val="aa"/>
        <w:spacing w:before="240" w:after="240"/>
        <w:rPr>
          <w:rFonts w:eastAsia="微软雅黑"/>
          <w:sz w:val="32"/>
          <w:szCs w:val="32"/>
        </w:rPr>
      </w:pPr>
      <w:bookmarkStart w:id="4" w:name="_Toc487038150"/>
      <w:bookmarkStart w:id="5" w:name="_Toc487038949"/>
      <w:bookmarkStart w:id="6" w:name="_Toc487041096"/>
      <w:r>
        <w:rPr>
          <w:rFonts w:ascii="微软雅黑" w:eastAsia="微软雅黑" w:hAnsi="微软雅黑" w:hint="eastAsia"/>
          <w:sz w:val="32"/>
          <w:szCs w:val="32"/>
        </w:rPr>
        <w:lastRenderedPageBreak/>
        <w:t>目 录</w:t>
      </w:r>
      <w:bookmarkEnd w:id="4"/>
      <w:bookmarkEnd w:id="5"/>
      <w:bookmarkEnd w:id="6"/>
      <w:r w:rsidRPr="00A069DB">
        <w:rPr>
          <w:b w:val="0"/>
          <w:bCs w:val="0"/>
        </w:rPr>
        <w:fldChar w:fldCharType="begin"/>
      </w:r>
      <w:r w:rsidRPr="00A069DB">
        <w:rPr>
          <w:b w:val="0"/>
          <w:bCs w:val="0"/>
        </w:rPr>
        <w:instrText xml:space="preserve"> TOC \o "1-3" </w:instrText>
      </w:r>
      <w:r w:rsidRPr="00A069DB">
        <w:rPr>
          <w:b w:val="0"/>
          <w:bCs w:val="0"/>
        </w:rPr>
        <w:fldChar w:fldCharType="separate"/>
      </w:r>
    </w:p>
    <w:p w14:paraId="2B9B95ED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1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引言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_Toc487065040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1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0AD37486" w14:textId="14E6B9E6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1.1</w:t>
      </w:r>
      <w:r w:rsidRPr="00A069DB">
        <w:rPr>
          <w:rFonts w:ascii="Times New Roman" w:hAnsi="Times New Roman"/>
          <w:noProof/>
          <w:sz w:val="21"/>
          <w:szCs w:val="21"/>
        </w:rPr>
        <w:t>编写目的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_Toc487065041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6D2A00D5" w14:textId="72767A41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1.2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产品范围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_Toc487065042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7F6EE881" w14:textId="463CF750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1.3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规范及定义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_Toc487065043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5CDAAA40" w14:textId="2BE8A0E4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1.4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接口使用说明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_Toc487065044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BC25029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2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业务场景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_Toc487065045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2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788A18D9" w14:textId="167102BA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2.1</w:t>
      </w:r>
      <w:r w:rsidRPr="00A069DB">
        <w:rPr>
          <w:rFonts w:ascii="Times New Roman" w:hAnsi="Times New Roman"/>
          <w:noProof/>
          <w:sz w:val="21"/>
          <w:szCs w:val="21"/>
        </w:rPr>
        <w:t>场景说明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_Toc487065046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2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64E82282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2.1.1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绑卡支付模式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_Toc487065047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2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3880C1CC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2.1.2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直接支付模式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_Toc487065048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2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3E979084" w14:textId="08826062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2.2</w:t>
      </w:r>
      <w:r w:rsidRPr="00A069DB">
        <w:rPr>
          <w:rFonts w:ascii="Times New Roman" w:hAnsi="Times New Roman"/>
          <w:noProof/>
          <w:sz w:val="21"/>
          <w:szCs w:val="21"/>
        </w:rPr>
        <w:t>流程说明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_Toc487065049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578FF6E3" w14:textId="0CB835AB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2.3</w:t>
      </w:r>
      <w:r w:rsidRPr="00A069DB">
        <w:rPr>
          <w:rFonts w:ascii="Times New Roman" w:hAnsi="Times New Roman"/>
          <w:noProof/>
          <w:sz w:val="21"/>
          <w:szCs w:val="21"/>
        </w:rPr>
        <w:t>交易模式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_Toc487065050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8FF41A0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2.3.1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前台模式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_Toc487065051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038564D4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2.3.2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后台模式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_Toc487065052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2F79DA5B" w14:textId="11EF9F17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2.4</w:t>
      </w:r>
      <w:r w:rsidRPr="00A069DB">
        <w:rPr>
          <w:rFonts w:ascii="Times New Roman" w:hAnsi="Times New Roman"/>
          <w:noProof/>
          <w:sz w:val="21"/>
          <w:szCs w:val="21"/>
        </w:rPr>
        <w:t>业务流程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_Toc487065053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70BA9784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2.4.1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绑卡支付模式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_Toc487065054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153A794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2.4.2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直接支付模式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_Toc487065055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7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1509FB9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3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网络及安全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_Toc487065056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8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4D0C5692" w14:textId="30B6F126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3.1</w:t>
      </w:r>
      <w:r w:rsidRPr="00A069DB">
        <w:rPr>
          <w:rFonts w:ascii="Times New Roman" w:hAnsi="Times New Roman"/>
          <w:noProof/>
          <w:sz w:val="21"/>
          <w:szCs w:val="21"/>
        </w:rPr>
        <w:t>网络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_Toc487065057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6D61FB20" w14:textId="754E16B1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3.2</w:t>
      </w:r>
      <w:r w:rsidRPr="00A069DB">
        <w:rPr>
          <w:rFonts w:ascii="Times New Roman" w:hAnsi="Times New Roman"/>
          <w:noProof/>
          <w:sz w:val="21"/>
          <w:szCs w:val="21"/>
        </w:rPr>
        <w:t>安全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_Toc487065058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62EBDD87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3.2.1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签名机制基本说明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_Toc487065059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0D9E7B42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3.2.2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生成待签名的字符串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_Toc487065060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9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13EB4615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3.2.3 RSA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签名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_Toc487065061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10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3EC4276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3.2.4 RSA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密钥生成方式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_Toc487065062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10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59BE707F" w14:textId="4FC986FA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3.3</w:t>
      </w:r>
      <w:r w:rsidRPr="00A069DB">
        <w:rPr>
          <w:rFonts w:ascii="Times New Roman" w:hAnsi="Times New Roman"/>
          <w:noProof/>
          <w:sz w:val="21"/>
          <w:szCs w:val="21"/>
        </w:rPr>
        <w:t>连通性测试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_Toc487065063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12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79EEAAD9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4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技术接口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_Toc487065064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12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541D4A8E" w14:textId="014BF646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4.1</w:t>
      </w:r>
      <w:r w:rsidRPr="00A069DB">
        <w:rPr>
          <w:rFonts w:ascii="Times New Roman" w:hAnsi="Times New Roman"/>
          <w:noProof/>
          <w:sz w:val="21"/>
          <w:szCs w:val="21"/>
        </w:rPr>
        <w:t>基本通信协议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_Toc487065065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12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02C21004" w14:textId="5A33798D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4.2</w:t>
      </w:r>
      <w:r w:rsidRPr="00A069DB">
        <w:rPr>
          <w:rFonts w:ascii="Times New Roman" w:hAnsi="Times New Roman"/>
          <w:noProof/>
          <w:sz w:val="21"/>
          <w:szCs w:val="21"/>
        </w:rPr>
        <w:t>交易模式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_Toc487065066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69ED288A" w14:textId="03CAF0D1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4.3</w:t>
      </w:r>
      <w:r w:rsidRPr="00A069DB">
        <w:rPr>
          <w:rFonts w:ascii="Times New Roman" w:hAnsi="Times New Roman"/>
          <w:noProof/>
          <w:sz w:val="21"/>
          <w:szCs w:val="21"/>
        </w:rPr>
        <w:t>交易报文头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_Toc487065067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14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A393417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4.3.1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合作方发起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_Toc487065068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14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0F902DCD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4.3.2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畅捷发起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_Toc487065069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15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2939C3FA" w14:textId="1B8531A8" w:rsidR="006463D6" w:rsidRPr="00A069DB" w:rsidRDefault="006463D6" w:rsidP="006463D6">
      <w:pPr>
        <w:pStyle w:val="20"/>
        <w:tabs>
          <w:tab w:val="left" w:pos="902"/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>4.4</w:t>
      </w:r>
      <w:r w:rsidRPr="00A069DB">
        <w:rPr>
          <w:rFonts w:ascii="Times New Roman" w:hAnsi="Times New Roman"/>
          <w:noProof/>
          <w:sz w:val="21"/>
          <w:szCs w:val="21"/>
        </w:rPr>
        <w:t>服务接口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_Toc487065070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282011A2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lastRenderedPageBreak/>
        <w:t xml:space="preserve">4.4.1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接口概述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_Toc487065071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71513616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4.4.2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合作方主动发起的服务接口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_Toc487065072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17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5394D9B6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4.4.3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畅捷主动发起的服务接口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_Toc487065073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43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1070EE5E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5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响应码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_Toc487065074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46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5775380E" w14:textId="77777777" w:rsidR="006463D6" w:rsidRPr="00A069DB" w:rsidRDefault="006463D6" w:rsidP="006463D6">
      <w:pPr>
        <w:pStyle w:val="2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 xml:space="preserve">5.1 </w:t>
      </w:r>
      <w:r w:rsidRPr="00A069DB">
        <w:rPr>
          <w:rFonts w:ascii="Times New Roman" w:hAnsi="Times New Roman"/>
          <w:noProof/>
          <w:sz w:val="21"/>
          <w:szCs w:val="21"/>
        </w:rPr>
        <w:t>返回码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_Toc487065075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6F45BDC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5.1.1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网关返回码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_Toc487065076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2774DA8B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5.1.2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业务返回码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_Toc487065077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48F0D53F" w14:textId="77777777" w:rsidR="006463D6" w:rsidRPr="00A069DB" w:rsidRDefault="006463D6" w:rsidP="006463D6">
      <w:pPr>
        <w:pStyle w:val="30"/>
        <w:tabs>
          <w:tab w:val="right" w:leader="dot" w:pos="8302"/>
        </w:tabs>
        <w:spacing w:line="400" w:lineRule="exact"/>
        <w:rPr>
          <w:rFonts w:ascii="Times New Roman" w:hAnsi="Times New Roman" w:cstheme="minorBidi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 xml:space="preserve">5.2.3 </w:t>
      </w:r>
      <w:r w:rsidRPr="00A069DB">
        <w:rPr>
          <w:rFonts w:ascii="Times New Roman" w:hAnsi="Times New Roman" w:cs="Times New Roman"/>
          <w:bCs/>
          <w:noProof/>
          <w:snapToGrid/>
          <w:kern w:val="2"/>
          <w:sz w:val="21"/>
          <w:szCs w:val="21"/>
        </w:rPr>
        <w:t>返回描述信息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_Toc487065078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46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5A31A80E" w14:textId="77777777" w:rsidR="006463D6" w:rsidRPr="00A069DB" w:rsidRDefault="006463D6" w:rsidP="006463D6">
      <w:pPr>
        <w:pStyle w:val="2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 xml:space="preserve">5.2 </w:t>
      </w:r>
      <w:r w:rsidRPr="00A069DB">
        <w:rPr>
          <w:rFonts w:ascii="Times New Roman" w:hAnsi="Times New Roman"/>
          <w:noProof/>
          <w:sz w:val="21"/>
          <w:szCs w:val="21"/>
        </w:rPr>
        <w:t>鉴权状态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_Toc487065079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3E08F694" w14:textId="77777777" w:rsidR="006463D6" w:rsidRPr="00A069DB" w:rsidRDefault="006463D6" w:rsidP="006463D6">
      <w:pPr>
        <w:pStyle w:val="2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 xml:space="preserve">5.4 </w:t>
      </w:r>
      <w:r w:rsidRPr="00A069DB">
        <w:rPr>
          <w:rFonts w:ascii="Times New Roman" w:hAnsi="Times New Roman"/>
          <w:noProof/>
          <w:sz w:val="21"/>
          <w:szCs w:val="21"/>
        </w:rPr>
        <w:t>通知支付状态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_Toc487065080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78E86F44" w14:textId="77777777" w:rsidR="006463D6" w:rsidRPr="00A069DB" w:rsidRDefault="006463D6" w:rsidP="006463D6">
      <w:pPr>
        <w:pStyle w:val="2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small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hAnsi="Times New Roman"/>
          <w:noProof/>
          <w:sz w:val="21"/>
          <w:szCs w:val="21"/>
        </w:rPr>
        <w:t xml:space="preserve">5.5 </w:t>
      </w:r>
      <w:r w:rsidRPr="00A069DB">
        <w:rPr>
          <w:rFonts w:ascii="Times New Roman" w:hAnsi="Times New Roman"/>
          <w:noProof/>
          <w:sz w:val="21"/>
          <w:szCs w:val="21"/>
        </w:rPr>
        <w:t>通知退款状态</w:t>
      </w:r>
      <w:r w:rsidRPr="00A069DB">
        <w:rPr>
          <w:rFonts w:ascii="Times New Roman" w:hAnsi="Times New Roman"/>
          <w:noProof/>
          <w:sz w:val="21"/>
          <w:szCs w:val="21"/>
        </w:rPr>
        <w:tab/>
      </w:r>
      <w:r w:rsidRPr="00A069DB">
        <w:rPr>
          <w:rFonts w:ascii="Times New Roman" w:hAnsi="Times New Roman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noProof/>
          <w:sz w:val="21"/>
          <w:szCs w:val="21"/>
        </w:rPr>
        <w:instrText xml:space="preserve"> PAGEREF _Toc487065081 \h </w:instrText>
      </w:r>
      <w:r w:rsidRPr="00A069DB">
        <w:rPr>
          <w:rFonts w:ascii="Times New Roman" w:hAnsi="Times New Roman"/>
          <w:noProof/>
          <w:sz w:val="21"/>
          <w:szCs w:val="21"/>
        </w:rPr>
      </w:r>
      <w:r w:rsidRPr="00A069DB">
        <w:rPr>
          <w:rFonts w:ascii="Times New Roman" w:hAnsi="Times New Roman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noProof/>
          <w:sz w:val="21"/>
          <w:szCs w:val="21"/>
        </w:rPr>
        <w:t>48</w:t>
      </w:r>
      <w:r w:rsidRPr="00A069DB">
        <w:rPr>
          <w:rFonts w:ascii="Times New Roman" w:hAnsi="Times New Roman"/>
          <w:noProof/>
          <w:sz w:val="21"/>
          <w:szCs w:val="21"/>
        </w:rPr>
        <w:fldChar w:fldCharType="end"/>
      </w:r>
    </w:p>
    <w:p w14:paraId="08018C4D" w14:textId="77777777" w:rsidR="006463D6" w:rsidRPr="00A069DB" w:rsidRDefault="006463D6" w:rsidP="006463D6">
      <w:pPr>
        <w:pStyle w:val="10"/>
        <w:tabs>
          <w:tab w:val="right" w:leader="dot" w:pos="8302"/>
        </w:tabs>
        <w:spacing w:before="0" w:after="0" w:line="400" w:lineRule="exact"/>
        <w:rPr>
          <w:rFonts w:ascii="Times New Roman" w:hAnsi="Times New Roman" w:cstheme="minorBidi"/>
          <w:b w:val="0"/>
          <w:caps w:val="0"/>
          <w:noProof/>
          <w:snapToGrid/>
          <w:kern w:val="2"/>
          <w:sz w:val="21"/>
          <w:szCs w:val="21"/>
        </w:rPr>
      </w:pP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第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6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章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 xml:space="preserve"> </w:t>
      </w:r>
      <w:r w:rsidRPr="00A069DB">
        <w:rPr>
          <w:rFonts w:ascii="Times New Roman" w:eastAsia="微软雅黑" w:hAnsi="Times New Roman"/>
          <w:bCs/>
          <w:noProof/>
          <w:snapToGrid/>
          <w:kern w:val="44"/>
          <w:sz w:val="21"/>
          <w:szCs w:val="21"/>
        </w:rPr>
        <w:t>数据字典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tab/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begin"/>
      </w:r>
      <w:r w:rsidRPr="00A069DB">
        <w:rPr>
          <w:rFonts w:ascii="Times New Roman" w:hAnsi="Times New Roman"/>
          <w:b w:val="0"/>
          <w:noProof/>
          <w:sz w:val="21"/>
          <w:szCs w:val="21"/>
        </w:rPr>
        <w:instrText xml:space="preserve"> PAGEREF _Toc487065082 \h </w:instrText>
      </w:r>
      <w:r w:rsidRPr="00A069DB">
        <w:rPr>
          <w:rFonts w:ascii="Times New Roman" w:hAnsi="Times New Roman"/>
          <w:b w:val="0"/>
          <w:noProof/>
          <w:sz w:val="21"/>
          <w:szCs w:val="21"/>
        </w:rPr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separate"/>
      </w:r>
      <w:r w:rsidRPr="00A069DB">
        <w:rPr>
          <w:rFonts w:ascii="Times New Roman" w:hAnsi="Times New Roman"/>
          <w:b w:val="0"/>
          <w:noProof/>
          <w:sz w:val="21"/>
          <w:szCs w:val="21"/>
        </w:rPr>
        <w:t>48</w:t>
      </w:r>
      <w:r w:rsidRPr="00A069DB">
        <w:rPr>
          <w:rFonts w:ascii="Times New Roman" w:hAnsi="Times New Roman"/>
          <w:b w:val="0"/>
          <w:noProof/>
          <w:sz w:val="21"/>
          <w:szCs w:val="21"/>
        </w:rPr>
        <w:fldChar w:fldCharType="end"/>
      </w:r>
    </w:p>
    <w:p w14:paraId="27E4E269" w14:textId="17DE789D" w:rsidR="00483143" w:rsidRPr="00A069DB" w:rsidRDefault="006463D6" w:rsidP="00483143">
      <w:pPr>
        <w:rPr>
          <w:rFonts w:ascii="Times New Roman" w:hAnsi="Times New Roman"/>
        </w:rPr>
        <w:sectPr w:rsidR="00483143" w:rsidRPr="00A069DB" w:rsidSect="009C7408">
          <w:headerReference w:type="default" r:id="rId14"/>
          <w:pgSz w:w="11906" w:h="16838" w:code="9"/>
          <w:pgMar w:top="1440" w:right="1797" w:bottom="1440" w:left="1797" w:header="851" w:footer="851" w:gutter="0"/>
          <w:pgNumType w:fmt="upperRoman" w:start="3"/>
          <w:cols w:space="425"/>
          <w:docGrid w:linePitch="326"/>
        </w:sectPr>
      </w:pPr>
      <w:r w:rsidRPr="00A069DB">
        <w:rPr>
          <w:rFonts w:ascii="Times New Roman" w:eastAsia="黑体" w:hAnsi="Times New Roman" w:cs="Arial"/>
          <w:b/>
          <w:bCs/>
          <w:spacing w:val="20"/>
          <w:sz w:val="36"/>
          <w:szCs w:val="36"/>
        </w:rPr>
        <w:fldChar w:fldCharType="end"/>
      </w:r>
    </w:p>
    <w:p w14:paraId="12CEA862" w14:textId="77777777" w:rsidR="00DD26F1" w:rsidRPr="00A178A5" w:rsidRDefault="00DD26F1" w:rsidP="00A178A5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7" w:name="_Toc487037611"/>
      <w:bookmarkStart w:id="8" w:name="_Toc487038950"/>
      <w:bookmarkStart w:id="9" w:name="_Toc487065040"/>
      <w:bookmarkStart w:id="10" w:name="_Toc487037612"/>
      <w:bookmarkStart w:id="11" w:name="_Toc487038951"/>
      <w:r w:rsidRPr="00A178A5">
        <w:rPr>
          <w:rFonts w:eastAsia="微软雅黑" w:cs="Times New Roman" w:hint="eastAsia"/>
          <w:bCs/>
          <w:snapToGrid/>
          <w:color w:val="auto"/>
          <w:kern w:val="44"/>
        </w:rPr>
        <w:lastRenderedPageBreak/>
        <w:t>第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1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引言</w:t>
      </w:r>
      <w:bookmarkEnd w:id="7"/>
      <w:bookmarkEnd w:id="8"/>
      <w:bookmarkEnd w:id="9"/>
    </w:p>
    <w:p w14:paraId="1D1E6559" w14:textId="77777777" w:rsidR="00DD26F1" w:rsidRPr="008F312E" w:rsidRDefault="00DD26F1" w:rsidP="003615FE">
      <w:pPr>
        <w:pStyle w:val="2"/>
        <w:widowControl w:val="0"/>
        <w:numPr>
          <w:ilvl w:val="0"/>
          <w:numId w:val="22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12" w:name="_Toc487065041"/>
      <w:r w:rsidRPr="008F312E">
        <w:rPr>
          <w:rFonts w:ascii="Times New Roman" w:eastAsia="微软雅黑" w:hAnsi="Times New Roman" w:hint="eastAsia"/>
        </w:rPr>
        <w:t>编写目的</w:t>
      </w:r>
      <w:bookmarkEnd w:id="10"/>
      <w:bookmarkEnd w:id="11"/>
      <w:bookmarkEnd w:id="12"/>
    </w:p>
    <w:p w14:paraId="3222C9D5" w14:textId="77777777" w:rsidR="00814DC7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本操作文档用来指导畅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商户实现与</w:t>
      </w:r>
      <w:r w:rsidRPr="00DD69AB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快捷支付产品的顺利对接。请相关技术开发人员详细阅读本文档。如使用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JAVA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开发，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请确保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JDK1.4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以上。</w:t>
      </w:r>
    </w:p>
    <w:p w14:paraId="7BA5BEF0" w14:textId="77777777" w:rsidR="004805CC" w:rsidRPr="003615FE" w:rsidRDefault="004805CC" w:rsidP="00716413">
      <w:pPr>
        <w:pStyle w:val="2"/>
        <w:widowControl w:val="0"/>
        <w:numPr>
          <w:ilvl w:val="0"/>
          <w:numId w:val="22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13" w:name="_Toc484778564"/>
      <w:bookmarkStart w:id="14" w:name="_Toc487037613"/>
      <w:bookmarkStart w:id="15" w:name="_Toc487038952"/>
      <w:bookmarkStart w:id="16" w:name="_Toc487065042"/>
      <w:r w:rsidRPr="003615FE">
        <w:rPr>
          <w:rFonts w:ascii="Times New Roman" w:eastAsia="微软雅黑" w:hAnsi="Times New Roman" w:hint="eastAsia"/>
        </w:rPr>
        <w:t>产品范围</w:t>
      </w:r>
      <w:bookmarkEnd w:id="13"/>
      <w:bookmarkEnd w:id="14"/>
      <w:bookmarkEnd w:id="15"/>
      <w:bookmarkEnd w:id="16"/>
    </w:p>
    <w:p w14:paraId="209AFB7B" w14:textId="77777777" w:rsidR="00833184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本</w:t>
      </w:r>
      <w:r w:rsidR="000D34EE"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接口设计说明书涉及到的业务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为快捷支付业务</w:t>
      </w:r>
      <w:r w:rsidR="000D34EE"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。</w:t>
      </w:r>
    </w:p>
    <w:p w14:paraId="74AE6A55" w14:textId="77777777" w:rsidR="000D34EE" w:rsidRPr="003615FE" w:rsidRDefault="00833184" w:rsidP="00716413">
      <w:pPr>
        <w:pStyle w:val="2"/>
        <w:widowControl w:val="0"/>
        <w:numPr>
          <w:ilvl w:val="0"/>
          <w:numId w:val="22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17" w:name="_Toc486255740"/>
      <w:bookmarkStart w:id="18" w:name="_Toc487065043"/>
      <w:r w:rsidRPr="003615FE">
        <w:rPr>
          <w:rFonts w:ascii="Times New Roman" w:eastAsia="微软雅黑" w:hAnsi="Times New Roman" w:hint="eastAsia"/>
        </w:rPr>
        <w:t>规范及</w:t>
      </w:r>
      <w:r w:rsidR="0002717D" w:rsidRPr="003615FE">
        <w:rPr>
          <w:rFonts w:ascii="Times New Roman" w:eastAsia="微软雅黑" w:hAnsi="Times New Roman" w:hint="eastAsia"/>
        </w:rPr>
        <w:t>定义</w:t>
      </w:r>
      <w:bookmarkEnd w:id="17"/>
      <w:bookmarkEnd w:id="18"/>
    </w:p>
    <w:p w14:paraId="6232381C" w14:textId="77777777" w:rsidR="00814DC7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商户网站系统和支付系统之间通过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https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协议来进行通信，接口以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URL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的形式提供以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post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的请求方式处理，接口说明中描述了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post</w:t>
      </w: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的请求参数。</w:t>
      </w:r>
    </w:p>
    <w:p w14:paraId="3B9F867A" w14:textId="77777777" w:rsidR="00833184" w:rsidRPr="003615FE" w:rsidRDefault="005E3F92" w:rsidP="00716413">
      <w:pPr>
        <w:pStyle w:val="2"/>
        <w:widowControl w:val="0"/>
        <w:numPr>
          <w:ilvl w:val="0"/>
          <w:numId w:val="22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19" w:name="_Toc486255741"/>
      <w:bookmarkStart w:id="20" w:name="_Toc487065044"/>
      <w:r w:rsidRPr="003615FE">
        <w:rPr>
          <w:rFonts w:ascii="Times New Roman" w:eastAsia="微软雅黑" w:hAnsi="Times New Roman"/>
        </w:rPr>
        <w:t>接口使用说明</w:t>
      </w:r>
      <w:bookmarkEnd w:id="19"/>
      <w:bookmarkEnd w:id="20"/>
    </w:p>
    <w:p w14:paraId="71F6DD45" w14:textId="77777777" w:rsidR="00814DC7" w:rsidRPr="00DD69AB" w:rsidRDefault="00814DC7" w:rsidP="00716413">
      <w:pPr>
        <w:numPr>
          <w:ilvl w:val="0"/>
          <w:numId w:val="11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查询交易接口调用失败不代表原交易订单失败；</w:t>
      </w:r>
    </w:p>
    <w:p w14:paraId="26938FF0" w14:textId="77777777" w:rsidR="00814DC7" w:rsidRPr="00DD69AB" w:rsidRDefault="00814DC7" w:rsidP="00716413">
      <w:pPr>
        <w:numPr>
          <w:ilvl w:val="0"/>
          <w:numId w:val="11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支付确认接口同步响应结果为失败时不能简单判断交易订单的失败，请以异步通知结果为准或者通过查询接口确认订单状态。以免重复支付！！</w:t>
      </w:r>
    </w:p>
    <w:p w14:paraId="219807C2" w14:textId="1FB86935" w:rsidR="00C51ED1" w:rsidRPr="007C6D86" w:rsidRDefault="00814DC7" w:rsidP="007C6D86">
      <w:pPr>
        <w:numPr>
          <w:ilvl w:val="0"/>
          <w:numId w:val="11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业务是否请求成功，根据同步响应结果判断步骤：首先判断公共返回参数中</w:t>
      </w:r>
      <w:r w:rsidRPr="00DD69AB">
        <w:rPr>
          <w:rFonts w:ascii="Times New Roman" w:hAnsi="Times New Roman" w:cs="Times New Roman"/>
          <w:snapToGrid/>
          <w:color w:val="000000"/>
          <w:kern w:val="2"/>
          <w:sz w:val="21"/>
        </w:rPr>
        <w:t>AcceptStatus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字段的参数；如果该字段返回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S;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再获取到具体接口返回参数中的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Status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字段；如果该字段为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则可以判断业务状态为成功！如果业务状态为失败或者处理中可以获取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RetCode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与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RetMsg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获取详细信息。</w:t>
      </w:r>
    </w:p>
    <w:p w14:paraId="606E62A2" w14:textId="77777777" w:rsidR="00DD26F1" w:rsidRPr="00A178A5" w:rsidRDefault="00DD26F1" w:rsidP="00A178A5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21" w:name="_Toc487037622"/>
      <w:bookmarkStart w:id="22" w:name="_Toc487038961"/>
      <w:bookmarkStart w:id="23" w:name="_Toc487065045"/>
      <w:bookmarkStart w:id="24" w:name="_Toc484778572"/>
      <w:bookmarkStart w:id="25" w:name="_Toc487037623"/>
      <w:bookmarkStart w:id="26" w:name="_Toc487038962"/>
      <w:r w:rsidRPr="00A178A5">
        <w:rPr>
          <w:rFonts w:eastAsia="微软雅黑" w:cs="Times New Roman" w:hint="eastAsia"/>
          <w:bCs/>
          <w:snapToGrid/>
          <w:color w:val="auto"/>
          <w:kern w:val="44"/>
        </w:rPr>
        <w:lastRenderedPageBreak/>
        <w:t>第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2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业务场景</w:t>
      </w:r>
      <w:bookmarkEnd w:id="21"/>
      <w:bookmarkEnd w:id="22"/>
      <w:bookmarkEnd w:id="23"/>
    </w:p>
    <w:p w14:paraId="05CAD3CC" w14:textId="77777777" w:rsidR="00A178A5" w:rsidRPr="008F312E" w:rsidRDefault="00A178A5" w:rsidP="00716413">
      <w:pPr>
        <w:pStyle w:val="2"/>
        <w:widowControl w:val="0"/>
        <w:numPr>
          <w:ilvl w:val="1"/>
          <w:numId w:val="19"/>
        </w:numPr>
        <w:autoSpaceDE/>
        <w:autoSpaceDN/>
        <w:adjustRightInd/>
        <w:snapToGrid/>
        <w:spacing w:beforeLines="0" w:before="260" w:afterLines="0" w:after="260" w:line="415" w:lineRule="auto"/>
        <w:ind w:left="0" w:firstLine="0"/>
        <w:jc w:val="both"/>
        <w:rPr>
          <w:rFonts w:ascii="Times New Roman" w:eastAsia="微软雅黑" w:hAnsi="Times New Roman"/>
        </w:rPr>
      </w:pPr>
      <w:bookmarkStart w:id="27" w:name="_Toc487065046"/>
      <w:bookmarkEnd w:id="24"/>
      <w:bookmarkEnd w:id="25"/>
      <w:bookmarkEnd w:id="26"/>
      <w:r w:rsidRPr="008F312E">
        <w:rPr>
          <w:rFonts w:ascii="Times New Roman" w:eastAsia="微软雅黑" w:hAnsi="Times New Roman" w:hint="eastAsia"/>
        </w:rPr>
        <w:t>场景说明</w:t>
      </w:r>
      <w:bookmarkEnd w:id="27"/>
    </w:p>
    <w:p w14:paraId="512BDEA6" w14:textId="77777777" w:rsidR="00814DC7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为满足有资质的大型在线商店对方便快捷的网上支付的诉求，专门设计的一种全新的模式。持卡人可以不用离开商户界面，持卡人可以直接凭卡号、短信验证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码完成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付款。</w:t>
      </w:r>
    </w:p>
    <w:p w14:paraId="1B096039" w14:textId="77777777" w:rsidR="00814DC7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按照用户支付时是否需要提前进行鉴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分为绑定模式和直接支付模式：</w:t>
      </w:r>
    </w:p>
    <w:p w14:paraId="51BD1CFC" w14:textId="77777777" w:rsidR="00A178A5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28" w:name="_Toc487037624"/>
      <w:bookmarkStart w:id="29" w:name="_Toc487038963"/>
      <w:bookmarkStart w:id="30" w:name="_Toc487065047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2.1.1 </w:t>
      </w:r>
      <w:proofErr w:type="gramStart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绑卡支付</w:t>
      </w:r>
      <w:proofErr w:type="gramEnd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模式</w:t>
      </w:r>
      <w:bookmarkEnd w:id="28"/>
      <w:bookmarkEnd w:id="29"/>
      <w:bookmarkEnd w:id="30"/>
    </w:p>
    <w:p w14:paraId="5F0DC4D0" w14:textId="77777777" w:rsidR="00814DC7" w:rsidRPr="00DD69AB" w:rsidRDefault="00883D46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绑卡支付</w:t>
      </w:r>
      <w:proofErr w:type="gramEnd"/>
      <w:r w:rsidR="00814DC7"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模式下由以下两个阶段组成：</w:t>
      </w:r>
    </w:p>
    <w:p w14:paraId="2E445487" w14:textId="77777777" w:rsidR="00814DC7" w:rsidRPr="00DD69AB" w:rsidRDefault="00814DC7" w:rsidP="00716413">
      <w:pPr>
        <w:numPr>
          <w:ilvl w:val="0"/>
          <w:numId w:val="18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权绑卡阶段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0E6B8747" w14:textId="77777777" w:rsidR="00814DC7" w:rsidRPr="00DD69AB" w:rsidRDefault="00814DC7" w:rsidP="00716413">
      <w:pPr>
        <w:numPr>
          <w:ilvl w:val="0"/>
          <w:numId w:val="18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支付阶段。</w:t>
      </w:r>
    </w:p>
    <w:p w14:paraId="4E31662A" w14:textId="77777777" w:rsidR="00814DC7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在首次使用支付时，持卡人需通过畅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的安全页面或由商户发送验证交易进行验证。持卡人仅需开通一次即可。</w:t>
      </w:r>
    </w:p>
    <w:p w14:paraId="58293C03" w14:textId="77777777" w:rsidR="00814DC7" w:rsidRPr="00DD69AB" w:rsidRDefault="00814DC7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在支付过程中，持卡人仅需在商户支付页面输入或选择绑定卡号和由畅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或者银行下行的短信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验证码即可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完成支付。</w:t>
      </w:r>
    </w:p>
    <w:p w14:paraId="40F0285D" w14:textId="77777777" w:rsidR="000D58AF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31" w:name="_Toc486255745"/>
      <w:bookmarkStart w:id="32" w:name="_Toc487065048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2.1.2 </w:t>
      </w:r>
      <w:r w:rsidR="000D58AF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直接支付模式</w:t>
      </w:r>
      <w:bookmarkEnd w:id="31"/>
      <w:bookmarkEnd w:id="32"/>
    </w:p>
    <w:p w14:paraId="1C511771" w14:textId="7B96D086" w:rsidR="00814DC7" w:rsidRPr="007C6D86" w:rsidRDefault="00814DC7" w:rsidP="007C6D86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即持卡人无需鉴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，由商户采集持卡人支付信息通过畅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向银行完成授权及支付的过程。</w:t>
      </w:r>
    </w:p>
    <w:p w14:paraId="10FB0B39" w14:textId="77777777" w:rsidR="00833184" w:rsidRPr="00A178A5" w:rsidRDefault="00833184" w:rsidP="00716413">
      <w:pPr>
        <w:pStyle w:val="2"/>
        <w:widowControl w:val="0"/>
        <w:numPr>
          <w:ilvl w:val="1"/>
          <w:numId w:val="19"/>
        </w:numPr>
        <w:autoSpaceDE/>
        <w:autoSpaceDN/>
        <w:adjustRightInd/>
        <w:snapToGrid/>
        <w:spacing w:beforeLines="0" w:before="260" w:afterLines="0" w:after="260" w:line="415" w:lineRule="auto"/>
        <w:ind w:left="0" w:firstLine="0"/>
        <w:jc w:val="both"/>
        <w:rPr>
          <w:rFonts w:ascii="Times New Roman" w:eastAsia="微软雅黑" w:hAnsi="Times New Roman"/>
        </w:rPr>
      </w:pPr>
      <w:bookmarkStart w:id="33" w:name="_Toc486255746"/>
      <w:bookmarkStart w:id="34" w:name="_Toc487065049"/>
      <w:r w:rsidRPr="00A178A5">
        <w:rPr>
          <w:rFonts w:ascii="Times New Roman" w:eastAsia="微软雅黑" w:hAnsi="Times New Roman" w:hint="eastAsia"/>
        </w:rPr>
        <w:lastRenderedPageBreak/>
        <w:t>流程说明</w:t>
      </w:r>
      <w:bookmarkEnd w:id="33"/>
      <w:bookmarkEnd w:id="34"/>
    </w:p>
    <w:p w14:paraId="09EA3206" w14:textId="77777777" w:rsidR="006522D8" w:rsidRPr="00A178A5" w:rsidRDefault="006522D8" w:rsidP="00716413">
      <w:pPr>
        <w:pStyle w:val="2"/>
        <w:widowControl w:val="0"/>
        <w:numPr>
          <w:ilvl w:val="1"/>
          <w:numId w:val="19"/>
        </w:numPr>
        <w:autoSpaceDE/>
        <w:autoSpaceDN/>
        <w:adjustRightInd/>
        <w:snapToGrid/>
        <w:spacing w:beforeLines="0" w:before="260" w:afterLines="0" w:after="260" w:line="415" w:lineRule="auto"/>
        <w:ind w:left="0" w:firstLine="0"/>
        <w:jc w:val="both"/>
        <w:rPr>
          <w:rFonts w:ascii="Times New Roman" w:eastAsia="微软雅黑" w:hAnsi="Times New Roman"/>
        </w:rPr>
      </w:pPr>
      <w:bookmarkStart w:id="35" w:name="_Toc486255747"/>
      <w:bookmarkStart w:id="36" w:name="_Toc487065050"/>
      <w:r w:rsidRPr="00A178A5">
        <w:rPr>
          <w:rFonts w:ascii="Times New Roman" w:eastAsia="微软雅黑" w:hAnsi="Times New Roman" w:hint="eastAsia"/>
        </w:rPr>
        <w:t>交易模式</w:t>
      </w:r>
      <w:bookmarkEnd w:id="35"/>
      <w:bookmarkEnd w:id="36"/>
    </w:p>
    <w:p w14:paraId="788DB903" w14:textId="77777777" w:rsidR="006522D8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37" w:name="_Toc486255748"/>
      <w:bookmarkStart w:id="38" w:name="_Toc487065051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2.3.1 </w:t>
      </w:r>
      <w:r w:rsidR="006522D8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前台模式</w:t>
      </w:r>
      <w:bookmarkEnd w:id="37"/>
      <w:bookmarkEnd w:id="38"/>
    </w:p>
    <w:p w14:paraId="6FFFA811" w14:textId="77777777" w:rsidR="006522D8" w:rsidRPr="00DD69AB" w:rsidRDefault="006522D8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前台模式是指交易请求方（如商户）与畅捷之间的交易信息通过用户浏览器进行传递的交易，是一种异步的、需要持卡人参与完成的交易类型。</w:t>
      </w:r>
    </w:p>
    <w:p w14:paraId="3DDF774E" w14:textId="77777777" w:rsidR="006522D8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39" w:name="_Toc486255749"/>
      <w:bookmarkStart w:id="40" w:name="_Toc487065052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2.3.2 </w:t>
      </w:r>
      <w:r w:rsidR="006522D8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后台模式</w:t>
      </w:r>
      <w:bookmarkEnd w:id="39"/>
      <w:bookmarkEnd w:id="40"/>
    </w:p>
    <w:p w14:paraId="40F0D12A" w14:textId="77777777" w:rsidR="006522D8" w:rsidRPr="00DD69AB" w:rsidRDefault="006522D8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后台模式是指交易请求方（如商户），将交易信息（涉及资金清算的交易）直接通过请求方服务器发送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至畅捷支付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服务器的交易方式，无需用户浏览器进行信息传递。</w:t>
      </w:r>
    </w:p>
    <w:p w14:paraId="71950C53" w14:textId="77777777" w:rsidR="006522D8" w:rsidRPr="00A178A5" w:rsidRDefault="006522D8" w:rsidP="00716413">
      <w:pPr>
        <w:pStyle w:val="2"/>
        <w:widowControl w:val="0"/>
        <w:numPr>
          <w:ilvl w:val="1"/>
          <w:numId w:val="19"/>
        </w:numPr>
        <w:autoSpaceDE/>
        <w:autoSpaceDN/>
        <w:adjustRightInd/>
        <w:snapToGrid/>
        <w:spacing w:beforeLines="0" w:before="260" w:afterLines="0" w:after="260" w:line="415" w:lineRule="auto"/>
        <w:ind w:left="0" w:firstLine="0"/>
        <w:jc w:val="both"/>
        <w:rPr>
          <w:rFonts w:ascii="Times New Roman" w:eastAsia="微软雅黑" w:hAnsi="Times New Roman"/>
        </w:rPr>
      </w:pPr>
      <w:bookmarkStart w:id="41" w:name="_Toc486255750"/>
      <w:bookmarkStart w:id="42" w:name="_Toc487065053"/>
      <w:r w:rsidRPr="00A178A5">
        <w:rPr>
          <w:rFonts w:ascii="Times New Roman" w:eastAsia="微软雅黑" w:hAnsi="Times New Roman" w:hint="eastAsia"/>
        </w:rPr>
        <w:t>业务流程</w:t>
      </w:r>
      <w:bookmarkEnd w:id="41"/>
      <w:bookmarkEnd w:id="42"/>
    </w:p>
    <w:p w14:paraId="7E06C4B5" w14:textId="77777777" w:rsidR="006522D8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43" w:name="_Toc486255751"/>
      <w:bookmarkStart w:id="44" w:name="_Toc487065054"/>
      <w:r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2.4.1 </w:t>
      </w:r>
      <w:proofErr w:type="gramStart"/>
      <w:r w:rsidR="00883D46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绑卡支付</w:t>
      </w:r>
      <w:proofErr w:type="gramEnd"/>
      <w:r w:rsidR="00883D46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模式</w:t>
      </w:r>
      <w:bookmarkEnd w:id="43"/>
      <w:bookmarkEnd w:id="44"/>
    </w:p>
    <w:p w14:paraId="64B55DFF" w14:textId="77777777" w:rsidR="006522D8" w:rsidRPr="00A178A5" w:rsidRDefault="00A178A5" w:rsidP="00A178A5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45" w:name="_Toc486255752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2.4.1.1 </w:t>
      </w:r>
      <w:r w:rsidR="006522D8" w:rsidRPr="00A178A5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</w:t>
      </w:r>
      <w:proofErr w:type="gramStart"/>
      <w:r w:rsidR="006522D8" w:rsidRPr="00A178A5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权绑卡</w:t>
      </w:r>
      <w:bookmarkEnd w:id="45"/>
      <w:proofErr w:type="gramEnd"/>
    </w:p>
    <w:p w14:paraId="1CE3DE6C" w14:textId="77777777" w:rsidR="006522D8" w:rsidRPr="00DD69AB" w:rsidRDefault="006522D8" w:rsidP="00DD69A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权绑卡流程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根据持卡人认证信息由谁采集，可分为三种方式：商户采集方式、畅捷采集方式、银行采集方式：</w:t>
      </w:r>
    </w:p>
    <w:p w14:paraId="6CD8A674" w14:textId="28F2AFBD" w:rsidR="006522D8" w:rsidRPr="00612E0F" w:rsidRDefault="006522D8" w:rsidP="00612E0F">
      <w:pPr>
        <w:pStyle w:val="5"/>
        <w:numPr>
          <w:ilvl w:val="4"/>
          <w:numId w:val="19"/>
        </w:numPr>
        <w:spacing w:beforeLines="0" w:before="260" w:after="260" w:line="322" w:lineRule="auto"/>
        <w:rPr>
          <w:snapToGrid/>
        </w:rPr>
      </w:pPr>
      <w:r w:rsidRPr="00612E0F">
        <w:rPr>
          <w:rFonts w:hint="eastAsia"/>
          <w:snapToGrid/>
        </w:rPr>
        <w:lastRenderedPageBreak/>
        <w:t>商户采集方式</w:t>
      </w:r>
    </w:p>
    <w:p w14:paraId="4E76AC72" w14:textId="77777777" w:rsidR="006522D8" w:rsidRPr="00DD69AB" w:rsidRDefault="006522D8" w:rsidP="00A178A5">
      <w:pPr>
        <w:ind w:firstLine="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hint="eastAsia"/>
        </w:rPr>
        <w:object w:dxaOrig="8295" w:dyaOrig="3405" w14:anchorId="32EA54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5.15pt;height:170.2pt" o:ole="">
            <v:imagedata r:id="rId15" o:title=""/>
            <o:lock v:ext="edit" aspectratio="f"/>
          </v:shape>
          <o:OLEObject Type="Embed" ProgID="Visio.Drawing.15" ShapeID="_x0000_i1035" DrawAspect="Content" ObjectID="_1560863048" r:id="rId16"/>
        </w:objec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流程说明：</w:t>
      </w:r>
    </w:p>
    <w:p w14:paraId="39C27871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持卡人在网站选择绑卡，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输入卡要素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74935785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中“鉴权绑卡请求”接口规范组织报文；</w:t>
      </w:r>
    </w:p>
    <w:p w14:paraId="53918CAA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或银行向用户预留银行手机号发送短信；</w:t>
      </w:r>
    </w:p>
    <w:p w14:paraId="11CE3FA2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商户按“鉴权绑卡确定”接口组织报文，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向畅捷支付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发起交易；</w:t>
      </w:r>
    </w:p>
    <w:p w14:paraId="306BF694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或银行验证短信验证码，完成绑卡；</w:t>
      </w:r>
    </w:p>
    <w:p w14:paraId="38DF659B" w14:textId="77777777" w:rsidR="006522D8" w:rsidRPr="00DD69AB" w:rsidRDefault="006522D8" w:rsidP="00716413">
      <w:pPr>
        <w:numPr>
          <w:ilvl w:val="0"/>
          <w:numId w:val="17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异步通知商户鉴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结果；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  </w:t>
      </w:r>
    </w:p>
    <w:p w14:paraId="6D49BCFA" w14:textId="77777777" w:rsidR="006522D8" w:rsidRPr="00DD69AB" w:rsidRDefault="006522D8" w:rsidP="0043250B">
      <w:pPr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综上所述，接口描述详见</w:t>
      </w:r>
      <w:hyperlink w:anchor="_鉴权绑卡请求" w:history="1"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4.</w:t>
        </w:r>
        <w:r w:rsidR="00CA6D4E" w:rsidRPr="00DD69AB">
          <w:rPr>
            <w:rFonts w:cs="Times New Roman" w:hint="eastAsia"/>
            <w:snapToGrid/>
            <w:color w:val="000000"/>
            <w:kern w:val="2"/>
            <w:sz w:val="21"/>
          </w:rPr>
          <w:t>2.1.1</w:t>
        </w:r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 xml:space="preserve"> 鉴</w:t>
        </w:r>
        <w:proofErr w:type="gramStart"/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权绑卡</w:t>
        </w:r>
        <w:proofErr w:type="gramEnd"/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请求</w:t>
        </w:r>
      </w:hyperlink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和</w:t>
      </w:r>
      <w:hyperlink w:anchor="_鉴权绑卡确认接口" w:history="1"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4.</w:t>
        </w:r>
        <w:r w:rsidR="00CA6D4E" w:rsidRPr="00DD69AB">
          <w:rPr>
            <w:rFonts w:cs="Times New Roman" w:hint="eastAsia"/>
            <w:snapToGrid/>
            <w:color w:val="000000"/>
            <w:kern w:val="2"/>
            <w:sz w:val="21"/>
          </w:rPr>
          <w:t>2.1.</w:t>
        </w:r>
        <w:r w:rsidR="002B79AA" w:rsidRPr="00DD69AB">
          <w:rPr>
            <w:rFonts w:cs="Times New Roman" w:hint="eastAsia"/>
            <w:snapToGrid/>
            <w:color w:val="000000"/>
            <w:kern w:val="2"/>
            <w:sz w:val="21"/>
          </w:rPr>
          <w:t>3</w:t>
        </w:r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鉴</w:t>
        </w:r>
        <w:proofErr w:type="gramStart"/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权绑卡</w:t>
        </w:r>
        <w:proofErr w:type="gramEnd"/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确认</w:t>
        </w:r>
      </w:hyperlink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</w:t>
      </w:r>
    </w:p>
    <w:p w14:paraId="40E3C293" w14:textId="77777777" w:rsidR="006522D8" w:rsidRPr="00612E0F" w:rsidRDefault="006522D8" w:rsidP="00612E0F">
      <w:pPr>
        <w:pStyle w:val="5"/>
        <w:numPr>
          <w:ilvl w:val="4"/>
          <w:numId w:val="19"/>
        </w:numPr>
        <w:spacing w:beforeLines="0" w:before="260" w:after="260" w:line="322" w:lineRule="auto"/>
        <w:rPr>
          <w:snapToGrid/>
        </w:rPr>
      </w:pPr>
      <w:r w:rsidRPr="00612E0F">
        <w:rPr>
          <w:rFonts w:hint="eastAsia"/>
          <w:snapToGrid/>
        </w:rPr>
        <w:t>畅捷采集方式</w:t>
      </w:r>
    </w:p>
    <w:p w14:paraId="7CAC4FB3" w14:textId="77777777" w:rsidR="006522D8" w:rsidRPr="00DD69AB" w:rsidRDefault="006522D8" w:rsidP="00A178A5">
      <w:pPr>
        <w:ind w:firstLine="0"/>
        <w:rPr>
          <w:rFonts w:ascii="Times New Roman" w:hAnsi="Times New Roman"/>
        </w:rPr>
      </w:pPr>
      <w:r w:rsidRPr="00DD69AB">
        <w:rPr>
          <w:rFonts w:ascii="Times New Roman" w:hAnsi="Times New Roman" w:hint="eastAsia"/>
        </w:rPr>
        <w:object w:dxaOrig="8310" w:dyaOrig="3150" w14:anchorId="62B81580">
          <v:shape id="_x0000_i1026" type="#_x0000_t75" style="width:415.15pt;height:158.05pt" o:ole="">
            <v:imagedata r:id="rId17" o:title=""/>
            <o:lock v:ext="edit" aspectratio="f"/>
          </v:shape>
          <o:OLEObject Type="Embed" ProgID="Visio.Drawing.15" ShapeID="_x0000_i1026" DrawAspect="Content" ObjectID="_1560863049" r:id="rId18"/>
        </w:objec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流程说明：</w:t>
      </w:r>
    </w:p>
    <w:p w14:paraId="797A7F1C" w14:textId="77777777" w:rsidR="006522D8" w:rsidRPr="00DD69AB" w:rsidRDefault="006522D8" w:rsidP="00716413">
      <w:pPr>
        <w:numPr>
          <w:ilvl w:val="0"/>
          <w:numId w:val="1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持卡人在网站选择绑卡；</w:t>
      </w:r>
    </w:p>
    <w:p w14:paraId="6B6B4364" w14:textId="77777777" w:rsidR="006522D8" w:rsidRPr="00DD69AB" w:rsidRDefault="006522D8" w:rsidP="00716413">
      <w:pPr>
        <w:numPr>
          <w:ilvl w:val="0"/>
          <w:numId w:val="1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中“鉴权绑卡请求（前台模式）”接口规范组织报文，通过用户浏览器发给畅捷支付；</w:t>
      </w:r>
    </w:p>
    <w:p w14:paraId="0D0534AA" w14:textId="77777777" w:rsidR="006522D8" w:rsidRPr="00DD69AB" w:rsidRDefault="006522D8" w:rsidP="00716413">
      <w:pPr>
        <w:numPr>
          <w:ilvl w:val="0"/>
          <w:numId w:val="1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捷支付页面输入卡要素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，完成鉴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1BC20F70" w14:textId="77777777" w:rsidR="006522D8" w:rsidRPr="00DD69AB" w:rsidRDefault="006522D8" w:rsidP="00716413">
      <w:pPr>
        <w:numPr>
          <w:ilvl w:val="0"/>
          <w:numId w:val="1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通过用户浏览器返回商户鉴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结果；</w:t>
      </w:r>
    </w:p>
    <w:p w14:paraId="7ED6FF92" w14:textId="77777777" w:rsidR="006522D8" w:rsidRPr="00DD69AB" w:rsidRDefault="006522D8" w:rsidP="00716413">
      <w:pPr>
        <w:numPr>
          <w:ilvl w:val="0"/>
          <w:numId w:val="1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lastRenderedPageBreak/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异步通知商户</w:t>
      </w:r>
    </w:p>
    <w:p w14:paraId="1917739C" w14:textId="77777777" w:rsidR="006522D8" w:rsidRPr="00DD69AB" w:rsidRDefault="006522D8" w:rsidP="0043250B">
      <w:pPr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综上所述，接口描述详见</w:t>
      </w:r>
      <w:hyperlink w:anchor="_鉴权绑卡请求（前台模式）" w:history="1"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4.</w:t>
        </w:r>
        <w:r w:rsidR="00CA6D4E" w:rsidRPr="00DD69AB">
          <w:rPr>
            <w:rFonts w:cs="Times New Roman" w:hint="eastAsia"/>
            <w:snapToGrid/>
            <w:color w:val="000000"/>
            <w:kern w:val="2"/>
            <w:sz w:val="21"/>
          </w:rPr>
          <w:t>2.1.2</w:t>
        </w:r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 xml:space="preserve"> 鉴</w:t>
        </w:r>
        <w:proofErr w:type="gramStart"/>
        <w:r w:rsidRPr="00DD69AB">
          <w:rPr>
            <w:rFonts w:cs="Times New Roman" w:hint="eastAsia"/>
            <w:snapToGrid/>
            <w:color w:val="000000"/>
            <w:kern w:val="2"/>
            <w:sz w:val="21"/>
          </w:rPr>
          <w:t>权绑卡</w:t>
        </w:r>
        <w:proofErr w:type="gramEnd"/>
      </w:hyperlink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请求（前台模式）</w:t>
      </w:r>
    </w:p>
    <w:p w14:paraId="33BAECFB" w14:textId="77777777" w:rsidR="006522D8" w:rsidRPr="00612E0F" w:rsidRDefault="006522D8" w:rsidP="00612E0F">
      <w:pPr>
        <w:pStyle w:val="5"/>
        <w:numPr>
          <w:ilvl w:val="4"/>
          <w:numId w:val="19"/>
        </w:numPr>
        <w:spacing w:beforeLines="0" w:before="260" w:after="260" w:line="322" w:lineRule="auto"/>
        <w:rPr>
          <w:snapToGrid/>
        </w:rPr>
      </w:pPr>
      <w:r w:rsidRPr="00612E0F">
        <w:rPr>
          <w:rFonts w:hint="eastAsia"/>
          <w:snapToGrid/>
        </w:rPr>
        <w:t>银行采集方式</w:t>
      </w:r>
    </w:p>
    <w:p w14:paraId="252233B3" w14:textId="77777777" w:rsidR="006522D8" w:rsidRPr="00DD69AB" w:rsidRDefault="006522D8" w:rsidP="00A178A5">
      <w:pPr>
        <w:ind w:firstLine="0"/>
        <w:rPr>
          <w:rFonts w:ascii="Times New Roman" w:hAnsi="Times New Roman"/>
        </w:rPr>
      </w:pPr>
      <w:r w:rsidRPr="00DD69AB">
        <w:rPr>
          <w:rFonts w:ascii="Times New Roman" w:hAnsi="Times New Roman" w:hint="eastAsia"/>
        </w:rPr>
        <w:object w:dxaOrig="8310" w:dyaOrig="2925" w14:anchorId="4B1DC463">
          <v:shape id="_x0000_i1027" type="#_x0000_t75" style="width:415.15pt;height:144.95pt" o:ole="">
            <v:imagedata r:id="rId19" o:title=""/>
            <o:lock v:ext="edit" aspectratio="f"/>
          </v:shape>
          <o:OLEObject Type="Embed" ProgID="Visio.Drawing.15" ShapeID="_x0000_i1027" DrawAspect="Content" ObjectID="_1560863050" r:id="rId20"/>
        </w:object>
      </w:r>
      <w:r w:rsidR="00A178A5"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流程说明：</w:t>
      </w:r>
    </w:p>
    <w:p w14:paraId="2C261DB0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持卡人在网站选择绑卡，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输入卡要素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4D4DC39A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中“鉴权绑卡请求”接口规范组织报文，通过用户浏览器发给畅捷支付；</w:t>
      </w:r>
    </w:p>
    <w:p w14:paraId="3B55BC8B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组织报文，通过用户浏览器发给银行；</w:t>
      </w:r>
    </w:p>
    <w:p w14:paraId="632EF2EA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银行发送短信验证码并验证，完成绑卡；</w:t>
      </w:r>
    </w:p>
    <w:p w14:paraId="1B29F3B8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银行同步异步通知畅捷支付；</w:t>
      </w:r>
    </w:p>
    <w:p w14:paraId="3377A539" w14:textId="77777777" w:rsidR="006522D8" w:rsidRPr="00DD69AB" w:rsidRDefault="006522D8" w:rsidP="00716413">
      <w:pPr>
        <w:numPr>
          <w:ilvl w:val="0"/>
          <w:numId w:val="13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同步异步通知商户；</w:t>
      </w:r>
    </w:p>
    <w:p w14:paraId="100A4B36" w14:textId="77777777" w:rsidR="006522D8" w:rsidRPr="00DD69AB" w:rsidRDefault="006522D8" w:rsidP="0043250B">
      <w:pPr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综上所述，接口描述详见</w:t>
      </w:r>
      <w:hyperlink w:anchor="_鉴权绑卡请求" w:history="1"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4.</w:t>
        </w:r>
        <w:r w:rsidR="00BA2AD4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2.1.1</w:t>
        </w:r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 xml:space="preserve"> 鉴</w:t>
        </w:r>
        <w:proofErr w:type="gramStart"/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权绑卡</w:t>
        </w:r>
        <w:proofErr w:type="gramEnd"/>
      </w:hyperlink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请求</w:t>
      </w:r>
    </w:p>
    <w:p w14:paraId="75F3FF60" w14:textId="77777777" w:rsidR="006522D8" w:rsidRPr="00A178A5" w:rsidRDefault="00A178A5" w:rsidP="00A178A5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46" w:name="_Toc486255753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lastRenderedPageBreak/>
        <w:t xml:space="preserve">2.4.1.2 </w:t>
      </w:r>
      <w:r w:rsidR="006522D8" w:rsidRPr="00A178A5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支付流程</w:t>
      </w:r>
      <w:bookmarkEnd w:id="46"/>
    </w:p>
    <w:p w14:paraId="2C98FEE3" w14:textId="77777777" w:rsidR="003F0BCE" w:rsidRPr="00DD69AB" w:rsidRDefault="006522D8" w:rsidP="00A178A5">
      <w:pPr>
        <w:ind w:firstLine="0"/>
        <w:rPr>
          <w:rFonts w:ascii="Times New Roman" w:hAnsi="Times New Roman"/>
        </w:rPr>
      </w:pPr>
      <w:r w:rsidRPr="00DD69AB">
        <w:rPr>
          <w:rFonts w:ascii="Times New Roman" w:hAnsi="Times New Roman" w:hint="eastAsia"/>
        </w:rPr>
        <w:object w:dxaOrig="8295" w:dyaOrig="5835" w14:anchorId="5003F197">
          <v:shape id="_x0000_i1028" type="#_x0000_t75" style="width:415.15pt;height:291.75pt" o:ole="">
            <v:imagedata r:id="rId21" o:title=""/>
            <o:lock v:ext="edit" aspectratio="f"/>
          </v:shape>
          <o:OLEObject Type="Embed" ProgID="Visio.Drawing.15" ShapeID="_x0000_i1028" DrawAspect="Content" ObjectID="_1560863051" r:id="rId22"/>
        </w:object>
      </w:r>
      <w:r w:rsidR="003F0BCE"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流程说明：</w:t>
      </w:r>
    </w:p>
    <w:p w14:paraId="04770B6E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持卡人在网站选择卡；</w:t>
      </w:r>
    </w:p>
    <w:p w14:paraId="65FE40F1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中“支付请求”接口规范组织报文；</w:t>
      </w:r>
    </w:p>
    <w:p w14:paraId="660E506A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发送短信验证码；</w:t>
      </w:r>
    </w:p>
    <w:p w14:paraId="4E2FDDCE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商户按照“支付确认接口”组织报文；</w:t>
      </w:r>
    </w:p>
    <w:p w14:paraId="1D5D05E0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或银行验证短信验证码；</w:t>
      </w:r>
    </w:p>
    <w:p w14:paraId="14B71448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银行同步异步通知畅捷支付；</w:t>
      </w:r>
    </w:p>
    <w:p w14:paraId="4E91C095" w14:textId="77777777" w:rsidR="006522D8" w:rsidRPr="00DD69AB" w:rsidRDefault="006522D8" w:rsidP="00716413">
      <w:pPr>
        <w:numPr>
          <w:ilvl w:val="0"/>
          <w:numId w:val="14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同步异步通知商户；</w:t>
      </w:r>
    </w:p>
    <w:p w14:paraId="4895F755" w14:textId="77777777" w:rsidR="006522D8" w:rsidRPr="00DD69AB" w:rsidRDefault="006522D8" w:rsidP="0043250B">
      <w:pPr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综上所述，接口描述详见</w:t>
      </w:r>
      <w:hyperlink w:anchor="_支付请求接口" w:history="1"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4.</w:t>
        </w:r>
        <w:r w:rsidR="00BA2AD4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2.1.</w:t>
        </w:r>
        <w:r w:rsidR="002B79AA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4</w:t>
        </w:r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支付请求</w:t>
        </w:r>
      </w:hyperlink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接口和</w:t>
      </w:r>
      <w:hyperlink w:anchor="_支付确认接口" w:history="1"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4.</w:t>
        </w:r>
        <w:r w:rsidR="00BA2AD4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2</w:t>
        </w:r>
        <w:r w:rsidR="00164CA7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.1.</w:t>
        </w:r>
        <w:r w:rsidR="002B79AA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5</w:t>
        </w:r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 xml:space="preserve"> 支付确认</w:t>
        </w:r>
      </w:hyperlink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接口</w:t>
      </w:r>
    </w:p>
    <w:p w14:paraId="3C3E649A" w14:textId="77777777" w:rsidR="006522D8" w:rsidRPr="00A178A5" w:rsidRDefault="00A178A5" w:rsidP="00A178A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47" w:name="_Toc486255754"/>
      <w:bookmarkStart w:id="48" w:name="_Toc487065055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lastRenderedPageBreak/>
        <w:t xml:space="preserve">2.4.2 </w:t>
      </w:r>
      <w:r w:rsidR="006522D8" w:rsidRPr="00A178A5">
        <w:rPr>
          <w:rFonts w:eastAsia="微软雅黑" w:cs="Times New Roman" w:hint="eastAsia"/>
          <w:bCs/>
          <w:snapToGrid/>
          <w:kern w:val="2"/>
          <w:sz w:val="30"/>
          <w:szCs w:val="30"/>
        </w:rPr>
        <w:t>直接支付模式</w:t>
      </w:r>
      <w:bookmarkEnd w:id="47"/>
      <w:bookmarkEnd w:id="48"/>
    </w:p>
    <w:p w14:paraId="40A630ED" w14:textId="77777777" w:rsidR="003F0BCE" w:rsidRPr="00DD69AB" w:rsidRDefault="006522D8" w:rsidP="003F0BCE">
      <w:pPr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hint="eastAsia"/>
        </w:rPr>
        <w:object w:dxaOrig="8295" w:dyaOrig="3405" w14:anchorId="42580FB6">
          <v:shape id="_x0000_i1029" type="#_x0000_t75" style="width:415.15pt;height:170.2pt" o:ole="">
            <v:imagedata r:id="rId23" o:title=""/>
            <o:lock v:ext="edit" aspectratio="f"/>
          </v:shape>
          <o:OLEObject Type="Embed" ProgID="Visio.Drawing.15" ShapeID="_x0000_i1029" DrawAspect="Content" ObjectID="_1560863052" r:id="rId24"/>
        </w:object>
      </w:r>
      <w:r w:rsidR="003F0BCE" w:rsidRPr="00A178A5">
        <w:rPr>
          <w:rFonts w:ascii="Times New Roman" w:hAnsi="Times New Roman" w:cs="Times New Roman" w:hint="eastAsia"/>
          <w:snapToGrid/>
          <w:kern w:val="2"/>
          <w:sz w:val="21"/>
        </w:rPr>
        <w:t>流程说明：</w:t>
      </w:r>
    </w:p>
    <w:p w14:paraId="42AFCACA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持卡人在网站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输入卡要素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6D03874A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按畅捷支付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中“支付请求（直接支付）”接口规范组织报文；</w:t>
      </w:r>
    </w:p>
    <w:p w14:paraId="3B6A0EE7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或银行发送短信验证码；</w:t>
      </w:r>
    </w:p>
    <w:p w14:paraId="6ECA98D8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商户按照“支付确认接口”组织报文；</w:t>
      </w:r>
    </w:p>
    <w:p w14:paraId="6D568A01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或银行验证短信验证码；</w:t>
      </w:r>
    </w:p>
    <w:p w14:paraId="2BF94C2A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银行同步异步通知畅捷支付；</w:t>
      </w:r>
    </w:p>
    <w:p w14:paraId="15EBAE38" w14:textId="77777777" w:rsidR="006522D8" w:rsidRPr="00DD69AB" w:rsidRDefault="006522D8" w:rsidP="00716413">
      <w:pPr>
        <w:numPr>
          <w:ilvl w:val="0"/>
          <w:numId w:val="15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异步通知商户；</w:t>
      </w:r>
      <w:r w:rsidRPr="00DD69A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 </w:t>
      </w:r>
    </w:p>
    <w:p w14:paraId="0D874E59" w14:textId="77777777" w:rsidR="006522D8" w:rsidRPr="00DD69AB" w:rsidRDefault="006522D8" w:rsidP="003F0BCE">
      <w:pPr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DD69AB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综上所述，接口描述详见</w:t>
      </w:r>
      <w:hyperlink w:anchor="_支付请求接口（直接支付）" w:history="1"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4.</w:t>
        </w:r>
        <w:r w:rsidR="00BA2AD4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2.1.</w:t>
        </w:r>
        <w:r w:rsidR="002B79AA"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6</w:t>
        </w:r>
        <w:r w:rsidRPr="00DD69AB">
          <w:rPr>
            <w:rFonts w:cs="Times New Roman" w:hint="eastAsia"/>
            <w:snapToGrid/>
            <w:color w:val="000000" w:themeColor="text1"/>
            <w:kern w:val="2"/>
            <w:sz w:val="21"/>
          </w:rPr>
          <w:t>支付请求接口（直接支付）</w:t>
        </w:r>
      </w:hyperlink>
    </w:p>
    <w:p w14:paraId="1AD5620F" w14:textId="77777777" w:rsidR="00833184" w:rsidRPr="00DD69AB" w:rsidRDefault="00833184" w:rsidP="00833184">
      <w:pPr>
        <w:rPr>
          <w:rFonts w:ascii="Times New Roman" w:hAnsi="Times New Roman"/>
        </w:rPr>
      </w:pPr>
    </w:p>
    <w:p w14:paraId="071F95FF" w14:textId="77777777" w:rsidR="00833184" w:rsidRPr="00DD69AB" w:rsidRDefault="00833184">
      <w:pPr>
        <w:widowControl/>
        <w:autoSpaceDE/>
        <w:adjustRightInd/>
        <w:snapToGrid/>
        <w:spacing w:line="240" w:lineRule="auto"/>
        <w:ind w:firstLine="0"/>
        <w:jc w:val="left"/>
        <w:rPr>
          <w:rFonts w:ascii="Times New Roman" w:hAnsi="Times New Roman"/>
        </w:rPr>
      </w:pPr>
      <w:r w:rsidRPr="00DD69AB">
        <w:rPr>
          <w:rFonts w:ascii="Times New Roman" w:hAnsi="Times New Roman"/>
        </w:rPr>
        <w:br w:type="page"/>
      </w:r>
    </w:p>
    <w:p w14:paraId="61CA021F" w14:textId="77777777" w:rsidR="005F3027" w:rsidRPr="00A178A5" w:rsidRDefault="005F3027" w:rsidP="00A178A5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49" w:name="_Toc487037626"/>
      <w:bookmarkStart w:id="50" w:name="_Toc487038965"/>
      <w:bookmarkStart w:id="51" w:name="_Toc487065056"/>
      <w:r w:rsidRPr="00A178A5">
        <w:rPr>
          <w:rFonts w:eastAsia="微软雅黑" w:cs="Times New Roman" w:hint="eastAsia"/>
          <w:bCs/>
          <w:snapToGrid/>
          <w:color w:val="auto"/>
          <w:kern w:val="44"/>
        </w:rPr>
        <w:lastRenderedPageBreak/>
        <w:t>第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3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 w:rsidRPr="00A178A5">
        <w:rPr>
          <w:rFonts w:eastAsia="微软雅黑" w:cs="Times New Roman" w:hint="eastAsia"/>
          <w:bCs/>
          <w:snapToGrid/>
          <w:color w:val="auto"/>
          <w:kern w:val="44"/>
        </w:rPr>
        <w:t>网络及安全</w:t>
      </w:r>
      <w:bookmarkEnd w:id="49"/>
      <w:bookmarkEnd w:id="50"/>
      <w:bookmarkEnd w:id="51"/>
    </w:p>
    <w:p w14:paraId="1DC038BA" w14:textId="77777777" w:rsidR="00A178A5" w:rsidRPr="008F312E" w:rsidRDefault="00A178A5" w:rsidP="00716413">
      <w:pPr>
        <w:pStyle w:val="2"/>
        <w:widowControl w:val="0"/>
        <w:numPr>
          <w:ilvl w:val="0"/>
          <w:numId w:val="21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52" w:name="_Toc484778581"/>
      <w:bookmarkStart w:id="53" w:name="_Toc487037627"/>
      <w:bookmarkStart w:id="54" w:name="_Toc487038966"/>
      <w:bookmarkStart w:id="55" w:name="_Toc487065057"/>
      <w:r w:rsidRPr="008F312E">
        <w:rPr>
          <w:rFonts w:ascii="Times New Roman" w:eastAsia="微软雅黑" w:hAnsi="Times New Roman" w:hint="eastAsia"/>
        </w:rPr>
        <w:t>网络</w:t>
      </w:r>
      <w:bookmarkEnd w:id="52"/>
      <w:bookmarkEnd w:id="53"/>
      <w:bookmarkEnd w:id="54"/>
      <w:bookmarkEnd w:id="55"/>
    </w:p>
    <w:p w14:paraId="724D0CC3" w14:textId="77777777" w:rsidR="00C51ED1" w:rsidRPr="00C51ED1" w:rsidRDefault="00C51ED1" w:rsidP="00C51ED1">
      <w:pPr>
        <w:ind w:firstLine="0"/>
      </w:pPr>
      <w:r w:rsidRPr="008F312E">
        <w:object w:dxaOrig="8295" w:dyaOrig="4095" w14:anchorId="475F9B7F">
          <v:shape id="_x0000_i1030" type="#_x0000_t75" style="width:416.1pt;height:204.8pt" o:ole="">
            <v:imagedata r:id="rId25" o:title=""/>
          </v:shape>
          <o:OLEObject Type="Embed" ProgID="Visio.Drawing.11" ShapeID="_x0000_i1030" DrawAspect="Content" ObjectID="_1560863053" r:id="rId26"/>
        </w:object>
      </w:r>
    </w:p>
    <w:p w14:paraId="10EF82D6" w14:textId="77777777" w:rsidR="00F61AC2" w:rsidRPr="00DA23DB" w:rsidRDefault="00F61AC2" w:rsidP="00DA23DB">
      <w:pPr>
        <w:numPr>
          <w:ilvl w:val="0"/>
          <w:numId w:val="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DA23D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</w:t>
      </w:r>
      <w:proofErr w:type="gramStart"/>
      <w:r w:rsidRPr="00DA23D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DA23D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与合作方之间采用互联网网络进行通讯，带宽最低</w:t>
      </w:r>
      <w:r w:rsidRPr="00DA23D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5M</w:t>
      </w:r>
      <w:r w:rsidRPr="00DA23D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4F7B1818" w14:textId="77777777" w:rsidR="006E3F58" w:rsidRPr="00DA23DB" w:rsidRDefault="00DA23DB" w:rsidP="00DA23DB">
      <w:pPr>
        <w:numPr>
          <w:ilvl w:val="0"/>
          <w:numId w:val="2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我们建议合作方应根据自己的实际情况增加防火墙等安全措施。</w:t>
      </w:r>
    </w:p>
    <w:p w14:paraId="40582E14" w14:textId="77777777" w:rsidR="00A178A5" w:rsidRPr="008F312E" w:rsidRDefault="00A178A5" w:rsidP="00716413">
      <w:pPr>
        <w:pStyle w:val="2"/>
        <w:widowControl w:val="0"/>
        <w:numPr>
          <w:ilvl w:val="0"/>
          <w:numId w:val="21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56" w:name="_Toc484778582"/>
      <w:bookmarkStart w:id="57" w:name="_Toc487037628"/>
      <w:bookmarkStart w:id="58" w:name="_Toc487038967"/>
      <w:bookmarkStart w:id="59" w:name="_Toc487065058"/>
      <w:bookmarkStart w:id="60" w:name="_Toc486255758"/>
      <w:r w:rsidRPr="008F312E">
        <w:rPr>
          <w:rFonts w:ascii="Times New Roman" w:eastAsia="微软雅黑" w:hAnsi="Times New Roman" w:hint="eastAsia"/>
        </w:rPr>
        <w:t>安全</w:t>
      </w:r>
      <w:bookmarkEnd w:id="56"/>
      <w:bookmarkEnd w:id="57"/>
      <w:bookmarkEnd w:id="58"/>
      <w:bookmarkEnd w:id="59"/>
    </w:p>
    <w:p w14:paraId="11EC9B8C" w14:textId="77777777" w:rsidR="00A178A5" w:rsidRPr="0026205C" w:rsidRDefault="00A178A5" w:rsidP="0026205C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61" w:name="_Toc484778583"/>
      <w:bookmarkStart w:id="62" w:name="_Toc487037629"/>
      <w:bookmarkStart w:id="63" w:name="_Toc487038968"/>
      <w:bookmarkStart w:id="64" w:name="_Toc487065059"/>
      <w:bookmarkEnd w:id="60"/>
      <w:r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3.2.1 </w:t>
      </w:r>
      <w:r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签名机制基本说明</w:t>
      </w:r>
      <w:bookmarkEnd w:id="61"/>
      <w:bookmarkEnd w:id="62"/>
      <w:bookmarkEnd w:id="63"/>
      <w:bookmarkEnd w:id="64"/>
    </w:p>
    <w:p w14:paraId="3D17FB03" w14:textId="77777777" w:rsidR="006E3F58" w:rsidRPr="00B05FDC" w:rsidRDefault="006E3F58" w:rsidP="00716413">
      <w:pPr>
        <w:numPr>
          <w:ilvl w:val="0"/>
          <w:numId w:val="16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所有请求签名的参数，均需依照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“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参数名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=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参数值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”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的格式，按首字符字典顺序（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ascii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值大小）进行排序，如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遇相同首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字符，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则判断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第二个字符，以此类推。</w:t>
      </w:r>
    </w:p>
    <w:p w14:paraId="5C0581EC" w14:textId="77777777" w:rsidR="006E3F58" w:rsidRPr="00B05FDC" w:rsidRDefault="006E3F58" w:rsidP="00716413">
      <w:pPr>
        <w:numPr>
          <w:ilvl w:val="0"/>
          <w:numId w:val="16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所有待签名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字符串据需根据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“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参数名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1=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参数值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1&amp;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参数名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2=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参数值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2&amp;…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参数名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N=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参数值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N”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的规则进行拼接。</w:t>
      </w:r>
    </w:p>
    <w:p w14:paraId="5A5620C9" w14:textId="77777777" w:rsidR="006E3F58" w:rsidRPr="00B05FDC" w:rsidRDefault="006E3F58" w:rsidP="00716413">
      <w:pPr>
        <w:numPr>
          <w:ilvl w:val="0"/>
          <w:numId w:val="16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在对请求的参数做签名时，这些参数必须来源于请求参数列表，并且除去列表中的参数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ign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、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ign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T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ype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 xml:space="preserve"> . 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在对请求的参数做签名时，对于请求参数列表中那些可空的参数，如果选择使用它们，那么这些参数的参数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值必须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不能为空或空值。</w:t>
      </w:r>
    </w:p>
    <w:p w14:paraId="3534A7FF" w14:textId="77777777" w:rsidR="006E3F58" w:rsidRPr="00B05FDC" w:rsidRDefault="006E3F58" w:rsidP="00716413">
      <w:pPr>
        <w:numPr>
          <w:ilvl w:val="0"/>
          <w:numId w:val="16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签名时将字符转化为字节流时，指定的字符集需与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I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nput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C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harset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保持一致；如果传递了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I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nput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C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harset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参数，则该参数也应包含在待签名数据中。</w:t>
      </w:r>
    </w:p>
    <w:p w14:paraId="401DA778" w14:textId="77777777" w:rsidR="006E3F58" w:rsidRPr="00B05FDC" w:rsidRDefault="006E3F58" w:rsidP="00716413">
      <w:pPr>
        <w:numPr>
          <w:ilvl w:val="0"/>
          <w:numId w:val="16"/>
        </w:numPr>
        <w:autoSpaceDE/>
        <w:adjustRightInd/>
        <w:snapToGrid/>
        <w:ind w:left="84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lastRenderedPageBreak/>
        <w:t>待签名数据应为参数原始值而非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URL Encoding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之后的值，例如：调用某接口需对请求参数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email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进行数字签名时，待签名数据应为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email=test@msn.com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，而非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email=test%40msn.com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  <w:bookmarkStart w:id="65" w:name="_Toc471812076"/>
    </w:p>
    <w:p w14:paraId="4CAE8B86" w14:textId="77777777" w:rsidR="006E3F58" w:rsidRPr="0026205C" w:rsidRDefault="0026205C" w:rsidP="0026205C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66" w:name="_Toc486255759"/>
      <w:bookmarkStart w:id="67" w:name="_Toc487065060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3.2.2 </w:t>
      </w:r>
      <w:r w:rsidR="006E3F58"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生成待签名的字符串</w:t>
      </w:r>
      <w:bookmarkStart w:id="68" w:name="_Toc471812077"/>
      <w:bookmarkEnd w:id="65"/>
      <w:bookmarkEnd w:id="66"/>
      <w:bookmarkEnd w:id="67"/>
    </w:p>
    <w:p w14:paraId="5F2B60DB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69" w:name="_Toc486255760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3.2.2.1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需要参与签名的参数</w:t>
      </w:r>
      <w:bookmarkEnd w:id="68"/>
      <w:bookmarkEnd w:id="69"/>
    </w:p>
    <w:p w14:paraId="1E2F8ED9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在请求参数列表中，除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ign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、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ign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T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ype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两个参数外，其他需使用的参数皆为要签名的参数。（个别接口中，参数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ign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T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ype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也</w:t>
      </w:r>
      <w:proofErr w:type="gramStart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需参与</w:t>
      </w:r>
      <w:proofErr w:type="gramEnd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签名。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）</w:t>
      </w:r>
    </w:p>
    <w:p w14:paraId="2187D3C8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在通知返回参数列表中，除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ign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、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ign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T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ype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两个参数外，所有通知返回的参数皆为要签名的参数。</w:t>
      </w:r>
    </w:p>
    <w:p w14:paraId="72D454ED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70" w:name="_Toc486255761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3.2.2.2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生成待签名字符串</w:t>
      </w:r>
      <w:bookmarkEnd w:id="70"/>
    </w:p>
    <w:p w14:paraId="56CB0DEB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对于如下参数数组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: 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 </w:t>
      </w:r>
    </w:p>
    <w:p w14:paraId="46E1DA18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proofErr w:type="gramStart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string[</w:t>
      </w:r>
      <w:proofErr w:type="gramEnd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] parameters={</w:t>
      </w:r>
    </w:p>
    <w:p w14:paraId="6178AFDF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S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ervice=create_partner_trade_by_buyer”, </w:t>
      </w:r>
    </w:p>
    <w:p w14:paraId="6DFFE017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P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artner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I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d=2088002007018916”, </w:t>
      </w:r>
    </w:p>
    <w:p w14:paraId="0C44C9A5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I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nput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C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harset=gbk”, </w:t>
      </w:r>
    </w:p>
    <w:p w14:paraId="45F87903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R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eturn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U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rl=</w:t>
      </w:r>
      <w:hyperlink r:id="rId27" w:history="1">
        <w:r w:rsidRPr="00B05FDC">
          <w:rPr>
            <w:rFonts w:ascii="Times New Roman" w:hAnsi="Times New Roman" w:cs="Times New Roman"/>
            <w:snapToGrid/>
            <w:color w:val="000000" w:themeColor="text1"/>
            <w:kern w:val="2"/>
            <w:sz w:val="21"/>
          </w:rPr>
          <w:t>http://www.test.com/qijian/return_url.asp</w:t>
        </w:r>
      </w:hyperlink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”, </w:t>
      </w:r>
    </w:p>
    <w:p w14:paraId="68473929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T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 xml:space="preserve">rxId=709651609727679” </w:t>
      </w:r>
    </w:p>
    <w:p w14:paraId="0F68C844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};</w:t>
      </w:r>
    </w:p>
    <w:p w14:paraId="41D7A189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对数组中的每一个值，按照从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a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到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z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的顺序进行排序，如</w:t>
      </w:r>
      <w:proofErr w:type="gramStart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遇相同首</w:t>
      </w:r>
      <w:proofErr w:type="gramEnd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字符，</w:t>
      </w:r>
      <w:proofErr w:type="gramStart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则判断</w:t>
      </w:r>
      <w:proofErr w:type="gramEnd"/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第二个字符，以此类推。</w:t>
      </w:r>
    </w:p>
    <w:p w14:paraId="085CCD87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排序完成后，将所有数组值以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“&amp;”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字符连接起来，所得字符串即为待签名字符串：</w:t>
      </w:r>
    </w:p>
    <w:p w14:paraId="6B4575D4" w14:textId="77777777" w:rsidR="00B05FDC" w:rsidRDefault="006E3F58" w:rsidP="00B05FDC">
      <w:pPr>
        <w:ind w:firstLineChars="200" w:firstLine="420"/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</w:pP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I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nput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C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harset=gbk&amp;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TrxId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=709651609727679&amp;</w:t>
      </w:r>
      <w:r w:rsidRPr="00B05FDC">
        <w:rPr>
          <w:rFonts w:ascii="Times New Roman" w:hAnsi="Times New Roman" w:cs="Times New Roman" w:hint="eastAsia"/>
          <w:snapToGrid/>
          <w:color w:val="000000" w:themeColor="text1"/>
          <w:kern w:val="2"/>
          <w:sz w:val="21"/>
        </w:rPr>
        <w:t>PartnerId</w:t>
      </w:r>
      <w:r w:rsidRPr="00B05FDC">
        <w:rPr>
          <w:rFonts w:ascii="Times New Roman" w:hAnsi="Times New Roman" w:cs="Times New Roman"/>
          <w:snapToGrid/>
          <w:color w:val="000000" w:themeColor="text1"/>
          <w:kern w:val="2"/>
          <w:sz w:val="21"/>
        </w:rPr>
        <w:t>=2088002</w:t>
      </w:r>
    </w:p>
    <w:p w14:paraId="62C63249" w14:textId="77777777" w:rsidR="00B05FDC" w:rsidRPr="00B05FDC" w:rsidRDefault="00B05FDC" w:rsidP="00B05FDC">
      <w:pPr>
        <w:ind w:firstLineChars="200" w:firstLine="420"/>
        <w:rPr>
          <w:rFonts w:ascii="Times New Roman" w:hAnsi="Times New Roman"/>
          <w:color w:val="000000"/>
          <w:sz w:val="21"/>
          <w:szCs w:val="21"/>
        </w:rPr>
      </w:pPr>
      <w:r w:rsidRPr="00B05FDC">
        <w:rPr>
          <w:rFonts w:ascii="Times New Roman" w:hAnsi="Times New Roman"/>
          <w:color w:val="000000"/>
          <w:sz w:val="21"/>
          <w:szCs w:val="21"/>
        </w:rPr>
        <w:t>注意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：</w:t>
      </w:r>
    </w:p>
    <w:p w14:paraId="6884067D" w14:textId="77777777" w:rsidR="00B05FDC" w:rsidRPr="00B05FDC" w:rsidRDefault="00B05FDC" w:rsidP="00716413">
      <w:pPr>
        <w:numPr>
          <w:ilvl w:val="0"/>
          <w:numId w:val="20"/>
        </w:numPr>
        <w:autoSpaceDE/>
        <w:adjustRightInd/>
        <w:snapToGrid/>
        <w:ind w:left="840"/>
        <w:rPr>
          <w:rFonts w:ascii="Times New Roman" w:hAnsi="Times New Roman"/>
          <w:color w:val="000000"/>
          <w:sz w:val="21"/>
          <w:szCs w:val="21"/>
        </w:rPr>
      </w:pPr>
      <w:r w:rsidRPr="00B05FDC">
        <w:rPr>
          <w:rFonts w:ascii="Times New Roman" w:hAnsi="Times New Roman"/>
          <w:color w:val="000000"/>
          <w:sz w:val="21"/>
          <w:szCs w:val="21"/>
        </w:rPr>
        <w:t>空值的参数无需传递，也无需包含到待签名数据中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；</w:t>
      </w:r>
    </w:p>
    <w:p w14:paraId="2BF9DFCC" w14:textId="77777777" w:rsidR="00B05FDC" w:rsidRPr="00B05FDC" w:rsidRDefault="00B05FDC" w:rsidP="00716413">
      <w:pPr>
        <w:numPr>
          <w:ilvl w:val="0"/>
          <w:numId w:val="20"/>
        </w:numPr>
        <w:autoSpaceDE/>
        <w:adjustRightInd/>
        <w:snapToGrid/>
        <w:ind w:left="840"/>
        <w:rPr>
          <w:rFonts w:ascii="Times New Roman" w:hAnsi="Times New Roman"/>
          <w:color w:val="000000"/>
          <w:sz w:val="21"/>
          <w:szCs w:val="21"/>
        </w:rPr>
      </w:pPr>
      <w:r w:rsidRPr="00B05FDC">
        <w:rPr>
          <w:rFonts w:ascii="Times New Roman" w:hAnsi="Times New Roman"/>
          <w:color w:val="000000"/>
          <w:sz w:val="21"/>
          <w:szCs w:val="21"/>
        </w:rPr>
        <w:t>签名时将字符转化成字节流时，指定的字符集与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I</w:t>
      </w:r>
      <w:r w:rsidRPr="00B05FDC">
        <w:rPr>
          <w:rFonts w:ascii="Times New Roman" w:hAnsi="Times New Roman"/>
          <w:color w:val="000000"/>
          <w:sz w:val="21"/>
          <w:szCs w:val="21"/>
        </w:rPr>
        <w:t>nput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C</w:t>
      </w:r>
      <w:r w:rsidRPr="00B05FDC">
        <w:rPr>
          <w:rFonts w:ascii="Times New Roman" w:hAnsi="Times New Roman"/>
          <w:color w:val="000000"/>
          <w:sz w:val="21"/>
          <w:szCs w:val="21"/>
        </w:rPr>
        <w:t>harset</w:t>
      </w:r>
      <w:r w:rsidRPr="00B05FDC">
        <w:rPr>
          <w:rFonts w:ascii="Times New Roman" w:hAnsi="Times New Roman"/>
          <w:color w:val="000000"/>
          <w:sz w:val="21"/>
          <w:szCs w:val="21"/>
        </w:rPr>
        <w:t>需保持一致；</w:t>
      </w:r>
    </w:p>
    <w:p w14:paraId="2C0B6EA6" w14:textId="77777777" w:rsidR="00B05FDC" w:rsidRPr="00B05FDC" w:rsidRDefault="00B05FDC" w:rsidP="00716413">
      <w:pPr>
        <w:numPr>
          <w:ilvl w:val="0"/>
          <w:numId w:val="20"/>
        </w:numPr>
        <w:autoSpaceDE/>
        <w:adjustRightInd/>
        <w:snapToGrid/>
        <w:ind w:left="840"/>
        <w:rPr>
          <w:rFonts w:ascii="Times New Roman" w:hAnsi="Times New Roman"/>
          <w:color w:val="000000"/>
          <w:sz w:val="21"/>
          <w:szCs w:val="21"/>
        </w:rPr>
      </w:pPr>
      <w:r w:rsidRPr="00B05FDC">
        <w:rPr>
          <w:rFonts w:ascii="Times New Roman" w:hAnsi="Times New Roman"/>
          <w:color w:val="000000"/>
          <w:sz w:val="21"/>
          <w:szCs w:val="21"/>
        </w:rPr>
        <w:t>如果传递了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I</w:t>
      </w:r>
      <w:r w:rsidRPr="00B05FDC">
        <w:rPr>
          <w:rFonts w:ascii="Times New Roman" w:hAnsi="Times New Roman"/>
          <w:color w:val="000000"/>
          <w:sz w:val="21"/>
          <w:szCs w:val="21"/>
        </w:rPr>
        <w:t>nput</w:t>
      </w:r>
      <w:r w:rsidRPr="00B05FDC">
        <w:rPr>
          <w:rFonts w:ascii="Times New Roman" w:hAnsi="Times New Roman" w:hint="eastAsia"/>
          <w:color w:val="000000"/>
          <w:sz w:val="21"/>
          <w:szCs w:val="21"/>
        </w:rPr>
        <w:t>C</w:t>
      </w:r>
      <w:r w:rsidRPr="00B05FDC">
        <w:rPr>
          <w:rFonts w:ascii="Times New Roman" w:hAnsi="Times New Roman"/>
          <w:color w:val="000000"/>
          <w:sz w:val="21"/>
          <w:szCs w:val="21"/>
        </w:rPr>
        <w:t>harset</w:t>
      </w:r>
      <w:r w:rsidRPr="00B05FDC">
        <w:rPr>
          <w:rFonts w:ascii="Times New Roman" w:hAnsi="Times New Roman"/>
          <w:color w:val="000000"/>
          <w:sz w:val="21"/>
          <w:szCs w:val="21"/>
        </w:rPr>
        <w:t>参数，则该参数也应包含在待签名数据中；</w:t>
      </w:r>
    </w:p>
    <w:p w14:paraId="4DA0B277" w14:textId="77777777" w:rsidR="006E3F58" w:rsidRPr="00B05FDC" w:rsidRDefault="00B05FDC" w:rsidP="00716413">
      <w:pPr>
        <w:numPr>
          <w:ilvl w:val="0"/>
          <w:numId w:val="20"/>
        </w:numPr>
        <w:autoSpaceDE/>
        <w:adjustRightInd/>
        <w:snapToGrid/>
        <w:ind w:left="840"/>
        <w:rPr>
          <w:rFonts w:ascii="Times New Roman" w:hAnsi="Times New Roman"/>
          <w:color w:val="000000"/>
          <w:sz w:val="21"/>
          <w:szCs w:val="21"/>
        </w:rPr>
      </w:pPr>
      <w:r w:rsidRPr="00B05FDC">
        <w:rPr>
          <w:rFonts w:ascii="Times New Roman" w:hAnsi="Times New Roman"/>
          <w:color w:val="000000"/>
          <w:sz w:val="21"/>
          <w:szCs w:val="21"/>
        </w:rPr>
        <w:t>根据</w:t>
      </w:r>
      <w:r w:rsidRPr="00B05FDC">
        <w:rPr>
          <w:rFonts w:ascii="Times New Roman" w:hAnsi="Times New Roman"/>
          <w:color w:val="000000"/>
          <w:sz w:val="21"/>
          <w:szCs w:val="21"/>
        </w:rPr>
        <w:t>HTTP</w:t>
      </w:r>
      <w:r w:rsidRPr="00B05FDC">
        <w:rPr>
          <w:rFonts w:ascii="Times New Roman" w:hAnsi="Times New Roman"/>
          <w:color w:val="000000"/>
          <w:sz w:val="21"/>
          <w:szCs w:val="21"/>
        </w:rPr>
        <w:t>协议，传递参数的值中如存在特殊字符（如：</w:t>
      </w:r>
      <w:r w:rsidRPr="00B05FDC">
        <w:rPr>
          <w:rFonts w:ascii="Times New Roman" w:hAnsi="Times New Roman"/>
          <w:color w:val="000000"/>
          <w:sz w:val="21"/>
          <w:szCs w:val="21"/>
        </w:rPr>
        <w:t>&amp;</w:t>
      </w:r>
      <w:r w:rsidRPr="00B05FDC">
        <w:rPr>
          <w:rFonts w:ascii="Times New Roman" w:hAnsi="Times New Roman"/>
          <w:color w:val="000000"/>
          <w:sz w:val="21"/>
          <w:szCs w:val="21"/>
        </w:rPr>
        <w:t>、</w:t>
      </w:r>
      <w:r w:rsidRPr="00B05FDC">
        <w:rPr>
          <w:rFonts w:ascii="Times New Roman" w:hAnsi="Times New Roman"/>
          <w:color w:val="000000"/>
          <w:sz w:val="21"/>
          <w:szCs w:val="21"/>
        </w:rPr>
        <w:t>@</w:t>
      </w:r>
      <w:r w:rsidRPr="00B05FDC">
        <w:rPr>
          <w:rFonts w:ascii="Times New Roman" w:hAnsi="Times New Roman"/>
          <w:color w:val="000000"/>
          <w:sz w:val="21"/>
          <w:szCs w:val="21"/>
        </w:rPr>
        <w:t>等），则需对该值做</w:t>
      </w:r>
      <w:r w:rsidRPr="00B05FDC">
        <w:rPr>
          <w:rFonts w:ascii="Times New Roman" w:hAnsi="Times New Roman"/>
          <w:color w:val="000000"/>
          <w:sz w:val="21"/>
          <w:szCs w:val="21"/>
        </w:rPr>
        <w:t>URL Encoding</w:t>
      </w:r>
      <w:r w:rsidRPr="00B05FDC">
        <w:rPr>
          <w:rFonts w:ascii="Times New Roman" w:hAnsi="Times New Roman"/>
          <w:color w:val="000000"/>
          <w:sz w:val="21"/>
          <w:szCs w:val="21"/>
        </w:rPr>
        <w:t>，如此，请求接收方才能接收到正确的参数值。此情况下，待签名数据应为原生值而非</w:t>
      </w:r>
      <w:r w:rsidRPr="00B05FDC">
        <w:rPr>
          <w:rFonts w:ascii="Times New Roman" w:hAnsi="Times New Roman"/>
          <w:color w:val="000000"/>
          <w:sz w:val="21"/>
          <w:szCs w:val="21"/>
        </w:rPr>
        <w:t>encoding</w:t>
      </w:r>
      <w:r w:rsidRPr="00B05FDC">
        <w:rPr>
          <w:rFonts w:ascii="Times New Roman" w:hAnsi="Times New Roman"/>
          <w:color w:val="000000"/>
          <w:sz w:val="21"/>
          <w:szCs w:val="21"/>
        </w:rPr>
        <w:t>之后的值。例如：调用某接口需对请求参数</w:t>
      </w:r>
      <w:r w:rsidRPr="00B05FDC">
        <w:rPr>
          <w:rFonts w:ascii="Times New Roman" w:hAnsi="Times New Roman"/>
          <w:color w:val="000000"/>
          <w:sz w:val="21"/>
          <w:szCs w:val="21"/>
        </w:rPr>
        <w:t>email</w:t>
      </w:r>
      <w:r w:rsidRPr="00B05FDC">
        <w:rPr>
          <w:rFonts w:ascii="Times New Roman" w:hAnsi="Times New Roman"/>
          <w:color w:val="000000"/>
          <w:sz w:val="21"/>
          <w:szCs w:val="21"/>
        </w:rPr>
        <w:t>进行数</w:t>
      </w:r>
      <w:r w:rsidRPr="00B05FDC">
        <w:rPr>
          <w:rFonts w:ascii="Times New Roman" w:hAnsi="Times New Roman"/>
          <w:color w:val="000000"/>
          <w:sz w:val="21"/>
          <w:szCs w:val="21"/>
        </w:rPr>
        <w:lastRenderedPageBreak/>
        <w:t>字签名时，待签名数据应为</w:t>
      </w:r>
      <w:r w:rsidRPr="00B05FDC">
        <w:rPr>
          <w:rFonts w:ascii="Times New Roman" w:hAnsi="Times New Roman"/>
          <w:color w:val="000000"/>
          <w:sz w:val="21"/>
          <w:szCs w:val="21"/>
        </w:rPr>
        <w:t>email=test@msn.com</w:t>
      </w:r>
      <w:r w:rsidRPr="00B05FDC">
        <w:rPr>
          <w:rFonts w:ascii="Times New Roman" w:hAnsi="Times New Roman"/>
          <w:color w:val="000000"/>
          <w:sz w:val="21"/>
          <w:szCs w:val="21"/>
        </w:rPr>
        <w:t>，而非</w:t>
      </w:r>
      <w:r w:rsidRPr="00B05FDC">
        <w:rPr>
          <w:rFonts w:ascii="Times New Roman" w:hAnsi="Times New Roman"/>
          <w:color w:val="000000"/>
          <w:sz w:val="21"/>
          <w:szCs w:val="21"/>
        </w:rPr>
        <w:t>email=test%40msn.com</w:t>
      </w:r>
      <w:r w:rsidRPr="00B05FDC">
        <w:rPr>
          <w:rFonts w:ascii="Times New Roman" w:hAnsi="Times New Roman"/>
          <w:color w:val="000000"/>
          <w:sz w:val="21"/>
          <w:szCs w:val="21"/>
        </w:rPr>
        <w:t>。</w:t>
      </w:r>
      <w:r w:rsidR="006E3F58" w:rsidRPr="00B05FDC">
        <w:rPr>
          <w:rFonts w:ascii="Times New Roman" w:hAnsi="Times New Roman"/>
        </w:rPr>
        <w:tab/>
      </w:r>
      <w:r w:rsidR="006E3F58" w:rsidRPr="00B05FDC">
        <w:rPr>
          <w:rFonts w:ascii="Times New Roman" w:hAnsi="Times New Roman"/>
        </w:rPr>
        <w:tab/>
      </w:r>
      <w:bookmarkStart w:id="71" w:name="_Toc471812078"/>
    </w:p>
    <w:p w14:paraId="28EB691B" w14:textId="77777777" w:rsidR="006E3F58" w:rsidRPr="0026205C" w:rsidRDefault="0026205C" w:rsidP="0026205C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72" w:name="_Toc486255762"/>
      <w:bookmarkStart w:id="73" w:name="_Toc487065061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3.2.3 </w:t>
      </w:r>
      <w:r w:rsidR="006E3F58"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RSA</w:t>
      </w:r>
      <w:r w:rsidR="006E3F58"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签名</w:t>
      </w:r>
      <w:bookmarkEnd w:id="71"/>
      <w:bookmarkEnd w:id="72"/>
      <w:bookmarkEnd w:id="73"/>
    </w:p>
    <w:p w14:paraId="6A2BFD88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RSA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签名时，私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和公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均需参与签名。商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户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与公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皆由商户通过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OPENSSL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生成。商户入网支付平台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后，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平台运营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同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事下发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平台公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；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同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时商户把自己生成的公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通过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商户自助平台上传到支付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平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台系统。因此，请求签名时商户用到的是商户的私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及钱包的公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34AA4A9C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74" w:name="_Toc486255763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3.2.3.1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加密字段值说明</w:t>
      </w:r>
      <w:bookmarkEnd w:id="74"/>
    </w:p>
    <w:p w14:paraId="03FD1459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接口定义中需要加密处理的参数值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，请使用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的公</w:t>
      </w:r>
      <w:proofErr w:type="gramStart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RSA 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算法实行加密。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收到报文验</w:t>
      </w:r>
      <w:proofErr w:type="gramStart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签通过</w:t>
      </w:r>
      <w:proofErr w:type="gramEnd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后，使用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方的私</w:t>
      </w:r>
      <w:proofErr w:type="gramStart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进行解密。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例：姓</w:t>
      </w:r>
      <w:r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名加密与解密过程如下：</w:t>
      </w:r>
    </w:p>
    <w:p w14:paraId="1F024D5C" w14:textId="77777777" w:rsid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  <w:szCs w:val="22"/>
        </w:rPr>
        <w:t>把户名转换成指定字符集的二进制数据：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  <w:szCs w:val="22"/>
        </w:rPr>
        <w:t>Byte(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account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  <w:szCs w:val="22"/>
        </w:rPr>
        <w:t>_name, InputCharset)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  <w:szCs w:val="22"/>
        </w:rPr>
        <w:t>；</w:t>
      </w:r>
    </w:p>
    <w:p w14:paraId="365E90A6" w14:textId="77777777" w:rsid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使用</w:t>
      </w: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的公</w:t>
      </w:r>
      <w:proofErr w:type="gramStart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对结果进加密码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: RSA.encrypt(byte[],</w:t>
      </w: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公</w:t>
      </w:r>
      <w:proofErr w:type="gramStart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64DFFC0E" w14:textId="77777777" w:rsid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对加密后的数据二进制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base64 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字符转换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: Base64.encode(RSA(byte[],</w:t>
      </w: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公</w:t>
      </w:r>
      <w:proofErr w:type="gramStart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7FD5976C" w14:textId="77777777" w:rsid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收到密文后，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Base64.decode(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密文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401F117B" w14:textId="77777777" w:rsid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使用</w:t>
      </w: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的私</w:t>
      </w:r>
      <w:proofErr w:type="gramStart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对二进制数据作解密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 RSA.decrypt(byte[],</w:t>
      </w:r>
      <w:r w:rsidRPr="0026205C">
        <w:rPr>
          <w:rFonts w:ascii="Times New Roman" w:hAnsi="Times New Roman" w:cs="Times New Roman"/>
          <w:snapToGrid/>
          <w:color w:val="000000"/>
          <w:kern w:val="2"/>
          <w:sz w:val="21"/>
        </w:rPr>
        <w:t>支付平台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私</w:t>
      </w:r>
      <w:proofErr w:type="gramStart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钥</w:t>
      </w:r>
      <w:proofErr w:type="gramEnd"/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</w:t>
      </w:r>
    </w:p>
    <w:p w14:paraId="02EE7048" w14:textId="77777777" w:rsidR="006E3F58" w:rsidRPr="0026205C" w:rsidRDefault="006E3F58" w:rsidP="00716413">
      <w:pPr>
        <w:numPr>
          <w:ilvl w:val="0"/>
          <w:numId w:val="25"/>
        </w:numPr>
        <w:autoSpaceDE/>
        <w:adjustRightInd/>
        <w:snapToGrid/>
        <w:ind w:left="840" w:hanging="420"/>
        <w:rPr>
          <w:rFonts w:ascii="Times New Roman" w:hAnsi="Times New Roman" w:cs="Times New Roman"/>
          <w:snapToGrid/>
          <w:color w:val="000000"/>
          <w:kern w:val="2"/>
          <w:sz w:val="21"/>
          <w:szCs w:val="22"/>
        </w:rPr>
      </w:pP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对解密后的二进制数据使用指定的字符集转换成字符串：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String(byte[],InputCharset)</w:t>
      </w:r>
      <w:r w:rsidRPr="0026205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10563068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75" w:name="_Toc486255764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3.2.3.2 </w:t>
      </w:r>
      <w:proofErr w:type="gramStart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请求串加签</w:t>
      </w:r>
      <w:proofErr w:type="gramEnd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说明</w:t>
      </w:r>
      <w:bookmarkEnd w:id="75"/>
    </w:p>
    <w:p w14:paraId="558BCCBD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拿到请求时的待签名字符串后，将待签名字符串与商户的私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一同放入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RSA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的签名函数中进行签名运算，从而得到签名结果字符串。</w:t>
      </w:r>
    </w:p>
    <w:p w14:paraId="6F3A6006" w14:textId="77777777" w:rsidR="006E3F58" w:rsidRPr="0026205C" w:rsidRDefault="0026205C" w:rsidP="0026205C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76" w:name="_Toc471812079"/>
      <w:bookmarkStart w:id="77" w:name="_Toc486255765"/>
      <w:bookmarkStart w:id="78" w:name="_Toc487065062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3.2.4 </w:t>
      </w:r>
      <w:r w:rsidR="006E3F58"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RSA</w:t>
      </w:r>
      <w:r w:rsidR="006E3F58" w:rsidRPr="0026205C">
        <w:rPr>
          <w:rFonts w:eastAsia="微软雅黑" w:cs="Times New Roman" w:hint="eastAsia"/>
          <w:bCs/>
          <w:snapToGrid/>
          <w:kern w:val="2"/>
          <w:sz w:val="30"/>
          <w:szCs w:val="30"/>
        </w:rPr>
        <w:t>密钥生成方式</w:t>
      </w:r>
      <w:bookmarkEnd w:id="76"/>
      <w:bookmarkEnd w:id="77"/>
      <w:bookmarkEnd w:id="78"/>
    </w:p>
    <w:p w14:paraId="2D82BF91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通过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openssl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工具生成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RSA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的公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和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私钥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(opnssl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工具可在互联网上下载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)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0BFBDB0C" w14:textId="77777777" w:rsidR="006E3F58" w:rsidRPr="00B05FDC" w:rsidRDefault="006E3F58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建议：签名和验签尽量在商户服务器端进行，同时一些敏感数据（如公私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等）也应存储在服务器端，以避免潜在的安全隐患。</w:t>
      </w:r>
    </w:p>
    <w:p w14:paraId="580F05C5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79" w:name="_Toc486255766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lastRenderedPageBreak/>
        <w:t xml:space="preserve">3.2.4.1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生成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RSA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私</w:t>
      </w:r>
      <w:proofErr w:type="gramStart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钥</w:t>
      </w:r>
      <w:bookmarkEnd w:id="79"/>
      <w:proofErr w:type="gramEnd"/>
    </w:p>
    <w:p w14:paraId="535D2910" w14:textId="77777777" w:rsidR="0026205C" w:rsidRPr="00B05FDC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输入命令：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openssl genrsa -out rsa_private_key.pem 1024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，并回车，得到生成成功的结果，如下图：</w:t>
      </w:r>
      <w:r w:rsidR="004601DF" w:rsidRPr="008F312E">
        <w:rPr>
          <w:noProof/>
          <w:color w:val="000000"/>
        </w:rPr>
        <w:drawing>
          <wp:anchor distT="0" distB="0" distL="114300" distR="114300" simplePos="0" relativeHeight="251659264" behindDoc="1" locked="1" layoutInCell="1" allowOverlap="1" wp14:anchorId="08515B85" wp14:editId="3430A3FB">
            <wp:simplePos x="0" y="0"/>
            <wp:positionH relativeFrom="page">
              <wp:posOffset>1141095</wp:posOffset>
            </wp:positionH>
            <wp:positionV relativeFrom="paragraph">
              <wp:posOffset>509270</wp:posOffset>
            </wp:positionV>
            <wp:extent cx="5399405" cy="1684020"/>
            <wp:effectExtent l="0" t="0" r="0" b="0"/>
            <wp:wrapThrough wrapText="bothSides">
              <wp:wrapPolygon edited="0">
                <wp:start x="0" y="0"/>
                <wp:lineTo x="0" y="21258"/>
                <wp:lineTo x="21491" y="21258"/>
                <wp:lineTo x="21491" y="0"/>
                <wp:lineTo x="0" y="0"/>
              </wp:wrapPolygon>
            </wp:wrapThrough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1DF" w:rsidRPr="00B05FDC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 </w:t>
      </w:r>
    </w:p>
    <w:p w14:paraId="37FD2421" w14:textId="77777777" w:rsidR="00B05FDC" w:rsidRPr="00B05FDC" w:rsidRDefault="00B05FDC" w:rsidP="00B05FDC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此时，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bin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文件夹中出现一个名为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rsa_private_key.pem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的文件，用记事本打开该文件，可以看到一个没有换行的字符串：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—–BEGIN RSA PRIVATE KEY—–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开头，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—–END RSA PRIVATE KEY—–</w:t>
      </w:r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结尾，该字符串即为原始的私</w:t>
      </w:r>
      <w:proofErr w:type="gramStart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B05FDC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055FCD40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80" w:name="_Toc486255767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3.2.4.2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把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RSA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私</w:t>
      </w:r>
      <w:proofErr w:type="gramStart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钥</w:t>
      </w:r>
      <w:proofErr w:type="gramEnd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转换成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PKCS8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格式</w:t>
      </w:r>
      <w:bookmarkEnd w:id="80"/>
    </w:p>
    <w:p w14:paraId="4751B9C3" w14:textId="77777777" w:rsidR="006E3F58" w:rsidRPr="008C340D" w:rsidRDefault="006E3F58" w:rsidP="008C340D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输入命令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openssl pkcs8 -topk8 -nocrypt -inform PEM -in rsa_private_key.pem -outform PEM outform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，并回车，得到生成成功的结果，即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PKCS8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格式的私</w:t>
      </w:r>
      <w:proofErr w:type="gramStart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，如下图：</w:t>
      </w:r>
    </w:p>
    <w:p w14:paraId="25503972" w14:textId="77777777" w:rsidR="006E3F58" w:rsidRPr="00DD69AB" w:rsidRDefault="0026205C" w:rsidP="009C7408">
      <w:pPr>
        <w:pStyle w:val="af9"/>
        <w:spacing w:before="312"/>
        <w:ind w:firstLineChars="0" w:firstLine="0"/>
        <w:rPr>
          <w:rFonts w:ascii="Times New Roman" w:eastAsia="宋体" w:hAnsi="Times New Roman"/>
        </w:rPr>
      </w:pPr>
      <w:r w:rsidRPr="008F312E">
        <w:rPr>
          <w:rFonts w:cs="宋体" w:hint="eastAsia"/>
          <w:noProof/>
          <w:snapToGrid w:val="0"/>
          <w:kern w:val="0"/>
          <w:sz w:val="24"/>
        </w:rPr>
        <w:drawing>
          <wp:inline distT="0" distB="0" distL="0" distR="0" wp14:anchorId="490FA388" wp14:editId="374F4E15">
            <wp:extent cx="5400000" cy="2339598"/>
            <wp:effectExtent l="0" t="0" r="0" b="3810"/>
            <wp:docPr id="20" name="图片 12" descr="../../../../Downloads/%25E5%259B%25BE%25E7%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../../../../Downloads/%25E5%259B%25BE%25E7%258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8875" w14:textId="77777777" w:rsidR="006E3F58" w:rsidRPr="008C340D" w:rsidRDefault="006E3F58" w:rsidP="008C340D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右键点击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openssl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窗口上边边缘，选择编辑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→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标记，选中要复制的文字（如上图）</w:t>
      </w:r>
    </w:p>
    <w:p w14:paraId="6F57B343" w14:textId="77777777" w:rsidR="006E3F58" w:rsidRPr="008C340D" w:rsidRDefault="006E3F58" w:rsidP="008C340D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此时继续右键点击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openssl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窗口上边边缘，选择编辑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→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复制，把复制的内容粘贴至一个新建的记事本中；</w:t>
      </w:r>
    </w:p>
    <w:p w14:paraId="12850B7A" w14:textId="77777777" w:rsidR="006E3F58" w:rsidRPr="008C340D" w:rsidRDefault="006E3F58" w:rsidP="008C340D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重命名前述记事本文件，以便于辨识该文件即为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PKCS8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格式的私</w:t>
      </w:r>
      <w:proofErr w:type="gramStart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1515FDCC" w14:textId="77777777" w:rsidR="006E3F58" w:rsidRPr="0026205C" w:rsidRDefault="0026205C" w:rsidP="0026205C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81" w:name="_Toc486255768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lastRenderedPageBreak/>
        <w:t xml:space="preserve">3.2.4.3 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生成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RSA</w:t>
      </w:r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公</w:t>
      </w:r>
      <w:proofErr w:type="gramStart"/>
      <w:r w:rsidR="006E3F58" w:rsidRPr="0026205C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钥</w:t>
      </w:r>
      <w:bookmarkEnd w:id="81"/>
      <w:proofErr w:type="gramEnd"/>
    </w:p>
    <w:p w14:paraId="07B6309D" w14:textId="77777777" w:rsidR="006E3F58" w:rsidRPr="008C340D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输入命令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openssl rsa -in rsa_private_key.pem -pubout -out rsa_public_key.pem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，并回车，得到生成成功的结果，如下图：</w:t>
      </w:r>
    </w:p>
    <w:p w14:paraId="73739EAB" w14:textId="77777777" w:rsidR="006E3F58" w:rsidRPr="00DD69AB" w:rsidRDefault="006E3F58" w:rsidP="008C340D">
      <w:pPr>
        <w:pStyle w:val="a2"/>
        <w:numPr>
          <w:ilvl w:val="0"/>
          <w:numId w:val="0"/>
        </w:numPr>
        <w:spacing w:before="120" w:after="120"/>
        <w:rPr>
          <w:rFonts w:ascii="Times New Roman" w:eastAsia="宋体" w:hAnsi="Times New Roman"/>
          <w:b w:val="0"/>
        </w:rPr>
      </w:pPr>
      <w:r w:rsidRPr="00DD69AB">
        <w:rPr>
          <w:rFonts w:ascii="Times New Roman" w:eastAsia="宋体" w:hAnsi="Times New Roman" w:hint="eastAsia"/>
          <w:noProof/>
          <w:sz w:val="28"/>
          <w:szCs w:val="28"/>
        </w:rPr>
        <w:drawing>
          <wp:inline distT="0" distB="0" distL="0" distR="0" wp14:anchorId="6C96B4E4" wp14:editId="016F15B2">
            <wp:extent cx="5400000" cy="492805"/>
            <wp:effectExtent l="0" t="0" r="0" b="2540"/>
            <wp:docPr id="21" name="图片 13" descr="../../../../Downloads/%25E5%259B%25BE%25E7%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../../../../Downloads/%25E5%259B%25BE%25E7%25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09B2" w14:textId="77777777" w:rsidR="006E3F58" w:rsidRPr="008C340D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此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时，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bin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文件夹中出现一个名为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rsa_public_key.pem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的文件，用记事本方式打开该文件，可以看到一个没有换行的字符串：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—–BEGIN PUBLIC KEY—–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开头，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—–END PUBLIC KEY—–</w:t>
      </w:r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结尾，该字符串即为公</w:t>
      </w:r>
      <w:proofErr w:type="gramStart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钥</w:t>
      </w:r>
      <w:proofErr w:type="gramEnd"/>
      <w:r w:rsidRPr="008C340D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17CFCA02" w14:textId="77777777" w:rsidR="006E3F58" w:rsidRPr="004601DF" w:rsidRDefault="004601DF" w:rsidP="004601DF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82" w:name="_Toc486255769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3.2.4.4 </w:t>
      </w:r>
      <w:r w:rsidR="006E3F58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PHP</w:t>
      </w:r>
      <w:r w:rsidR="006E3F58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的</w:t>
      </w:r>
      <w:r w:rsidR="006E3F58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RSA</w:t>
      </w:r>
      <w:r w:rsidR="006E3F58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配置常见问题</w:t>
      </w:r>
      <w:bookmarkEnd w:id="82"/>
    </w:p>
    <w:p w14:paraId="19856820" w14:textId="77777777" w:rsidR="006E3F58" w:rsidRPr="008C340D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PHP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开发语言的代码示例中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openssl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文件夹中的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3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个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DLL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文件用法：</w:t>
      </w:r>
    </w:p>
    <w:p w14:paraId="2DF84C59" w14:textId="77777777" w:rsidR="006E3F58" w:rsidRPr="008C340D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如果你的系统是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windows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系统，且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system32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文件目录下没有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libeay32.dll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、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ssleay32.dll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这两个文件，那么需要拷贝这两个文件到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system32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文件目录。</w:t>
      </w:r>
    </w:p>
    <w:p w14:paraId="2995B911" w14:textId="77777777" w:rsidR="006E3F58" w:rsidRPr="008C340D" w:rsidRDefault="006E3F58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如果您的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php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安装目录下（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php\ext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）中没有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php_openssl.dll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，那么请把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php_openssl.dll</w:t>
      </w:r>
      <w:r w:rsidRPr="008C340D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放在这个文件夹中。</w:t>
      </w:r>
    </w:p>
    <w:p w14:paraId="6FE986A2" w14:textId="77777777" w:rsidR="0035605A" w:rsidRPr="0026205C" w:rsidRDefault="0035605A" w:rsidP="00716413">
      <w:pPr>
        <w:pStyle w:val="2"/>
        <w:widowControl w:val="0"/>
        <w:numPr>
          <w:ilvl w:val="0"/>
          <w:numId w:val="21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83" w:name="_Toc486255770"/>
      <w:bookmarkStart w:id="84" w:name="_Toc487065063"/>
      <w:r w:rsidRPr="0026205C">
        <w:rPr>
          <w:rFonts w:ascii="Times New Roman" w:eastAsia="微软雅黑" w:hAnsi="Times New Roman" w:hint="eastAsia"/>
        </w:rPr>
        <w:t>连通性测试</w:t>
      </w:r>
      <w:bookmarkEnd w:id="83"/>
      <w:bookmarkEnd w:id="84"/>
    </w:p>
    <w:p w14:paraId="6CDEDD4D" w14:textId="77777777" w:rsidR="00F61AC2" w:rsidRPr="004601DF" w:rsidRDefault="0035605A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补充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Java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语言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Demo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的使用方法</w:t>
      </w:r>
      <w:r w:rsidR="00E81CAA"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，和连通测试方法。</w:t>
      </w:r>
    </w:p>
    <w:p w14:paraId="3CDCB4E8" w14:textId="77777777" w:rsidR="00F61AC2" w:rsidRPr="00DD69AB" w:rsidRDefault="00F61AC2" w:rsidP="004601DF">
      <w:pPr>
        <w:ind w:firstLine="0"/>
        <w:rPr>
          <w:rFonts w:ascii="Times New Roman" w:hAnsi="Times New Roman"/>
        </w:rPr>
      </w:pPr>
    </w:p>
    <w:p w14:paraId="7A14EB57" w14:textId="77777777" w:rsidR="004601DF" w:rsidRPr="004601DF" w:rsidRDefault="004601DF" w:rsidP="004601DF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85" w:name="_Toc487037634"/>
      <w:bookmarkStart w:id="86" w:name="_Toc487038973"/>
      <w:bookmarkStart w:id="87" w:name="_Toc487065064"/>
      <w:bookmarkStart w:id="88" w:name="_Toc486255772"/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第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4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技术接口</w:t>
      </w:r>
      <w:bookmarkEnd w:id="85"/>
      <w:bookmarkEnd w:id="86"/>
      <w:bookmarkEnd w:id="87"/>
    </w:p>
    <w:p w14:paraId="0F955840" w14:textId="77777777" w:rsidR="004601DF" w:rsidRPr="000A4F0C" w:rsidRDefault="004601DF" w:rsidP="00716413">
      <w:pPr>
        <w:pStyle w:val="2"/>
        <w:widowControl w:val="0"/>
        <w:numPr>
          <w:ilvl w:val="0"/>
          <w:numId w:val="26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89" w:name="_Toc487038974"/>
      <w:bookmarkStart w:id="90" w:name="_Toc487065065"/>
      <w:bookmarkEnd w:id="88"/>
      <w:r>
        <w:rPr>
          <w:rFonts w:ascii="Times New Roman" w:eastAsia="微软雅黑" w:hAnsi="Times New Roman" w:hint="eastAsia"/>
        </w:rPr>
        <w:t>基本通信协议</w:t>
      </w:r>
      <w:bookmarkEnd w:id="89"/>
      <w:bookmarkEnd w:id="90"/>
    </w:p>
    <w:p w14:paraId="6F675B99" w14:textId="77777777" w:rsidR="00640911" w:rsidRPr="004601DF" w:rsidRDefault="00640911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商户网站系统和支付系统之间通过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https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协议来进行通信，接口以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URL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的形式提供以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post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的请求方式处理，接口说明中描述了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post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的请求参数。</w:t>
      </w:r>
    </w:p>
    <w:p w14:paraId="6B32004E" w14:textId="77777777" w:rsidR="00FF4FE3" w:rsidRPr="004601DF" w:rsidRDefault="009F0ECC" w:rsidP="00716413">
      <w:pPr>
        <w:pStyle w:val="2"/>
        <w:widowControl w:val="0"/>
        <w:numPr>
          <w:ilvl w:val="0"/>
          <w:numId w:val="26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91" w:name="_Toc486255773"/>
      <w:bookmarkStart w:id="92" w:name="_Toc487065066"/>
      <w:r w:rsidRPr="004601DF">
        <w:rPr>
          <w:rFonts w:ascii="Times New Roman" w:eastAsia="微软雅黑" w:hAnsi="Times New Roman" w:hint="eastAsia"/>
        </w:rPr>
        <w:lastRenderedPageBreak/>
        <w:t>交易模式</w:t>
      </w:r>
      <w:bookmarkEnd w:id="91"/>
      <w:bookmarkEnd w:id="92"/>
    </w:p>
    <w:p w14:paraId="784296C3" w14:textId="77777777" w:rsidR="00FF4FE3" w:rsidRPr="004601DF" w:rsidRDefault="00FF4FE3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由畅</w:t>
      </w:r>
      <w:proofErr w:type="gramStart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接口主动发起交易时，接口的请求和合作方系统的响应都通过畅</w:t>
      </w:r>
      <w:proofErr w:type="gramStart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接口建立的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session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传递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如下图所示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</w:t>
      </w:r>
    </w:p>
    <w:p w14:paraId="2D9E9C5E" w14:textId="77777777" w:rsidR="00FF4FE3" w:rsidRPr="00DD69AB" w:rsidRDefault="00FF4FE3" w:rsidP="00FF4FE3">
      <w:pPr>
        <w:rPr>
          <w:rFonts w:ascii="Times New Roman" w:hAnsi="Times New Roman"/>
        </w:rPr>
      </w:pPr>
      <w:r w:rsidRPr="00DD69AB">
        <w:rPr>
          <w:rFonts w:ascii="Times New Roman" w:hAnsi="Times New Roman"/>
        </w:rPr>
        <w:object w:dxaOrig="10657" w:dyaOrig="6575" w14:anchorId="4C7AE22F">
          <v:shape id="_x0000_i1031" type="#_x0000_t75" style="width:5in;height:222.55pt" o:ole="">
            <v:imagedata r:id="rId31" o:title=""/>
          </v:shape>
          <o:OLEObject Type="Embed" ProgID="Visio.Drawing.11" ShapeID="_x0000_i1031" DrawAspect="Content" ObjectID="_1560863054" r:id="rId32"/>
        </w:object>
      </w:r>
    </w:p>
    <w:p w14:paraId="38E1A0C9" w14:textId="77777777" w:rsidR="00FF4FE3" w:rsidRDefault="00FF4FE3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由合作方系统主动发起交易时，接口的请求</w:t>
      </w:r>
      <w:proofErr w:type="gramStart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和畅捷支付</w:t>
      </w:r>
      <w:proofErr w:type="gramEnd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系统的响应都通过畅</w:t>
      </w:r>
      <w:proofErr w:type="gramStart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的接口建立的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session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传递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如下图所示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</w:t>
      </w:r>
    </w:p>
    <w:p w14:paraId="42E2024E" w14:textId="77777777" w:rsidR="004601DF" w:rsidRPr="004601DF" w:rsidRDefault="004601DF" w:rsidP="004601DF">
      <w:pPr>
        <w:rPr>
          <w:color w:val="000000"/>
        </w:rPr>
      </w:pPr>
      <w:r w:rsidRPr="008F312E">
        <w:rPr>
          <w:noProof/>
        </w:rPr>
        <w:drawing>
          <wp:inline distT="0" distB="0" distL="0" distR="0" wp14:anchorId="291D2B7F" wp14:editId="5F1A6B2C">
            <wp:extent cx="4552950" cy="2809875"/>
            <wp:effectExtent l="0" t="0" r="0" b="9525"/>
            <wp:docPr id="27" name="图片 27" descr="C:\Users\Administrator\Desktop\QQ图片2017042417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QQ图片2017042417115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4885" w14:textId="77777777" w:rsidR="009F0ECC" w:rsidRPr="004601DF" w:rsidRDefault="009F0ECC" w:rsidP="00716413">
      <w:pPr>
        <w:pStyle w:val="2"/>
        <w:widowControl w:val="0"/>
        <w:numPr>
          <w:ilvl w:val="0"/>
          <w:numId w:val="26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93" w:name="_Toc486255774"/>
      <w:bookmarkStart w:id="94" w:name="_Toc487065067"/>
      <w:r w:rsidRPr="004601DF">
        <w:rPr>
          <w:rFonts w:ascii="Times New Roman" w:eastAsia="微软雅黑" w:hAnsi="Times New Roman" w:hint="eastAsia"/>
        </w:rPr>
        <w:lastRenderedPageBreak/>
        <w:t>交易报文头</w:t>
      </w:r>
      <w:bookmarkEnd w:id="93"/>
      <w:bookmarkEnd w:id="94"/>
    </w:p>
    <w:p w14:paraId="750DFC84" w14:textId="77777777" w:rsidR="009F0ECC" w:rsidRPr="004601DF" w:rsidRDefault="004601DF" w:rsidP="004601DF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95" w:name="_Toc487065068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4.3.1 </w:t>
      </w:r>
      <w:r w:rsidR="00FF4FE3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合作方</w:t>
      </w:r>
      <w:r w:rsidR="009F0ECC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发起</w:t>
      </w:r>
      <w:bookmarkEnd w:id="95"/>
    </w:p>
    <w:p w14:paraId="349D4ADE" w14:textId="77777777" w:rsidR="0023064A" w:rsidRPr="004601DF" w:rsidRDefault="004601DF" w:rsidP="004601DF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4.3.1.1 </w:t>
      </w:r>
      <w:r w:rsidR="00401841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请求</w:t>
      </w:r>
      <w:r w:rsidR="0023064A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公共</w:t>
      </w:r>
      <w:r w:rsidR="00401841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报文头</w:t>
      </w:r>
    </w:p>
    <w:p w14:paraId="114DE451" w14:textId="77777777" w:rsidR="00433EC8" w:rsidRPr="004601DF" w:rsidRDefault="0023064A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注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：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请求公共报文是下面所有请求接口都需要上送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05"/>
        <w:gridCol w:w="1405"/>
        <w:gridCol w:w="1428"/>
        <w:gridCol w:w="1530"/>
        <w:gridCol w:w="1004"/>
        <w:gridCol w:w="277"/>
        <w:gridCol w:w="1456"/>
      </w:tblGrid>
      <w:tr w:rsidR="0023064A" w:rsidRPr="00DD69AB" w14:paraId="629A86D0" w14:textId="77777777" w:rsidTr="004601DF">
        <w:trPr>
          <w:trHeight w:val="240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43CBDB5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946B121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80619E1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类型（长度范围）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D1B8CE0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4F859CC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是否可为空</w:t>
            </w:r>
          </w:p>
        </w:tc>
        <w:tc>
          <w:tcPr>
            <w:tcW w:w="16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699BAA7" w14:textId="77777777" w:rsidR="0023064A" w:rsidRPr="00DD69AB" w:rsidRDefault="0023064A" w:rsidP="00433EC8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样例</w:t>
            </w:r>
          </w:p>
        </w:tc>
      </w:tr>
      <w:tr w:rsidR="0023064A" w:rsidRPr="00DD69AB" w14:paraId="7D2A874F" w14:textId="77777777" w:rsidTr="004601DF">
        <w:trPr>
          <w:trHeight w:val="89"/>
          <w:jc w:val="center"/>
        </w:trPr>
        <w:tc>
          <w:tcPr>
            <w:tcW w:w="9441" w:type="dxa"/>
            <w:gridSpan w:val="7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D32B3DA" w14:textId="77777777" w:rsidR="0023064A" w:rsidRPr="00DD69AB" w:rsidRDefault="0023064A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基本参数</w:t>
            </w:r>
          </w:p>
        </w:tc>
      </w:tr>
      <w:tr w:rsidR="0023064A" w:rsidRPr="00DD69AB" w14:paraId="04AF25E6" w14:textId="77777777" w:rsidTr="004601DF">
        <w:trPr>
          <w:trHeight w:val="222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395EF1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bookmarkStart w:id="96" w:name="OLE_LINK8"/>
            <w:bookmarkStart w:id="97" w:name="OLE_LINK7"/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ervice</w:t>
            </w:r>
            <w:bookmarkEnd w:id="96"/>
            <w:bookmarkEnd w:id="97"/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0215E8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接口名称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0F22E0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String(64)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8B9AAB1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接口名称。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5D60E70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FF492C4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quickPay</w:t>
            </w:r>
          </w:p>
        </w:tc>
      </w:tr>
      <w:tr w:rsidR="0023064A" w:rsidRPr="00DD69AB" w14:paraId="0BAF4F39" w14:textId="77777777" w:rsidTr="004601DF">
        <w:trPr>
          <w:trHeight w:val="222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E4DA0FA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V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ersion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325680C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接口版本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D1543F1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String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(5)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3DC3523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接口版本，目前只有固定值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1.0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EF6F95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998883D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1.0</w:t>
            </w:r>
          </w:p>
        </w:tc>
      </w:tr>
      <w:tr w:rsidR="0023064A" w:rsidRPr="00DD69AB" w14:paraId="4D3032C8" w14:textId="77777777" w:rsidTr="004601DF">
        <w:trPr>
          <w:trHeight w:val="479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F7F06FC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PartnerId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73BE41D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商户编号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FAAFBF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String(32)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D90D487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签约合作方的唯一编号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835EF7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82FCF4B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2088001159940003</w:t>
            </w:r>
          </w:p>
        </w:tc>
      </w:tr>
      <w:tr w:rsidR="0023064A" w:rsidRPr="00DD69AB" w14:paraId="76B7F81F" w14:textId="77777777" w:rsidTr="004601DF">
        <w:trPr>
          <w:trHeight w:val="229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1907E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InputCharset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450522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参数编码字符集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86C6EF9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String(10)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2EA00E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商户网站使用的编码格式，如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UTF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-8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、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GBK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、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GB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2312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等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6316B78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0F4B45B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UTF-8</w:t>
            </w:r>
          </w:p>
        </w:tc>
      </w:tr>
      <w:tr w:rsidR="0023064A" w:rsidRPr="00DD69AB" w14:paraId="46E3037F" w14:textId="77777777" w:rsidTr="004601DF">
        <w:trPr>
          <w:trHeight w:val="229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B6C137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TradeDate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01F0983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请求的日期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1BCB8B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8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006FAF5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 xml:space="preserve">yyyyMMdd 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6D63E81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428A8D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 xml:space="preserve">20140724 </w:t>
            </w:r>
          </w:p>
        </w:tc>
      </w:tr>
      <w:tr w:rsidR="0023064A" w:rsidRPr="00DD69AB" w14:paraId="195A7593" w14:textId="77777777" w:rsidTr="004601DF">
        <w:trPr>
          <w:trHeight w:val="229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E09F77B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TradeTime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F67E314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请求的时间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F7F555A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6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2FA246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HH:mm:ss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154556C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B5DD25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125900</w:t>
            </w:r>
          </w:p>
        </w:tc>
      </w:tr>
      <w:tr w:rsidR="0023064A" w:rsidRPr="00DD69AB" w14:paraId="042D7477" w14:textId="77777777" w:rsidTr="004601DF">
        <w:trPr>
          <w:trHeight w:val="236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5D3D74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ign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A0B55B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FE35D3D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300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07CC34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参见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“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签名机制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”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D5B6324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5F71D57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e8qdwl9caset5zugii2r7q0k8ikopxor</w:t>
            </w:r>
          </w:p>
        </w:tc>
      </w:tr>
      <w:tr w:rsidR="0023064A" w:rsidRPr="00DD69AB" w14:paraId="1420A3D9" w14:textId="77777777" w:rsidTr="004601DF">
        <w:trPr>
          <w:trHeight w:val="236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D9B53F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ign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ype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10B1EA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签名方式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2A4EF87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String(10)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C85BA41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签名方式只支持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RSA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147098A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D45A6E7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RSA</w:t>
            </w:r>
          </w:p>
        </w:tc>
      </w:tr>
      <w:tr w:rsidR="0023064A" w:rsidRPr="00DD69AB" w14:paraId="49BA2228" w14:textId="77777777" w:rsidTr="004601DF">
        <w:trPr>
          <w:trHeight w:val="236"/>
          <w:jc w:val="center"/>
        </w:trPr>
        <w:tc>
          <w:tcPr>
            <w:tcW w:w="15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33A6F32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emo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C8AB91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备注</w:t>
            </w:r>
          </w:p>
        </w:tc>
        <w:tc>
          <w:tcPr>
            <w:tcW w:w="15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46AA61B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String(1000)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A7317C5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说明信息</w:t>
            </w:r>
          </w:p>
        </w:tc>
        <w:tc>
          <w:tcPr>
            <w:tcW w:w="110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C63E91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1930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FF1C909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</w:tr>
    </w:tbl>
    <w:p w14:paraId="04BD21BD" w14:textId="77777777" w:rsidR="00401841" w:rsidRPr="004601DF" w:rsidRDefault="004601DF" w:rsidP="004601DF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4.3.1.2 </w:t>
      </w:r>
      <w:r w:rsidR="00401841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响应</w:t>
      </w:r>
      <w:r w:rsidR="0023064A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公共</w:t>
      </w:r>
      <w:r w:rsidR="00401841" w:rsidRPr="004601DF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报文头</w:t>
      </w:r>
    </w:p>
    <w:p w14:paraId="66C414E4" w14:textId="77777777" w:rsidR="0023064A" w:rsidRPr="004601DF" w:rsidRDefault="0023064A" w:rsidP="004601DF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部分接口调用成功或者异常时，会同步返回。注意：这里的成功只是调用接口成功，不代表业务的成功，业务是否成功，依赖异步通知消息或支付平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台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针对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相应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定义的同步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通知</w:t>
      </w:r>
      <w:r w:rsidRPr="004601DF">
        <w:rPr>
          <w:rFonts w:ascii="Times New Roman" w:hAnsi="Times New Roman" w:cs="Times New Roman"/>
          <w:snapToGrid/>
          <w:color w:val="000000"/>
          <w:kern w:val="2"/>
          <w:sz w:val="21"/>
        </w:rPr>
        <w:t>业务</w:t>
      </w:r>
      <w:r w:rsidRPr="004601DF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07"/>
        <w:gridCol w:w="1515"/>
        <w:gridCol w:w="1194"/>
        <w:gridCol w:w="1289"/>
        <w:gridCol w:w="1159"/>
        <w:gridCol w:w="1841"/>
      </w:tblGrid>
      <w:tr w:rsidR="0023064A" w:rsidRPr="00DD69AB" w14:paraId="147DA52B" w14:textId="77777777" w:rsidTr="004601DF">
        <w:trPr>
          <w:trHeight w:val="240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B6268BD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958E271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1F3E357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类型</w:t>
            </w:r>
          </w:p>
          <w:p w14:paraId="446555B9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（长度范围）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E96813B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EE8AB44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是否</w:t>
            </w:r>
          </w:p>
          <w:p w14:paraId="6EFF5333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可为空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427C356" w14:textId="77777777" w:rsidR="0023064A" w:rsidRPr="00DD69AB" w:rsidRDefault="0023064A" w:rsidP="0070260B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样例</w:t>
            </w:r>
          </w:p>
        </w:tc>
      </w:tr>
      <w:tr w:rsidR="0023064A" w:rsidRPr="00DD69AB" w14:paraId="3E22A16F" w14:textId="77777777" w:rsidTr="004601DF">
        <w:trPr>
          <w:trHeight w:val="89"/>
          <w:jc w:val="center"/>
        </w:trPr>
        <w:tc>
          <w:tcPr>
            <w:tcW w:w="103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361DD1" w14:textId="77777777" w:rsidR="0023064A" w:rsidRPr="00DD69AB" w:rsidRDefault="0023064A" w:rsidP="0043250B">
            <w:pPr>
              <w:pStyle w:val="afc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基本参数</w:t>
            </w:r>
          </w:p>
        </w:tc>
      </w:tr>
      <w:tr w:rsidR="0023064A" w:rsidRPr="00DD69AB" w14:paraId="48C53753" w14:textId="77777777" w:rsidTr="004601DF">
        <w:trPr>
          <w:trHeight w:val="479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197F63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PartnerId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CE76F9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商户编号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4B70F1E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 xml:space="preserve">String(32) 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DCBB182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签约合作方的商户系统为其分配的唯一编号</w:t>
            </w:r>
            <w:proofErr w:type="gramStart"/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号</w:t>
            </w:r>
            <w:proofErr w:type="gramEnd"/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65D09A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F004788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 xml:space="preserve">2088001159940003 </w:t>
            </w:r>
          </w:p>
        </w:tc>
      </w:tr>
      <w:tr w:rsidR="0023064A" w:rsidRPr="00DD69AB" w14:paraId="5C1862CB" w14:textId="77777777" w:rsidTr="004601DF">
        <w:trPr>
          <w:trHeight w:val="229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0E83C00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InputCharset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852A57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参数编码字符集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5A29B6D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String(10)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A316C4F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商户网站使用的编码格式，如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utf-8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、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gbk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、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gb2312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等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14BFA7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不可空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8096946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UTF-8</w:t>
            </w:r>
          </w:p>
        </w:tc>
      </w:tr>
      <w:tr w:rsidR="0023064A" w:rsidRPr="00DD69AB" w14:paraId="1276A436" w14:textId="77777777" w:rsidTr="004601DF">
        <w:trPr>
          <w:trHeight w:val="301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E92E0B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AcceptStatus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3C36D39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网关返回码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B420C03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(2)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FD37C91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S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：受理成功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F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：受理失败</w:t>
            </w:r>
          </w:p>
          <w:p w14:paraId="6F5ED0B1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表示接口调用是否成功，并不表明业务处理结果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379069F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不可空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4FFC006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S: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成功，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F: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失败</w:t>
            </w:r>
          </w:p>
        </w:tc>
      </w:tr>
      <w:tr w:rsidR="0023064A" w:rsidRPr="00DD69AB" w14:paraId="63F4F9EC" w14:textId="77777777" w:rsidTr="004601DF">
        <w:trPr>
          <w:trHeight w:val="236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C86732C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TradeDate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CFD4ABA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请求的日期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28C991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8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3C98D3A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格式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 xml:space="preserve">yyyyMMdd 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63BC3D6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DD4B371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 xml:space="preserve">20140724 </w:t>
            </w:r>
          </w:p>
        </w:tc>
      </w:tr>
      <w:tr w:rsidR="0023064A" w:rsidRPr="00DD69AB" w14:paraId="0C8688F9" w14:textId="77777777" w:rsidTr="004601DF">
        <w:trPr>
          <w:trHeight w:val="236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24C6F3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TradeTime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5F1278D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请求的时间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F872CCE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6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FCEB9D9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格式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HH:mm:ss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8BC799A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91AC29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125900</w:t>
            </w:r>
          </w:p>
        </w:tc>
      </w:tr>
      <w:tr w:rsidR="0023064A" w:rsidRPr="00DD69AB" w14:paraId="107A9A38" w14:textId="77777777" w:rsidTr="004601DF">
        <w:trPr>
          <w:trHeight w:val="236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041776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Sign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8E4DB6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04807CD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300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65FFE4B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用于验签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BAB4D47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5C061F4" w14:textId="77777777" w:rsidR="0023064A" w:rsidRPr="00DD69AB" w:rsidRDefault="0023064A" w:rsidP="00433EC8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</w:tr>
      <w:tr w:rsidR="0023064A" w:rsidRPr="00DD69AB" w14:paraId="1F17189C" w14:textId="77777777" w:rsidTr="004601DF">
        <w:trPr>
          <w:trHeight w:val="236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A7B223F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SignType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0DDA4CC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签名方式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208251E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10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849EE2" w14:textId="77777777" w:rsidR="0023064A" w:rsidRPr="00DD69AB" w:rsidRDefault="0023064A" w:rsidP="00433EC8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CFF34F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不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BB5F8D0" w14:textId="77777777" w:rsidR="0023064A" w:rsidRPr="00DD69AB" w:rsidRDefault="0023064A" w:rsidP="00433EC8">
            <w:pPr>
              <w:autoSpaceDN w:val="0"/>
              <w:ind w:firstLine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RSA</w:t>
            </w:r>
          </w:p>
        </w:tc>
      </w:tr>
      <w:tr w:rsidR="0023064A" w:rsidRPr="00DD69AB" w14:paraId="777D24C6" w14:textId="77777777" w:rsidTr="004601DF">
        <w:trPr>
          <w:trHeight w:val="236"/>
          <w:jc w:val="center"/>
        </w:trPr>
        <w:tc>
          <w:tcPr>
            <w:tcW w:w="183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417D25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emo</w:t>
            </w:r>
          </w:p>
        </w:tc>
        <w:tc>
          <w:tcPr>
            <w:tcW w:w="184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0EE34BE" w14:textId="77777777" w:rsidR="0023064A" w:rsidRPr="00DD69AB" w:rsidRDefault="0023064A" w:rsidP="00433EC8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备注</w:t>
            </w:r>
          </w:p>
        </w:tc>
        <w:tc>
          <w:tcPr>
            <w:tcW w:w="14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D6A39A3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 xml:space="preserve">String(1000) 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F31E92C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说明信息</w:t>
            </w:r>
          </w:p>
        </w:tc>
        <w:tc>
          <w:tcPr>
            <w:tcW w:w="13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8CB175A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可空</w:t>
            </w:r>
          </w:p>
        </w:tc>
        <w:tc>
          <w:tcPr>
            <w:tcW w:w="22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24B8D6C" w14:textId="77777777" w:rsidR="0023064A" w:rsidRPr="00DD69AB" w:rsidRDefault="0023064A" w:rsidP="00433EC8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</w:p>
        </w:tc>
      </w:tr>
    </w:tbl>
    <w:p w14:paraId="16F8B725" w14:textId="77777777" w:rsidR="00401841" w:rsidRPr="004601DF" w:rsidRDefault="004601DF" w:rsidP="004601DF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98" w:name="_Toc487065069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4.3.2 </w:t>
      </w:r>
      <w:r w:rsidR="00401841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畅捷发起</w:t>
      </w:r>
      <w:bookmarkEnd w:id="98"/>
    </w:p>
    <w:p w14:paraId="5E96B99E" w14:textId="77777777" w:rsidR="00401841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4.3.2.1 </w:t>
      </w:r>
      <w:r w:rsidR="00401841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请求报文头</w:t>
      </w:r>
    </w:p>
    <w:p w14:paraId="575BBE8F" w14:textId="77777777" w:rsidR="00433EC8" w:rsidRPr="003B4AA2" w:rsidRDefault="00433EC8" w:rsidP="003B4AA2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3B4AA2">
        <w:rPr>
          <w:rFonts w:ascii="Times New Roman" w:hAnsi="Times New Roman" w:cs="Times New Roman"/>
          <w:snapToGrid/>
          <w:color w:val="000000"/>
          <w:kern w:val="2"/>
          <w:sz w:val="21"/>
        </w:rPr>
        <w:t>无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75AA5DD2" w14:textId="77777777" w:rsidR="00401841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4.3.2.2 </w:t>
      </w:r>
      <w:r w:rsidR="00401841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响应报文头</w:t>
      </w:r>
    </w:p>
    <w:p w14:paraId="23DE3462" w14:textId="77777777" w:rsidR="004538B9" w:rsidRPr="003B4AA2" w:rsidRDefault="00433EC8" w:rsidP="003B4AA2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3B4AA2">
        <w:rPr>
          <w:rFonts w:ascii="Times New Roman" w:hAnsi="Times New Roman" w:cs="Times New Roman"/>
          <w:snapToGrid/>
          <w:color w:val="000000"/>
          <w:kern w:val="2"/>
          <w:sz w:val="21"/>
        </w:rPr>
        <w:t>无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1E8C4714" w14:textId="77777777" w:rsidR="009F0ECC" w:rsidRPr="004601DF" w:rsidRDefault="009F0ECC" w:rsidP="00716413">
      <w:pPr>
        <w:pStyle w:val="2"/>
        <w:widowControl w:val="0"/>
        <w:numPr>
          <w:ilvl w:val="0"/>
          <w:numId w:val="26"/>
        </w:numPr>
        <w:autoSpaceDE/>
        <w:autoSpaceDN/>
        <w:adjustRightInd/>
        <w:snapToGrid/>
        <w:spacing w:beforeLines="0" w:before="260" w:afterLines="0" w:after="260" w:line="415" w:lineRule="auto"/>
        <w:ind w:left="528" w:hangingChars="165" w:hanging="528"/>
        <w:jc w:val="both"/>
        <w:rPr>
          <w:rFonts w:ascii="Times New Roman" w:eastAsia="微软雅黑" w:hAnsi="Times New Roman"/>
        </w:rPr>
      </w:pPr>
      <w:bookmarkStart w:id="99" w:name="_Toc486255775"/>
      <w:bookmarkStart w:id="100" w:name="_Toc487065070"/>
      <w:r w:rsidRPr="004601DF">
        <w:rPr>
          <w:rFonts w:ascii="Times New Roman" w:eastAsia="微软雅黑" w:hAnsi="Times New Roman" w:hint="eastAsia"/>
        </w:rPr>
        <w:lastRenderedPageBreak/>
        <w:t>服务接口</w:t>
      </w:r>
      <w:bookmarkEnd w:id="99"/>
      <w:bookmarkEnd w:id="100"/>
    </w:p>
    <w:p w14:paraId="068F9BF1" w14:textId="77777777" w:rsidR="0064730A" w:rsidRPr="004601DF" w:rsidRDefault="004601DF" w:rsidP="004601DF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01" w:name="_Toc486255776"/>
      <w:bookmarkStart w:id="102" w:name="_Toc487065071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4.4.1 </w:t>
      </w:r>
      <w:r w:rsidR="0064730A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接口概述</w:t>
      </w:r>
      <w:bookmarkEnd w:id="101"/>
      <w:bookmarkEnd w:id="102"/>
    </w:p>
    <w:tbl>
      <w:tblPr>
        <w:tblStyle w:val="ad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1316"/>
        <w:gridCol w:w="1476"/>
        <w:gridCol w:w="1952"/>
        <w:gridCol w:w="3761"/>
      </w:tblGrid>
      <w:tr w:rsidR="0064730A" w:rsidRPr="00DD69AB" w14:paraId="7EAA3932" w14:textId="77777777" w:rsidTr="0079428F">
        <w:trPr>
          <w:trHeight w:val="283"/>
          <w:jc w:val="center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1F94" w14:textId="77777777" w:rsidR="0064730A" w:rsidRPr="00DD69AB" w:rsidRDefault="0064730A" w:rsidP="00884A1D">
            <w:pPr>
              <w:tabs>
                <w:tab w:val="left" w:pos="360"/>
              </w:tabs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DD69AB">
              <w:rPr>
                <w:rFonts w:ascii="Times New Roman" w:hAnsi="Times New Roman" w:hint="eastAsia"/>
                <w:b/>
                <w:bCs/>
                <w:color w:val="000000"/>
                <w:sz w:val="22"/>
                <w:szCs w:val="22"/>
              </w:rPr>
              <w:t>产品模式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E3EFF" w14:textId="77777777" w:rsidR="0064730A" w:rsidRPr="00DD69AB" w:rsidRDefault="0064730A" w:rsidP="00884A1D">
            <w:pPr>
              <w:tabs>
                <w:tab w:val="left" w:pos="360"/>
              </w:tabs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DD69AB">
              <w:rPr>
                <w:rFonts w:ascii="Times New Roman" w:hAnsi="Times New Roman" w:hint="eastAsia"/>
                <w:b/>
                <w:bCs/>
                <w:color w:val="000000"/>
                <w:sz w:val="22"/>
                <w:szCs w:val="22"/>
              </w:rPr>
              <w:t>采集方式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36207" w14:textId="77777777" w:rsidR="0064730A" w:rsidRPr="00DD69AB" w:rsidRDefault="0064730A" w:rsidP="00884A1D">
            <w:pPr>
              <w:tabs>
                <w:tab w:val="left" w:pos="360"/>
              </w:tabs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DD69AB">
              <w:rPr>
                <w:rFonts w:ascii="Times New Roman" w:hAnsi="Times New Roman" w:hint="eastAsia"/>
                <w:b/>
                <w:bCs/>
                <w:color w:val="000000"/>
                <w:sz w:val="22"/>
                <w:szCs w:val="22"/>
              </w:rPr>
              <w:t>接口名称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7286" w14:textId="77777777" w:rsidR="0064730A" w:rsidRPr="00DD69AB" w:rsidRDefault="0064730A" w:rsidP="00884A1D">
            <w:pPr>
              <w:tabs>
                <w:tab w:val="left" w:pos="360"/>
              </w:tabs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</w:rPr>
            </w:pPr>
            <w:r w:rsidRPr="00DD69AB">
              <w:rPr>
                <w:rFonts w:ascii="Times New Roman" w:hAnsi="Times New Roman" w:hint="eastAsia"/>
                <w:b/>
                <w:bCs/>
                <w:color w:val="000000"/>
                <w:sz w:val="22"/>
                <w:szCs w:val="22"/>
              </w:rPr>
              <w:t>备注</w:t>
            </w:r>
          </w:p>
        </w:tc>
      </w:tr>
      <w:tr w:rsidR="0064730A" w:rsidRPr="00DD69AB" w14:paraId="7F0A5049" w14:textId="77777777" w:rsidTr="0079428F">
        <w:trPr>
          <w:trHeight w:val="283"/>
          <w:jc w:val="center"/>
        </w:trPr>
        <w:tc>
          <w:tcPr>
            <w:tcW w:w="13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612E0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2230580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33ACE97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B846E0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727E553D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7398FCA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4F22218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6B6D508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5BB6F0A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143B3E1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3FC8CE4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159DFA7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689E996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2770972F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绑定模式</w:t>
            </w:r>
          </w:p>
          <w:p w14:paraId="25649C79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D3A2DA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商户采集方式</w:t>
            </w:r>
          </w:p>
          <w:p w14:paraId="151B5752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D9E5" w14:textId="1FE6A77E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权绑卡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请求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2DD0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:</w:t>
            </w:r>
          </w:p>
          <w:p w14:paraId="4176A0F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nmg_biz_api_auth_req</w:t>
            </w:r>
          </w:p>
        </w:tc>
      </w:tr>
      <w:tr w:rsidR="0064730A" w:rsidRPr="00DD69AB" w14:paraId="1D6BC4C4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B70CEF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7815F4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EDF0C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权绑卡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确认接口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FAC0B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7AA81648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nmg_api_auth_sms</w:t>
            </w:r>
          </w:p>
        </w:tc>
      </w:tr>
      <w:tr w:rsidR="0064730A" w:rsidRPr="00DD69AB" w14:paraId="3A7294B9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684960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D3CE3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658E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短信验证码发送接口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D44D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F444E0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nmg_api_quick_payment_resend</w:t>
            </w:r>
          </w:p>
        </w:tc>
      </w:tr>
      <w:tr w:rsidR="0064730A" w:rsidRPr="00DD69AB" w14:paraId="018583ED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C054CC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81FCE9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5893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</w:rPr>
            </w:pP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绑卡查询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2E8C0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907F66D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nmg_api_auth_info_qry</w:t>
            </w:r>
          </w:p>
        </w:tc>
      </w:tr>
      <w:tr w:rsidR="0064730A" w:rsidRPr="00DD69AB" w14:paraId="18851D30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22C3C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2BDC1B3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4AB5C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支付请求接口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A7BC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7C95C3CA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nmg_biz_api_quick_payment</w:t>
            </w:r>
          </w:p>
        </w:tc>
      </w:tr>
      <w:tr w:rsidR="0064730A" w:rsidRPr="00DD69AB" w14:paraId="3B06F709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BD7734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EBA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6E60A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支付确认接口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0A50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1F5C827F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nmg_api_quick_payment_smsconfirm</w:t>
            </w:r>
          </w:p>
        </w:tc>
      </w:tr>
      <w:tr w:rsidR="0064730A" w:rsidRPr="00DD69AB" w14:paraId="70319740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3FF74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FD2A11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畅捷采集方式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3A384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权绑卡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请求（前台模式）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4FAE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4C799AB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nmg_page_api_auth_req</w:t>
            </w:r>
          </w:p>
        </w:tc>
      </w:tr>
      <w:tr w:rsidR="0064730A" w:rsidRPr="00DD69AB" w14:paraId="67520351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846F9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A62CE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35FB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短信验证码发送接口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C9A0E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4F6EC395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nmg_api_quick_payment_resend</w:t>
            </w:r>
          </w:p>
        </w:tc>
      </w:tr>
      <w:tr w:rsidR="0064730A" w:rsidRPr="00DD69AB" w14:paraId="07EE8112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56329C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E07200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2FFB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绑卡查询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7A30C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5FB6EEA8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nmg_api_auth_info_qry</w:t>
            </w:r>
          </w:p>
        </w:tc>
      </w:tr>
      <w:tr w:rsidR="0064730A" w:rsidRPr="00DD69AB" w14:paraId="2AFCD023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DA4170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0D64D7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5166B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支付请求接口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9F637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7F772D3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nmg_biz_api_quick_payment</w:t>
            </w:r>
          </w:p>
        </w:tc>
      </w:tr>
      <w:tr w:rsidR="0064730A" w:rsidRPr="00DD69AB" w14:paraId="1F25A0C9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C98D2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8109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5663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支付确认接口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CC28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05942394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nmg_api_quick_payment_smsconfirm</w:t>
            </w:r>
          </w:p>
        </w:tc>
      </w:tr>
      <w:tr w:rsidR="0064730A" w:rsidRPr="00DD69AB" w14:paraId="02D1B733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96057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5C0316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银行采集方式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67EEC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权绑卡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请求</w:t>
            </w:r>
          </w:p>
          <w:p w14:paraId="465FE5D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8B1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77E40CF3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nmg_canal_api_auth_req</w:t>
            </w:r>
          </w:p>
        </w:tc>
      </w:tr>
      <w:tr w:rsidR="0064730A" w:rsidRPr="00DD69AB" w14:paraId="2DDE8BC7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6DC8D0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BDB0A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702DCB87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短信验证码发送接口</w:t>
            </w:r>
          </w:p>
        </w:tc>
        <w:tc>
          <w:tcPr>
            <w:tcW w:w="3828" w:type="dxa"/>
          </w:tcPr>
          <w:p w14:paraId="27E5FF58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D818BD7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nmg_api_quick_payment_resend</w:t>
            </w:r>
          </w:p>
        </w:tc>
      </w:tr>
      <w:tr w:rsidR="0064730A" w:rsidRPr="00DD69AB" w14:paraId="75760538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A50E82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2A7A6D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8A78257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 w:rsidRPr="00DD69AB">
              <w:rPr>
                <w:rFonts w:ascii="Times New Roman" w:hAnsi="Times New Roman" w:hint="eastAsia"/>
                <w:sz w:val="18"/>
                <w:szCs w:val="18"/>
              </w:rPr>
              <w:t>绑卡查询</w:t>
            </w:r>
            <w:proofErr w:type="gramEnd"/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</w:t>
            </w:r>
          </w:p>
        </w:tc>
        <w:tc>
          <w:tcPr>
            <w:tcW w:w="3828" w:type="dxa"/>
          </w:tcPr>
          <w:p w14:paraId="1D3FF5CF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9C5D480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nmg_api_auth_info_qry</w:t>
            </w:r>
          </w:p>
        </w:tc>
      </w:tr>
      <w:tr w:rsidR="0064730A" w:rsidRPr="00DD69AB" w14:paraId="728320D4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B32390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682CA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5BA1E08F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支付请求接口</w:t>
            </w:r>
          </w:p>
        </w:tc>
        <w:tc>
          <w:tcPr>
            <w:tcW w:w="3828" w:type="dxa"/>
          </w:tcPr>
          <w:p w14:paraId="6C30C1A3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25817570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</w:t>
            </w:r>
            <w:r w:rsidR="0005487A" w:rsidRPr="00DD69AB">
              <w:rPr>
                <w:rFonts w:ascii="Times New Roman" w:hAnsi="Times New Roman"/>
                <w:sz w:val="18"/>
                <w:szCs w:val="18"/>
              </w:rPr>
              <w:t>canal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_api_quick_payment</w:t>
            </w:r>
          </w:p>
        </w:tc>
      </w:tr>
      <w:tr w:rsidR="0064730A" w:rsidRPr="00DD69AB" w14:paraId="2EF8D99C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8F485F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838F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2C0DDDAE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支付确认接口</w:t>
            </w:r>
          </w:p>
        </w:tc>
        <w:tc>
          <w:tcPr>
            <w:tcW w:w="3828" w:type="dxa"/>
          </w:tcPr>
          <w:p w14:paraId="2AFE2B6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73D434C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nmg_api_quick_payment_smsconfirm</w:t>
            </w:r>
          </w:p>
        </w:tc>
      </w:tr>
      <w:tr w:rsidR="0064730A" w:rsidRPr="00DD69AB" w14:paraId="17E98638" w14:textId="77777777" w:rsidTr="0079428F">
        <w:trPr>
          <w:trHeight w:val="283"/>
          <w:jc w:val="center"/>
        </w:trPr>
        <w:tc>
          <w:tcPr>
            <w:tcW w:w="13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1BC0F524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直接支付</w:t>
            </w:r>
          </w:p>
        </w:tc>
        <w:tc>
          <w:tcPr>
            <w:tcW w:w="149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48913C9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商户采集方式</w:t>
            </w:r>
          </w:p>
        </w:tc>
        <w:tc>
          <w:tcPr>
            <w:tcW w:w="1984" w:type="dxa"/>
          </w:tcPr>
          <w:p w14:paraId="29C8D838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支付请求接口（直接支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lastRenderedPageBreak/>
              <w:t>付）</w:t>
            </w:r>
          </w:p>
        </w:tc>
        <w:tc>
          <w:tcPr>
            <w:tcW w:w="3828" w:type="dxa"/>
          </w:tcPr>
          <w:p w14:paraId="191B99CA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lastRenderedPageBreak/>
              <w:t>接口名称：</w:t>
            </w:r>
          </w:p>
          <w:p w14:paraId="52E78BC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nmg_zft_api_quick_payment </w:t>
            </w:r>
          </w:p>
        </w:tc>
      </w:tr>
      <w:tr w:rsidR="0064730A" w:rsidRPr="00DD69AB" w14:paraId="0FFECA9C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CEC5A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821B3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95B14FB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短信验证码发送接口</w:t>
            </w:r>
          </w:p>
        </w:tc>
        <w:tc>
          <w:tcPr>
            <w:tcW w:w="3828" w:type="dxa"/>
          </w:tcPr>
          <w:p w14:paraId="0640884D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:</w:t>
            </w:r>
          </w:p>
          <w:p w14:paraId="74B99E67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nmg_api_quick_payment_resend</w:t>
            </w:r>
          </w:p>
        </w:tc>
      </w:tr>
      <w:tr w:rsidR="0064730A" w:rsidRPr="00DD69AB" w14:paraId="4BF7BE11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AF7972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2DBCA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5E4691E6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支付确认接口</w:t>
            </w:r>
          </w:p>
        </w:tc>
        <w:tc>
          <w:tcPr>
            <w:tcW w:w="3828" w:type="dxa"/>
          </w:tcPr>
          <w:p w14:paraId="54580343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4F8211F5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nmg_api_quick_payment_smsconfirm</w:t>
            </w:r>
          </w:p>
        </w:tc>
      </w:tr>
      <w:tr w:rsidR="0064730A" w:rsidRPr="00DD69AB" w14:paraId="164B63F0" w14:textId="77777777" w:rsidTr="0079428F">
        <w:trPr>
          <w:trHeight w:val="283"/>
          <w:jc w:val="center"/>
        </w:trPr>
        <w:tc>
          <w:tcPr>
            <w:tcW w:w="133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97C5125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公共类</w:t>
            </w:r>
          </w:p>
        </w:tc>
        <w:tc>
          <w:tcPr>
            <w:tcW w:w="149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DDABA26" w14:textId="77777777" w:rsidR="0064730A" w:rsidRPr="00DD69AB" w:rsidRDefault="0064730A" w:rsidP="0079428F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公共类</w:t>
            </w:r>
          </w:p>
        </w:tc>
        <w:tc>
          <w:tcPr>
            <w:tcW w:w="1984" w:type="dxa"/>
          </w:tcPr>
          <w:p w14:paraId="5B241EB1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订单查询</w:t>
            </w:r>
          </w:p>
        </w:tc>
        <w:tc>
          <w:tcPr>
            <w:tcW w:w="3828" w:type="dxa"/>
          </w:tcPr>
          <w:p w14:paraId="13BA5E45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6FBF3B1B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nmg_api_query_trade</w:t>
            </w:r>
          </w:p>
        </w:tc>
      </w:tr>
      <w:tr w:rsidR="0064730A" w:rsidRPr="00DD69AB" w14:paraId="2D228EE0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459BAB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71D2C7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3BAFE619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退款接口</w:t>
            </w:r>
          </w:p>
        </w:tc>
        <w:tc>
          <w:tcPr>
            <w:tcW w:w="3828" w:type="dxa"/>
          </w:tcPr>
          <w:p w14:paraId="661B23B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3A3562F8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nmg_api_refund</w:t>
            </w:r>
          </w:p>
        </w:tc>
      </w:tr>
      <w:tr w:rsidR="0064730A" w:rsidRPr="00DD69AB" w14:paraId="1266C58B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CFE57E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A3DC81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C4F1084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交易对账单</w:t>
            </w:r>
          </w:p>
        </w:tc>
        <w:tc>
          <w:tcPr>
            <w:tcW w:w="3828" w:type="dxa"/>
          </w:tcPr>
          <w:p w14:paraId="50394EA6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418B271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 xml:space="preserve">nmg_api_everyday_trade_file </w:t>
            </w:r>
          </w:p>
        </w:tc>
      </w:tr>
      <w:tr w:rsidR="0064730A" w:rsidRPr="00DD69AB" w14:paraId="5C909DE9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B51D79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38525F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11BCCED2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退款对账单</w:t>
            </w:r>
          </w:p>
        </w:tc>
        <w:tc>
          <w:tcPr>
            <w:tcW w:w="3828" w:type="dxa"/>
          </w:tcPr>
          <w:p w14:paraId="13570CA2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0D8C5B20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 xml:space="preserve">nmg_api_refund_trade_file </w:t>
            </w:r>
          </w:p>
        </w:tc>
      </w:tr>
      <w:tr w:rsidR="0064730A" w:rsidRPr="00DD69AB" w14:paraId="27026960" w14:textId="77777777" w:rsidTr="0079428F">
        <w:trPr>
          <w:trHeight w:val="283"/>
          <w:jc w:val="center"/>
        </w:trPr>
        <w:tc>
          <w:tcPr>
            <w:tcW w:w="133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06D1D5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AC9838" w14:textId="77777777" w:rsidR="0064730A" w:rsidRPr="00DD69AB" w:rsidRDefault="0064730A" w:rsidP="0064730A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4" w:type="dxa"/>
          </w:tcPr>
          <w:p w14:paraId="23586CE5" w14:textId="77777777" w:rsidR="0064730A" w:rsidRPr="00DD69AB" w:rsidRDefault="0064730A" w:rsidP="0079428F">
            <w:pPr>
              <w:tabs>
                <w:tab w:val="left" w:pos="360"/>
              </w:tabs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确认收货接口</w:t>
            </w:r>
          </w:p>
        </w:tc>
        <w:tc>
          <w:tcPr>
            <w:tcW w:w="3828" w:type="dxa"/>
          </w:tcPr>
          <w:p w14:paraId="12564AC9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接口名称：</w:t>
            </w:r>
          </w:p>
          <w:p w14:paraId="137FC056" w14:textId="77777777" w:rsidR="0064730A" w:rsidRPr="00DD69AB" w:rsidRDefault="0064730A" w:rsidP="0064730A">
            <w:pPr>
              <w:tabs>
                <w:tab w:val="left" w:pos="360"/>
              </w:tabs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 xml:space="preserve">nmg_api_quick_payment_receiptconfirm </w:t>
            </w:r>
          </w:p>
        </w:tc>
      </w:tr>
    </w:tbl>
    <w:p w14:paraId="22916251" w14:textId="77777777" w:rsidR="00F77522" w:rsidRPr="004601DF" w:rsidRDefault="004601DF" w:rsidP="004601DF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03" w:name="_Toc486255777"/>
      <w:bookmarkStart w:id="104" w:name="_Toc487065072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4.4.2 </w:t>
      </w:r>
      <w:r w:rsidR="00FF4FE3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合作</w:t>
      </w:r>
      <w:proofErr w:type="gramStart"/>
      <w:r w:rsidR="00FF4FE3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方</w:t>
      </w:r>
      <w:r w:rsidR="009F0ECC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主动</w:t>
      </w:r>
      <w:proofErr w:type="gramEnd"/>
      <w:r w:rsidR="009F0ECC" w:rsidRPr="004601DF">
        <w:rPr>
          <w:rFonts w:eastAsia="微软雅黑" w:cs="Times New Roman" w:hint="eastAsia"/>
          <w:bCs/>
          <w:snapToGrid/>
          <w:kern w:val="2"/>
          <w:sz w:val="30"/>
          <w:szCs w:val="30"/>
        </w:rPr>
        <w:t>发起的服务接口</w:t>
      </w:r>
      <w:bookmarkEnd w:id="103"/>
      <w:bookmarkEnd w:id="104"/>
    </w:p>
    <w:p w14:paraId="3E757A1E" w14:textId="77777777" w:rsidR="00F77522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05" w:name="_鉴权绑卡请求"/>
      <w:bookmarkEnd w:id="105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 </w:t>
      </w:r>
      <w:r w:rsidR="00F77522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</w:t>
      </w:r>
      <w:proofErr w:type="gramStart"/>
      <w:r w:rsidR="00F77522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权绑卡</w:t>
      </w:r>
      <w:proofErr w:type="gramEnd"/>
      <w:r w:rsidR="00F77522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请求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（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3BDAAFAF" w14:textId="77777777" w:rsidR="00F77522" w:rsidRPr="003B4AA2" w:rsidRDefault="00F77522" w:rsidP="003B4AA2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3B4AA2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：客户通过商户网站发起鉴</w:t>
      </w:r>
      <w:proofErr w:type="gramStart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操作请求，商户网站必须保证每笔订单号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TrxId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唯一，畅</w:t>
      </w:r>
      <w:proofErr w:type="gramStart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系统接收到请求数据会进行鉴</w:t>
      </w:r>
      <w:proofErr w:type="gramStart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操作，处理完成后把处理结果响应给商户网站。</w:t>
      </w:r>
    </w:p>
    <w:p w14:paraId="4F929DCC" w14:textId="77777777" w:rsidR="00F77522" w:rsidRPr="003B4AA2" w:rsidRDefault="00F77522" w:rsidP="003B4AA2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商户采集方式：接口名称：</w:t>
      </w:r>
      <w:r w:rsidRPr="003B4AA2">
        <w:rPr>
          <w:rFonts w:ascii="Times New Roman" w:hAnsi="Times New Roman" w:cs="Times New Roman"/>
          <w:snapToGrid/>
          <w:color w:val="000000"/>
          <w:kern w:val="2"/>
          <w:sz w:val="21"/>
        </w:rPr>
        <w:t>nmg_biz_api_auth_req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，对应公共请求基本参数中的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46BC710D" w14:textId="77777777" w:rsidR="00F77522" w:rsidRPr="003B4AA2" w:rsidRDefault="00F77522" w:rsidP="003B4AA2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银行采集方式：接口名称：</w:t>
      </w:r>
      <w:r w:rsidRPr="003B4AA2">
        <w:rPr>
          <w:rFonts w:ascii="Times New Roman" w:hAnsi="Times New Roman" w:cs="Times New Roman"/>
          <w:snapToGrid/>
          <w:color w:val="000000"/>
          <w:kern w:val="2"/>
          <w:sz w:val="21"/>
        </w:rPr>
        <w:t>nmg_canal_api_auth_req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，对应公共请求基本参数中的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3B4AA2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4649E6AD" w14:textId="77777777" w:rsidR="00F77522" w:rsidRPr="0097124E" w:rsidRDefault="00F77522" w:rsidP="00612E0F">
      <w:pPr>
        <w:pStyle w:val="5"/>
        <w:numPr>
          <w:ilvl w:val="4"/>
          <w:numId w:val="19"/>
        </w:numPr>
        <w:spacing w:beforeLines="0" w:before="260" w:after="260" w:line="322" w:lineRule="auto"/>
        <w:ind w:left="1077" w:hanging="1077"/>
        <w:rPr>
          <w:rFonts w:eastAsia="微软雅黑"/>
          <w:snapToGrid/>
        </w:rPr>
      </w:pPr>
      <w:r w:rsidRPr="0097124E">
        <w:rPr>
          <w:rFonts w:eastAsia="微软雅黑"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9"/>
        <w:gridCol w:w="1309"/>
        <w:gridCol w:w="990"/>
        <w:gridCol w:w="1842"/>
        <w:gridCol w:w="976"/>
        <w:gridCol w:w="1759"/>
      </w:tblGrid>
      <w:tr w:rsidR="00F77522" w:rsidRPr="00DD69AB" w14:paraId="0FD9ABC4" w14:textId="77777777" w:rsidTr="003B4AA2">
        <w:trPr>
          <w:trHeight w:val="218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C23445B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00211CE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A71CEE6" w14:textId="77777777" w:rsidR="00F77522" w:rsidRPr="00DD69AB" w:rsidRDefault="00F77522" w:rsidP="004538B9">
            <w:pPr>
              <w:pStyle w:val="afa"/>
              <w:jc w:val="both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类型（长度范围）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B1B16D6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947DBF2" w14:textId="77777777" w:rsidR="00F77522" w:rsidRPr="00DD69AB" w:rsidRDefault="00F77522" w:rsidP="004538B9">
            <w:pPr>
              <w:pStyle w:val="afa"/>
              <w:jc w:val="both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是否可为空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4CDA256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F77522" w:rsidRPr="00DD69AB" w14:paraId="1F308C57" w14:textId="77777777" w:rsidTr="003B4AA2">
        <w:trPr>
          <w:trHeight w:val="330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9F2EAF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T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rxId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CEB70E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商户网站唯一订单号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5178DE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String(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32</w:t>
            </w:r>
            <w:r w:rsidRPr="003B4AA2">
              <w:rPr>
                <w:rFonts w:ascii="Times New Roman" w:hAnsi="Times New Roman" w:cs="Arial"/>
                <w:color w:val="000000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969BF7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商户网站唯一订单号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EA18D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C8B0BA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6741334835157966</w:t>
            </w:r>
          </w:p>
        </w:tc>
      </w:tr>
      <w:tr w:rsidR="00F77522" w:rsidRPr="00DD69AB" w14:paraId="2EF363DB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84A4FF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E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xpiredTime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BA97BE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订单有效期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5C03FB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3B4AA2">
              <w:rPr>
                <w:rFonts w:ascii="Times New Roman" w:hAnsi="Times New Roman" w:cs="Arial"/>
                <w:color w:val="000000"/>
              </w:rPr>
              <w:t>(6)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117140" w14:textId="77777777" w:rsidR="00F77522" w:rsidRPr="003B4AA2" w:rsidRDefault="00F77522" w:rsidP="003B4AA2">
            <w:pPr>
              <w:autoSpaceDN w:val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取值范围：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1m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～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48h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。单位为分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，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如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1.5h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，可转换为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90m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。用来标识本次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lastRenderedPageBreak/>
              <w:t>鉴权订单有效时间，超过该期限则该笔订单作废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327F84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lastRenderedPageBreak/>
              <w:t>不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52A791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例：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10m</w:t>
            </w:r>
          </w:p>
        </w:tc>
      </w:tr>
      <w:tr w:rsidR="00F77522" w:rsidRPr="00DD69AB" w14:paraId="5F339ACF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4A9DE7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lastRenderedPageBreak/>
              <w:t>M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erUserId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987C7D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用户标识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EC8B86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String(32)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B14B6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商户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网站用户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唯一标识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A773D5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13871F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不建议用户手机号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作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为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标识</w:t>
            </w:r>
          </w:p>
        </w:tc>
      </w:tr>
      <w:tr w:rsidR="00F77522" w:rsidRPr="00DD69AB" w14:paraId="2A702964" w14:textId="77777777" w:rsidTr="003B4AA2">
        <w:trPr>
          <w:trHeight w:val="222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C6DC47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NotifyUrl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FD6AE8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异步通知地址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FB1B53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3B4AA2">
              <w:rPr>
                <w:rFonts w:ascii="Times New Roman" w:hAnsi="Times New Roman" w:cs="Arial"/>
                <w:color w:val="000000"/>
              </w:rPr>
              <w:t xml:space="preserve"> (300)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541F37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畅</w:t>
            </w:r>
            <w:proofErr w:type="gramStart"/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捷支付</w:t>
            </w:r>
            <w:proofErr w:type="gramEnd"/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平台服务器主动通知商户业务订单状态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更新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指定的页面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http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路径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3E2F36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A6073B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http://mas.test.custom.net/atinterface/receive_notify.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do</w:t>
            </w:r>
          </w:p>
        </w:tc>
      </w:tr>
      <w:tr w:rsidR="00F77522" w:rsidRPr="00DD69AB" w14:paraId="6D508086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F0BBB1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B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kAcctTp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5D5163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proofErr w:type="gramStart"/>
            <w:r w:rsidRPr="003B4AA2">
              <w:rPr>
                <w:rFonts w:ascii="Times New Roman" w:hAnsi="Times New Roman" w:cs="Arial"/>
                <w:color w:val="000000"/>
              </w:rPr>
              <w:t>卡类型</w:t>
            </w:r>
            <w:proofErr w:type="gramEnd"/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0825E0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String(2)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A1ACDD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卡类型（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 xml:space="preserve">00 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–银行贷记账户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 xml:space="preserve">;01 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–银行借记账户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;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）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714D64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B2A428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例：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00</w:t>
            </w:r>
          </w:p>
        </w:tc>
      </w:tr>
      <w:tr w:rsidR="00F77522" w:rsidRPr="00DD69AB" w14:paraId="3159597F" w14:textId="77777777" w:rsidTr="003B4AA2">
        <w:trPr>
          <w:trHeight w:val="664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5F8765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B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kAcctNo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DA0B21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卡号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E9B7E0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3FB968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加密。明文长度：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50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B8AAF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848E72" w14:textId="77777777" w:rsidR="00F77522" w:rsidRPr="003B4AA2" w:rsidRDefault="00F77522" w:rsidP="003B4AA2">
            <w:pPr>
              <w:autoSpaceDN w:val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</w:p>
        </w:tc>
      </w:tr>
      <w:tr w:rsidR="00F77522" w:rsidRPr="00DD69AB" w14:paraId="1E733060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CB2BD0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IDTp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5C99C3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证件类型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83A775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3B4AA2">
              <w:rPr>
                <w:rFonts w:ascii="Times New Roman" w:hAnsi="Times New Roman" w:cs="Arial"/>
                <w:color w:val="000000"/>
              </w:rPr>
              <w:t>(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2</w:t>
            </w:r>
            <w:r w:rsidRPr="003B4AA2">
              <w:rPr>
                <w:rFonts w:ascii="Times New Roman" w:hAnsi="Times New Roman" w:cs="Arial"/>
                <w:color w:val="000000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BBF046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01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：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身份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证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FD6CD2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448163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例：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01</w:t>
            </w:r>
          </w:p>
          <w:p w14:paraId="5424AFA5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注：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目前只支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持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身份证</w:t>
            </w:r>
          </w:p>
        </w:tc>
      </w:tr>
      <w:tr w:rsidR="00F77522" w:rsidRPr="00DD69AB" w14:paraId="56308A0B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1387C6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IDNo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4C99E9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证件号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B95775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5D1F37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加密。明文长度：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20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83302F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DC658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</w:p>
        </w:tc>
      </w:tr>
      <w:tr w:rsidR="00F77522" w:rsidRPr="00DD69AB" w14:paraId="6B3A8FA1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2CAE33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C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stmrNm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23AB14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持卡人姓名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66DBDB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C0D463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加密。明文长度：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20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4C584C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E40FAE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</w:p>
        </w:tc>
      </w:tr>
      <w:tr w:rsidR="00F77522" w:rsidRPr="00DD69AB" w14:paraId="334FC2DC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A4F26C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M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obNo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F4F879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银行预留手机号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ECE843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9735EB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加密。明文长度：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11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FC6192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37F8C7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</w:p>
        </w:tc>
      </w:tr>
      <w:tr w:rsidR="00F77522" w:rsidRPr="00DD69AB" w14:paraId="33FA2660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F3403A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C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ardCvn2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F39D6E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cvv2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码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EB4CD2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EECF2E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8F0F13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当</w:t>
            </w:r>
            <w:proofErr w:type="gramStart"/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卡类型</w:t>
            </w:r>
            <w:proofErr w:type="gramEnd"/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为信用卡时必填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420D04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</w:p>
        </w:tc>
      </w:tr>
      <w:tr w:rsidR="00F77522" w:rsidRPr="00DD69AB" w14:paraId="4FCA97A2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9EF523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C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ardExprDt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2F0566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有效期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EEF10C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</w:t>
            </w:r>
            <w:r w:rsidRPr="003B4AA2">
              <w:rPr>
                <w:rFonts w:ascii="Times New Roman" w:hAnsi="Times New Roman" w:cs="Arial" w:hint="eastAsia"/>
                <w:color w:val="000000"/>
              </w:rPr>
              <w:t>(1000)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A22EC7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密文，使用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 xml:space="preserve">RSA 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加密。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E964D5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当</w:t>
            </w:r>
            <w:proofErr w:type="gramStart"/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卡类型</w:t>
            </w:r>
            <w:proofErr w:type="gramEnd"/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为信用卡时必填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CDFF5E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例：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MM/YY</w:t>
            </w:r>
          </w:p>
        </w:tc>
      </w:tr>
      <w:tr w:rsidR="00F77522" w:rsidRPr="00DD69AB" w14:paraId="1DFE1E4A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281492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SmsFlag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ab/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A9DC09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短信发送标识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6B2B8C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 w:hint="eastAsia"/>
                <w:color w:val="000000"/>
              </w:rPr>
              <w:t>String (2)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727160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0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：不发送短信</w:t>
            </w:r>
          </w:p>
          <w:p w14:paraId="20744FB6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：发送短信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22B8E2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短信发送标识（必输）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1B7FAF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依据商户权限配置</w:t>
            </w:r>
          </w:p>
        </w:tc>
      </w:tr>
      <w:tr w:rsidR="00F77522" w:rsidRPr="00DD69AB" w14:paraId="07DDE45E" w14:textId="77777777" w:rsidTr="003B4AA2">
        <w:trPr>
          <w:trHeight w:val="479"/>
          <w:jc w:val="center"/>
        </w:trPr>
        <w:tc>
          <w:tcPr>
            <w:tcW w:w="1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DCBBD3" w14:textId="77777777" w:rsidR="00F77522" w:rsidRPr="003B4AA2" w:rsidRDefault="00F77522" w:rsidP="003B4AA2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E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xtension</w:t>
            </w:r>
          </w:p>
        </w:tc>
        <w:tc>
          <w:tcPr>
            <w:tcW w:w="130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1E5750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扩展字段</w:t>
            </w:r>
          </w:p>
        </w:tc>
        <w:tc>
          <w:tcPr>
            <w:tcW w:w="99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083A61" w14:textId="77777777" w:rsidR="00F77522" w:rsidRPr="003B4AA2" w:rsidRDefault="00F77522" w:rsidP="003B4AA2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3B4AA2">
              <w:rPr>
                <w:rFonts w:ascii="Times New Roman" w:hAnsi="Times New Roman" w:cs="Arial"/>
                <w:color w:val="000000"/>
              </w:rPr>
              <w:t>String(4000)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B47C6D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请求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基本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参数扩展字段</w:t>
            </w:r>
          </w:p>
        </w:tc>
        <w:tc>
          <w:tcPr>
            <w:tcW w:w="9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160544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可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空</w:t>
            </w:r>
          </w:p>
        </w:tc>
        <w:tc>
          <w:tcPr>
            <w:tcW w:w="17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D4C6DE" w14:textId="77777777" w:rsidR="00F77522" w:rsidRPr="003B4AA2" w:rsidRDefault="00F77522" w:rsidP="003B4AA2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json</w:t>
            </w:r>
            <w:r w:rsidRPr="003B4AA2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格式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：</w:t>
            </w:r>
            <w:r w:rsidRPr="003B4AA2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[{'key1':'value','key2':'value2'}]</w:t>
            </w:r>
          </w:p>
        </w:tc>
      </w:tr>
    </w:tbl>
    <w:p w14:paraId="668E9E55" w14:textId="77777777" w:rsidR="00F77522" w:rsidRPr="003B4AA2" w:rsidRDefault="00F77522" w:rsidP="00612E0F">
      <w:pPr>
        <w:pStyle w:val="5"/>
        <w:numPr>
          <w:ilvl w:val="4"/>
          <w:numId w:val="19"/>
        </w:numPr>
        <w:spacing w:beforeLines="0" w:before="260" w:after="260" w:line="322" w:lineRule="auto"/>
        <w:ind w:left="1077" w:hanging="1077"/>
        <w:rPr>
          <w:snapToGrid/>
        </w:rPr>
      </w:pPr>
      <w:r w:rsidRPr="003B4AA2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2026"/>
        <w:gridCol w:w="856"/>
        <w:gridCol w:w="1799"/>
      </w:tblGrid>
      <w:tr w:rsidR="003B4AA2" w:rsidRPr="00DD69AB" w14:paraId="04C48E82" w14:textId="77777777" w:rsidTr="003B4AA2">
        <w:trPr>
          <w:trHeight w:val="240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85D2392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82A5D6B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C4ED9B8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48032775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C0D9583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02D8C8B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1E75950D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FE3E493" w14:textId="77777777" w:rsidR="00F77522" w:rsidRPr="00DD69AB" w:rsidRDefault="00F77522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F77522" w:rsidRPr="00DD69AB" w14:paraId="0923C716" w14:textId="77777777" w:rsidTr="003B4AA2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9BC010" w14:textId="77777777" w:rsidR="00F77522" w:rsidRPr="00DD69AB" w:rsidRDefault="00F77522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3B4AA2" w:rsidRPr="00DD69AB" w14:paraId="69109208" w14:textId="77777777" w:rsidTr="003B4AA2">
        <w:trPr>
          <w:trHeight w:val="399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993CFB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C5468B" w14:textId="77777777" w:rsidR="00F77522" w:rsidRPr="00DD69AB" w:rsidRDefault="00F77522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3028C5" w14:textId="77777777" w:rsidR="00F77522" w:rsidRPr="00DD69AB" w:rsidRDefault="00F77522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990B71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商户网站唯一订单号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58F43F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9EFB04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6741334835157966</w:t>
            </w:r>
          </w:p>
        </w:tc>
      </w:tr>
      <w:tr w:rsidR="003B4AA2" w:rsidRPr="00DD69AB" w14:paraId="229BEE1E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BF24FB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FA967D" w14:textId="77777777" w:rsidR="00F77522" w:rsidRPr="00DD69AB" w:rsidRDefault="00F77522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6C0310" w14:textId="77777777" w:rsidR="00F77522" w:rsidRPr="00DD69AB" w:rsidRDefault="00F77522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BE6BDB" w14:textId="77777777" w:rsidR="00F77522" w:rsidRPr="00DD69AB" w:rsidRDefault="00F77522" w:rsidP="0043250B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3C91BD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AFF021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101148826689730959160 </w:t>
            </w:r>
          </w:p>
        </w:tc>
      </w:tr>
      <w:tr w:rsidR="003B4AA2" w:rsidRPr="00DD69AB" w14:paraId="093DA4DF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0ABD5A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nstUrl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0F1856" w14:textId="77777777" w:rsidR="00F77522" w:rsidRPr="00DD69AB" w:rsidRDefault="00F77522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跳转地址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2571A3" w14:textId="77777777" w:rsidR="00F77522" w:rsidRPr="00DD69AB" w:rsidRDefault="00F77522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String(300)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853E40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跳转地址（渠道侧返回）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B1F465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不可空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F983B0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当请求接口类型为银行采集方式时返回该字段</w:t>
            </w:r>
          </w:p>
        </w:tc>
      </w:tr>
      <w:tr w:rsidR="003B4AA2" w:rsidRPr="00DD69AB" w14:paraId="26A69931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EABFC1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CB0030" w14:textId="77777777" w:rsidR="00F77522" w:rsidRPr="00DD69AB" w:rsidRDefault="00F77522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鉴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权状态</w:t>
            </w:r>
            <w:proofErr w:type="gramEnd"/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D330AB" w14:textId="77777777" w:rsidR="00F77522" w:rsidRPr="00DD69AB" w:rsidRDefault="00F77522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FED416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成功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 xml:space="preserve"> F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失败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 xml:space="preserve"> P 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成功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1AF9CE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不可空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EE14F3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S</w:t>
            </w:r>
          </w:p>
        </w:tc>
      </w:tr>
      <w:tr w:rsidR="003B4AA2" w:rsidRPr="00DD69AB" w14:paraId="3767EF05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4FBF25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64E02E" w14:textId="77777777" w:rsidR="00F77522" w:rsidRPr="00DD69AB" w:rsidRDefault="00F77522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F93A93" w14:textId="77777777" w:rsidR="00F77522" w:rsidRPr="00DD69AB" w:rsidRDefault="00F77522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48E89A" w14:textId="77777777" w:rsidR="00F77522" w:rsidRPr="00DD69AB" w:rsidRDefault="00F77522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参见附录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10358F" w14:textId="77777777" w:rsidR="00F77522" w:rsidRPr="00DD69AB" w:rsidRDefault="00F77522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E39214" w14:textId="77777777" w:rsidR="00F77522" w:rsidRPr="00DD69AB" w:rsidRDefault="00F77522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3B4AA2" w:rsidRPr="00DD69AB" w14:paraId="5B83C4CC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496012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F7506D" w14:textId="77777777" w:rsidR="00F77522" w:rsidRPr="00DD69AB" w:rsidRDefault="00F77522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D56725" w14:textId="77777777" w:rsidR="00F77522" w:rsidRPr="00DD69AB" w:rsidRDefault="00F77522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E2F8E4" w14:textId="77777777" w:rsidR="00F77522" w:rsidRPr="00DD69AB" w:rsidRDefault="00F77522" w:rsidP="0043250B">
            <w:pPr>
              <w:pStyle w:val="afb"/>
              <w:rPr>
                <w:rFonts w:ascii="Times New Roman" w:hAnsi="Times New Roman"/>
              </w:rPr>
            </w:pP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7325CF" w14:textId="77777777" w:rsidR="00F77522" w:rsidRPr="00DD69AB" w:rsidRDefault="00F77522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7E4E03" w14:textId="77777777" w:rsidR="00F77522" w:rsidRPr="00DD69AB" w:rsidRDefault="00F77522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例：</w:t>
            </w:r>
            <w:r w:rsidRPr="00DD69AB">
              <w:rPr>
                <w:rFonts w:ascii="Times New Roman" w:hAnsi="Times New Roman"/>
              </w:rPr>
              <w:t>合作方</w:t>
            </w:r>
            <w:r w:rsidRPr="00DD69AB">
              <w:rPr>
                <w:rFonts w:ascii="Times New Roman" w:hAnsi="Times New Roman"/>
              </w:rPr>
              <w:t>Id</w:t>
            </w:r>
            <w:r w:rsidRPr="00DD69AB">
              <w:rPr>
                <w:rFonts w:ascii="Times New Roman" w:hAnsi="Times New Roman"/>
              </w:rPr>
              <w:t>不存在</w:t>
            </w:r>
          </w:p>
        </w:tc>
      </w:tr>
      <w:tr w:rsidR="003B4AA2" w:rsidRPr="00DD69AB" w14:paraId="12C60E54" w14:textId="77777777" w:rsidTr="003B4AA2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219BC0" w14:textId="77777777" w:rsidR="00F77522" w:rsidRPr="00DD69AB" w:rsidRDefault="00F77522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610631" w14:textId="77777777" w:rsidR="00F77522" w:rsidRPr="00DD69AB" w:rsidRDefault="00F77522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375FCB" w14:textId="77777777" w:rsidR="00F77522" w:rsidRPr="00DD69AB" w:rsidRDefault="00F77522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20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62A7FE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响应基本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参数扩展字段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D38C6C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空</w:t>
            </w:r>
          </w:p>
        </w:tc>
        <w:tc>
          <w:tcPr>
            <w:tcW w:w="17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BEDA35" w14:textId="77777777" w:rsidR="00F77522" w:rsidRPr="00DD69AB" w:rsidRDefault="00F77522" w:rsidP="004538B9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json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：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[{'key1':'value','key2':'value2'}]</w:t>
            </w:r>
          </w:p>
        </w:tc>
      </w:tr>
    </w:tbl>
    <w:p w14:paraId="532075B8" w14:textId="77777777" w:rsidR="0070260B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06" w:name="_鉴权绑卡请求（前台模式）"/>
      <w:bookmarkEnd w:id="106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4.4.2.2 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</w:t>
      </w:r>
      <w:proofErr w:type="gramStart"/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权绑卡</w:t>
      </w:r>
      <w:proofErr w:type="gramEnd"/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请求（畅捷前台</w:t>
      </w:r>
      <w:r w:rsidR="0070260B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1F50FF71" w14:textId="77777777" w:rsidR="0070260B" w:rsidRPr="00132D5B" w:rsidRDefault="0070260B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：用户通过商户网站发起鉴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操作请求，通过畅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的页面采集卡要素等信息，并帮助用户进行鉴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操作。鉴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操作完成后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把鉴权结果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提示用户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/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商户。</w:t>
      </w:r>
    </w:p>
    <w:p w14:paraId="0164659A" w14:textId="77777777" w:rsidR="0070260B" w:rsidRPr="00132D5B" w:rsidRDefault="0070260B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畅捷采集方式：接口名称：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nmg_page_api_auth_req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039A665E" w14:textId="77777777" w:rsidR="0070260B" w:rsidRPr="00DD69AB" w:rsidRDefault="0070260B" w:rsidP="00716413">
      <w:pPr>
        <w:pStyle w:val="5"/>
        <w:numPr>
          <w:ilvl w:val="4"/>
          <w:numId w:val="28"/>
        </w:numPr>
        <w:spacing w:beforeLines="0" w:before="260" w:after="260" w:line="322" w:lineRule="auto"/>
      </w:pPr>
      <w:r w:rsidRPr="00132D5B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73"/>
        <w:gridCol w:w="1308"/>
        <w:gridCol w:w="1734"/>
        <w:gridCol w:w="927"/>
        <w:gridCol w:w="1563"/>
      </w:tblGrid>
      <w:tr w:rsidR="0070260B" w:rsidRPr="00DD69AB" w14:paraId="3EBBC3FA" w14:textId="77777777" w:rsidTr="0079428F">
        <w:trPr>
          <w:trHeight w:val="240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555D813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94F3184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E2B8306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764E507F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57317BE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B629464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2FE374EE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4099591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70260B" w:rsidRPr="00DD69AB" w14:paraId="692B2B64" w14:textId="77777777" w:rsidTr="0079428F">
        <w:trPr>
          <w:trHeight w:val="330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5A21AA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T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rxId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CA5A69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商户网站唯一订单号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FB5E4F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String(</w:t>
            </w:r>
            <w:r w:rsidRPr="0079428F">
              <w:rPr>
                <w:rFonts w:ascii="Times New Roman" w:hAnsi="Times New Roman" w:cs="Arial" w:hint="eastAsia"/>
                <w:color w:val="000000"/>
              </w:rPr>
              <w:t>32</w:t>
            </w:r>
            <w:r w:rsidRPr="0079428F">
              <w:rPr>
                <w:rFonts w:ascii="Times New Roman" w:hAnsi="Times New Roman" w:cs="Arial"/>
                <w:color w:val="000000"/>
              </w:rPr>
              <w:t>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5DF9AE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商户网站唯一订单号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406127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DBDFF3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6741334835157966</w:t>
            </w:r>
          </w:p>
        </w:tc>
      </w:tr>
      <w:tr w:rsidR="0070260B" w:rsidRPr="00DD69AB" w14:paraId="240DC136" w14:textId="77777777" w:rsidTr="0079428F">
        <w:trPr>
          <w:trHeight w:val="479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82C8B6C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E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xpiredTime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FED7DE3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 w:hint="eastAsia"/>
                <w:color w:val="000000"/>
              </w:rPr>
              <w:t>订单有效期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032429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79428F">
              <w:rPr>
                <w:rFonts w:ascii="Times New Roman" w:hAnsi="Times New Roman" w:cs="Arial"/>
                <w:color w:val="000000"/>
              </w:rPr>
              <w:t>(6)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48F29AA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取值范围：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1m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～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48h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。单位为分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，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如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1.5h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，可转换为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90m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。用来标识本次鉴权订单有效时间，超过该期限则订单作废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33E2078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不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可空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17080E6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例：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10m</w:t>
            </w:r>
          </w:p>
        </w:tc>
      </w:tr>
      <w:tr w:rsidR="0070260B" w:rsidRPr="00DD69AB" w14:paraId="51C6094F" w14:textId="77777777" w:rsidTr="0079428F">
        <w:trPr>
          <w:trHeight w:val="479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B9FD4C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M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erUserId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0372DCC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用户标识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FE48EC6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String(32)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462D74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商户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网站用户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唯一标识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54A961B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96D50EA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不建议用户手机号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作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为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标识</w:t>
            </w:r>
          </w:p>
        </w:tc>
      </w:tr>
      <w:tr w:rsidR="0070260B" w:rsidRPr="00DD69AB" w14:paraId="6BE8165D" w14:textId="77777777" w:rsidTr="0079428F">
        <w:trPr>
          <w:trHeight w:val="222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55FEF8C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NotifyUrl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C758B27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异步通知地址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46820FA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79428F">
              <w:rPr>
                <w:rFonts w:ascii="Times New Roman" w:hAnsi="Times New Roman" w:cs="Arial"/>
                <w:color w:val="000000"/>
              </w:rPr>
              <w:t>(300)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9C5C713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畅</w:t>
            </w:r>
            <w:proofErr w:type="gramStart"/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捷支付</w:t>
            </w:r>
            <w:proofErr w:type="gramEnd"/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平台服务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lastRenderedPageBreak/>
              <w:t>器主动通知商户业务订单状态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更新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指定的页面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http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路径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372FCD8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lastRenderedPageBreak/>
              <w:t>可空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5AB540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http://mas.test.cus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lastRenderedPageBreak/>
              <w:t>tom.net/atinterface/receive_notify.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do</w:t>
            </w:r>
          </w:p>
        </w:tc>
      </w:tr>
      <w:tr w:rsidR="0070260B" w:rsidRPr="00DD69AB" w14:paraId="0E287F0B" w14:textId="77777777" w:rsidTr="0079428F">
        <w:trPr>
          <w:trHeight w:val="222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AEDDE1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lastRenderedPageBreak/>
              <w:t>ReturnUrl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C82D062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 w:hint="eastAsia"/>
                <w:color w:val="000000"/>
              </w:rPr>
              <w:t>回跳</w:t>
            </w:r>
            <w:r w:rsidRPr="0079428F">
              <w:rPr>
                <w:rFonts w:ascii="Times New Roman" w:hAnsi="Times New Roman" w:cs="Arial"/>
                <w:color w:val="000000"/>
              </w:rPr>
              <w:t>地址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1814306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 w:hint="eastAsia"/>
                <w:color w:val="000000"/>
              </w:rPr>
              <w:t>String</w:t>
            </w:r>
            <w:r w:rsidRPr="0079428F">
              <w:rPr>
                <w:rFonts w:ascii="Times New Roman" w:hAnsi="Times New Roman" w:cs="Arial"/>
                <w:color w:val="000000"/>
              </w:rPr>
              <w:t>(300)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F52E1A" w14:textId="77777777" w:rsidR="0070260B" w:rsidRPr="0079428F" w:rsidRDefault="0070260B" w:rsidP="0079428F">
            <w:pPr>
              <w:autoSpaceDN w:val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鉴</w:t>
            </w:r>
            <w:proofErr w:type="gramStart"/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权操作</w:t>
            </w:r>
            <w:proofErr w:type="gramEnd"/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完成后页面跳转到商户指定的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url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地址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F644BC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可空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0B796FF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http://mas.test.custom.net/atinterface/receive_notify.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do</w:t>
            </w:r>
          </w:p>
        </w:tc>
      </w:tr>
      <w:tr w:rsidR="0070260B" w:rsidRPr="00DD69AB" w14:paraId="679E5D41" w14:textId="77777777" w:rsidTr="0079428F">
        <w:trPr>
          <w:trHeight w:val="479"/>
          <w:jc w:val="center"/>
        </w:trPr>
        <w:tc>
          <w:tcPr>
            <w:tcW w:w="160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29E8AA2" w14:textId="77777777" w:rsidR="0070260B" w:rsidRPr="0079428F" w:rsidRDefault="0070260B" w:rsidP="0079428F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E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xtension</w:t>
            </w:r>
          </w:p>
        </w:tc>
        <w:tc>
          <w:tcPr>
            <w:tcW w:w="137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39472F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扩展字段</w:t>
            </w:r>
          </w:p>
        </w:tc>
        <w:tc>
          <w:tcPr>
            <w:tcW w:w="13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B6CCA36" w14:textId="77777777" w:rsidR="0070260B" w:rsidRPr="0079428F" w:rsidRDefault="0070260B" w:rsidP="0079428F">
            <w:pPr>
              <w:pStyle w:val="afb"/>
              <w:autoSpaceDN w:val="0"/>
              <w:rPr>
                <w:rFonts w:ascii="Times New Roman" w:hAnsi="Times New Roman" w:cs="Arial"/>
                <w:color w:val="000000"/>
              </w:rPr>
            </w:pPr>
            <w:r w:rsidRPr="0079428F">
              <w:rPr>
                <w:rFonts w:ascii="Times New Roman" w:hAnsi="Times New Roman" w:cs="Arial"/>
                <w:color w:val="000000"/>
              </w:rPr>
              <w:t>String(4000)</w:t>
            </w:r>
          </w:p>
        </w:tc>
        <w:tc>
          <w:tcPr>
            <w:tcW w:w="17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796684A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请求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基本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参数扩展字段</w:t>
            </w:r>
          </w:p>
        </w:tc>
        <w:tc>
          <w:tcPr>
            <w:tcW w:w="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02B9D39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可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空</w:t>
            </w:r>
          </w:p>
        </w:tc>
        <w:tc>
          <w:tcPr>
            <w:tcW w:w="15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43B7258" w14:textId="77777777" w:rsidR="0070260B" w:rsidRPr="0079428F" w:rsidRDefault="0070260B" w:rsidP="0079428F">
            <w:pPr>
              <w:autoSpaceDN w:val="0"/>
              <w:ind w:firstLine="0"/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</w:pP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json</w:t>
            </w:r>
            <w:r w:rsidRPr="0079428F">
              <w:rPr>
                <w:rFonts w:ascii="Times New Roman" w:hAnsi="Times New Roman" w:cs="Arial" w:hint="eastAsia"/>
                <w:snapToGrid/>
                <w:color w:val="000000"/>
                <w:kern w:val="2"/>
                <w:sz w:val="18"/>
                <w:szCs w:val="18"/>
              </w:rPr>
              <w:t>格式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：</w:t>
            </w:r>
            <w:r w:rsidRPr="0079428F">
              <w:rPr>
                <w:rFonts w:ascii="Times New Roman" w:hAnsi="Times New Roman" w:cs="Arial"/>
                <w:snapToGrid/>
                <w:color w:val="000000"/>
                <w:kern w:val="2"/>
                <w:sz w:val="18"/>
                <w:szCs w:val="18"/>
              </w:rPr>
              <w:t>[{'key1':'value','key2':'value2'}]</w:t>
            </w:r>
          </w:p>
        </w:tc>
      </w:tr>
    </w:tbl>
    <w:p w14:paraId="416C64CC" w14:textId="77777777" w:rsidR="0070260B" w:rsidRPr="00132D5B" w:rsidRDefault="0070260B" w:rsidP="00716413">
      <w:pPr>
        <w:pStyle w:val="5"/>
        <w:numPr>
          <w:ilvl w:val="4"/>
          <w:numId w:val="28"/>
        </w:numPr>
        <w:spacing w:beforeLines="0" w:before="260" w:after="260" w:line="322" w:lineRule="auto"/>
        <w:rPr>
          <w:snapToGrid/>
        </w:rPr>
      </w:pPr>
      <w:r w:rsidRPr="00132D5B">
        <w:rPr>
          <w:rFonts w:hint="eastAsia"/>
          <w:snapToGrid/>
        </w:rPr>
        <w:t>返回参数</w:t>
      </w:r>
    </w:p>
    <w:p w14:paraId="7663CC4F" w14:textId="77777777" w:rsidR="0070260B" w:rsidRPr="00132D5B" w:rsidRDefault="0070260B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返回结果成功时直接跳转到卡要素输入页面；结果失败时可根据响应参数判断详细信息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276"/>
        <w:gridCol w:w="1276"/>
        <w:gridCol w:w="1459"/>
        <w:gridCol w:w="992"/>
        <w:gridCol w:w="2372"/>
      </w:tblGrid>
      <w:tr w:rsidR="0079428F" w:rsidRPr="00DD69AB" w14:paraId="20FB1A98" w14:textId="77777777" w:rsidTr="0079428F">
        <w:trPr>
          <w:trHeight w:val="240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DA1E99C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78BE9B3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D9164BF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5DD2E2CE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E53D67E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158A1EC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7048C834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3355B44" w14:textId="77777777" w:rsidR="0070260B" w:rsidRPr="00DD69AB" w:rsidRDefault="0070260B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70260B" w:rsidRPr="00DD69AB" w14:paraId="6A66047A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C37F95B" w14:textId="77777777" w:rsidR="0070260B" w:rsidRPr="00DD69AB" w:rsidRDefault="0070260B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9428F" w:rsidRPr="00DD69AB" w14:paraId="0A228435" w14:textId="77777777" w:rsidTr="0079428F">
        <w:trPr>
          <w:trHeight w:val="399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C6B627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46DD57" w14:textId="77777777" w:rsidR="0070260B" w:rsidRPr="00DD69AB" w:rsidRDefault="0070260B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A65760" w14:textId="77777777" w:rsidR="0070260B" w:rsidRPr="00DD69AB" w:rsidRDefault="0070260B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72F8FC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商户网站唯一订单号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C69FBC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EAAE04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6741334835157966</w:t>
            </w:r>
          </w:p>
        </w:tc>
      </w:tr>
      <w:tr w:rsidR="0079428F" w:rsidRPr="00DD69AB" w14:paraId="698328D3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3693EF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D617E1" w14:textId="77777777" w:rsidR="0070260B" w:rsidRPr="00DD69AB" w:rsidRDefault="0070260B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5F0DB2" w14:textId="77777777" w:rsidR="0070260B" w:rsidRPr="00DD69AB" w:rsidRDefault="0070260B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9D4259" w14:textId="77777777" w:rsidR="0070260B" w:rsidRPr="00DD69AB" w:rsidRDefault="0070260B" w:rsidP="0043250B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07449F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E05E00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101148826689730959160 </w:t>
            </w:r>
          </w:p>
        </w:tc>
      </w:tr>
      <w:tr w:rsidR="0079428F" w:rsidRPr="00DD69AB" w14:paraId="21CA8071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C2062F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nstUrl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74299F" w14:textId="77777777" w:rsidR="0070260B" w:rsidRPr="00DD69AB" w:rsidRDefault="0070260B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跳转地址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6D657F" w14:textId="77777777" w:rsidR="0070260B" w:rsidRPr="00DD69AB" w:rsidRDefault="0070260B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String(300)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B7D79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跳转地址（渠道侧返回）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69579B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52CE8B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当请求接口类型</w:t>
            </w:r>
            <w:proofErr w:type="gramStart"/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为畅捷支付</w:t>
            </w:r>
            <w:proofErr w:type="gramEnd"/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采集方式时返回该字段</w:t>
            </w:r>
          </w:p>
        </w:tc>
      </w:tr>
      <w:tr w:rsidR="0079428F" w:rsidRPr="00DD69AB" w14:paraId="56D549D4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AE2FA3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667015" w14:textId="77777777" w:rsidR="0070260B" w:rsidRPr="00DD69AB" w:rsidRDefault="0070260B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业务状态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E6B6D0" w14:textId="77777777" w:rsidR="0070260B" w:rsidRPr="00DD69AB" w:rsidRDefault="0070260B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001398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成功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 xml:space="preserve"> F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失败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 xml:space="preserve"> P 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成功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FC7360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不可空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E31CD0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F</w:t>
            </w:r>
          </w:p>
        </w:tc>
      </w:tr>
      <w:tr w:rsidR="0079428F" w:rsidRPr="00DD69AB" w14:paraId="0C2238CA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7E23EE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353A1A" w14:textId="77777777" w:rsidR="0070260B" w:rsidRPr="00DD69AB" w:rsidRDefault="0070260B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02CCB6" w14:textId="77777777" w:rsidR="0070260B" w:rsidRPr="00DD69AB" w:rsidRDefault="0070260B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745715" w14:textId="77777777" w:rsidR="0070260B" w:rsidRPr="00DD69AB" w:rsidRDefault="0070260B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参见附录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3D88DC" w14:textId="77777777" w:rsidR="0070260B" w:rsidRPr="00DD69AB" w:rsidRDefault="0070260B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B83DA8" w14:textId="77777777" w:rsidR="0070260B" w:rsidRPr="00DD69AB" w:rsidRDefault="0070260B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79428F" w:rsidRPr="00DD69AB" w14:paraId="73999DBF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E9604C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1FFEF3" w14:textId="77777777" w:rsidR="0070260B" w:rsidRPr="00DD69AB" w:rsidRDefault="0070260B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84AB16" w14:textId="77777777" w:rsidR="0070260B" w:rsidRPr="00DD69AB" w:rsidRDefault="0070260B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A439BE" w14:textId="77777777" w:rsidR="0070260B" w:rsidRPr="00DD69AB" w:rsidRDefault="0070260B" w:rsidP="0043250B">
            <w:pPr>
              <w:pStyle w:val="afb"/>
              <w:rPr>
                <w:rFonts w:ascii="Times New Roman" w:hAnsi="Times New Roman"/>
              </w:rPr>
            </w:pP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480432" w14:textId="77777777" w:rsidR="0070260B" w:rsidRPr="00DD69AB" w:rsidRDefault="0070260B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D5A14B" w14:textId="77777777" w:rsidR="0070260B" w:rsidRPr="00DD69AB" w:rsidRDefault="0070260B" w:rsidP="0043250B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例：</w:t>
            </w:r>
            <w:r w:rsidRPr="00DD69AB">
              <w:rPr>
                <w:rFonts w:ascii="Times New Roman" w:hAnsi="Times New Roman"/>
              </w:rPr>
              <w:t>合作方</w:t>
            </w:r>
            <w:r w:rsidRPr="00DD69AB">
              <w:rPr>
                <w:rFonts w:ascii="Times New Roman" w:hAnsi="Times New Roman"/>
              </w:rPr>
              <w:t>Id</w:t>
            </w:r>
            <w:r w:rsidRPr="00DD69AB">
              <w:rPr>
                <w:rFonts w:ascii="Times New Roman" w:hAnsi="Times New Roman"/>
              </w:rPr>
              <w:t>不存在</w:t>
            </w:r>
          </w:p>
        </w:tc>
      </w:tr>
      <w:tr w:rsidR="0079428F" w:rsidRPr="00DD69AB" w14:paraId="2B5FB113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45B0FB" w14:textId="77777777" w:rsidR="0070260B" w:rsidRPr="00DD69AB" w:rsidRDefault="0070260B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A36C1D" w14:textId="77777777" w:rsidR="0070260B" w:rsidRPr="00DD69AB" w:rsidRDefault="0070260B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779A0E" w14:textId="77777777" w:rsidR="0070260B" w:rsidRPr="00DD69AB" w:rsidRDefault="0070260B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4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5DFF4D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响应基本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参数扩展字段</w:t>
            </w:r>
          </w:p>
        </w:tc>
        <w:tc>
          <w:tcPr>
            <w:tcW w:w="99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17FC3F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空</w:t>
            </w:r>
          </w:p>
        </w:tc>
        <w:tc>
          <w:tcPr>
            <w:tcW w:w="23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34DD79" w14:textId="77777777" w:rsidR="0070260B" w:rsidRPr="00DD69AB" w:rsidRDefault="0070260B" w:rsidP="00E05F5E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json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：</w:t>
            </w:r>
          </w:p>
          <w:p w14:paraId="6D21239A" w14:textId="77777777" w:rsidR="0070260B" w:rsidRPr="00DD69AB" w:rsidRDefault="0070260B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[{'key1':'value','key2':'value2'}]</w:t>
            </w:r>
          </w:p>
        </w:tc>
      </w:tr>
    </w:tbl>
    <w:p w14:paraId="1118EF8F" w14:textId="77777777" w:rsidR="005709DE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07" w:name="_鉴权绑卡确认接口"/>
      <w:bookmarkEnd w:id="107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4.4.2.3 </w:t>
      </w:r>
      <w:r w:rsidR="005709DE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</w:t>
      </w:r>
      <w:proofErr w:type="gramStart"/>
      <w:r w:rsidR="005709DE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权绑卡</w:t>
      </w:r>
      <w:proofErr w:type="gramEnd"/>
      <w:r w:rsidR="005709DE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确认接口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（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04AB09A2" w14:textId="77777777" w:rsidR="005709DE" w:rsidRPr="00132D5B" w:rsidRDefault="005709DE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：用户通过银行预留手机号，接收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到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支付</w:t>
      </w:r>
      <w:proofErr w:type="gramEnd"/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平台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下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发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的短信验证码后，通过商户系统，输入短信验证码确认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，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给客户通过鉴权通道发起鉴权，如果鉴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权成功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就成功绑卡，如果鉴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权失败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则返回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用户绑卡失败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309D46AC" w14:textId="77777777" w:rsidR="005709DE" w:rsidRPr="00132D5B" w:rsidRDefault="005709DE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nmg_api_auth_sms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1CACFE84" w14:textId="77777777" w:rsidR="005709DE" w:rsidRPr="00FB2060" w:rsidRDefault="005709DE" w:rsidP="00716413">
      <w:pPr>
        <w:pStyle w:val="5"/>
        <w:numPr>
          <w:ilvl w:val="4"/>
          <w:numId w:val="29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1842"/>
        <w:gridCol w:w="993"/>
        <w:gridCol w:w="1846"/>
      </w:tblGrid>
      <w:tr w:rsidR="0079428F" w:rsidRPr="00DD69AB" w14:paraId="3B136318" w14:textId="77777777" w:rsidTr="0079428F">
        <w:trPr>
          <w:trHeight w:val="240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3ACD31D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82BCC1E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3424071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6FAEE299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（长度范围）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3380696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参数说明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7617DD6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32255050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可为空</w:t>
            </w:r>
          </w:p>
        </w:tc>
        <w:tc>
          <w:tcPr>
            <w:tcW w:w="18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C86D12C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样例</w:t>
            </w:r>
          </w:p>
        </w:tc>
      </w:tr>
      <w:tr w:rsidR="005709DE" w:rsidRPr="00DD69AB" w14:paraId="71265B4F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CD6EF3" w14:textId="77777777" w:rsidR="005709DE" w:rsidRPr="00DD69AB" w:rsidRDefault="005709DE" w:rsidP="0079428F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业务参数</w:t>
            </w:r>
          </w:p>
        </w:tc>
      </w:tr>
      <w:tr w:rsidR="0079428F" w:rsidRPr="00DD69AB" w14:paraId="6DB23404" w14:textId="77777777" w:rsidTr="0079428F">
        <w:trPr>
          <w:trHeight w:val="343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89C96D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0151CF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AC4BAA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DF8DF3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559146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B2F6C7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9428F" w:rsidRPr="00DD69AB" w14:paraId="7A0E7BD4" w14:textId="77777777" w:rsidTr="0079428F">
        <w:trPr>
          <w:trHeight w:val="479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8263E1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riAuthTrxId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3E9444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原鉴权</w:t>
            </w:r>
            <w:r w:rsidRPr="00DD69AB">
              <w:rPr>
                <w:rFonts w:ascii="Times New Roman" w:hAnsi="Times New Roman" w:cs="宋体"/>
                <w:color w:val="000000"/>
              </w:rPr>
              <w:t>绑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卡</w:t>
            </w:r>
            <w:r w:rsidRPr="00DD69AB">
              <w:rPr>
                <w:rFonts w:ascii="Times New Roman" w:hAnsi="Times New Roman" w:cs="宋体"/>
                <w:color w:val="000000"/>
              </w:rPr>
              <w:t>订单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CAD344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17942C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原鉴权</w:t>
            </w:r>
            <w:r w:rsidRPr="00DD69AB">
              <w:rPr>
                <w:rFonts w:ascii="Times New Roman" w:hAnsi="Times New Roman" w:cs="宋体"/>
                <w:color w:val="000000"/>
              </w:rPr>
              <w:t>绑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卡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功能商户唯一订单号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9C25DD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</w:t>
            </w: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18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656CE0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423432423</w:t>
            </w:r>
          </w:p>
        </w:tc>
      </w:tr>
      <w:tr w:rsidR="0079428F" w:rsidRPr="00DD69AB" w14:paraId="51300659" w14:textId="77777777" w:rsidTr="0079428F">
        <w:trPr>
          <w:trHeight w:val="479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B16589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msCode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90F370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鉴权</w:t>
            </w:r>
            <w:r w:rsidRPr="00DD69AB">
              <w:rPr>
                <w:rFonts w:ascii="Times New Roman" w:hAnsi="Times New Roman" w:cs="宋体"/>
                <w:color w:val="000000"/>
              </w:rPr>
              <w:t>短信验证码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D7F225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7142D8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户</w:t>
            </w:r>
            <w:r w:rsidRPr="00DD69AB">
              <w:rPr>
                <w:rFonts w:ascii="Times New Roman" w:hAnsi="Times New Roman" w:cs="宋体"/>
                <w:color w:val="000000"/>
              </w:rPr>
              <w:t>收到发送的鉴权短信验证码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1E244D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634A8E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123456</w:t>
            </w:r>
          </w:p>
        </w:tc>
      </w:tr>
      <w:tr w:rsidR="0079428F" w:rsidRPr="00DD69AB" w14:paraId="1DF9457C" w14:textId="77777777" w:rsidTr="0079428F">
        <w:trPr>
          <w:trHeight w:val="479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70703B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8E507E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B2A913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0CF354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请求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DFA48C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8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B87031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08B4DFC5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7EEB735F" w14:textId="77777777" w:rsidR="005709DE" w:rsidRPr="00FB2060" w:rsidRDefault="005709DE" w:rsidP="00716413">
      <w:pPr>
        <w:pStyle w:val="5"/>
        <w:numPr>
          <w:ilvl w:val="4"/>
          <w:numId w:val="29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1276"/>
        <w:gridCol w:w="1276"/>
        <w:gridCol w:w="1842"/>
        <w:gridCol w:w="851"/>
        <w:gridCol w:w="1988"/>
      </w:tblGrid>
      <w:tr w:rsidR="0079428F" w:rsidRPr="00DD69AB" w14:paraId="55BE97C9" w14:textId="77777777" w:rsidTr="0079428F">
        <w:trPr>
          <w:trHeight w:val="240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9B5EEBC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3947970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203A10B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5045F74A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72CB8FC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9C172FC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0D652CC7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D739240" w14:textId="77777777" w:rsidR="005709DE" w:rsidRPr="00DD69AB" w:rsidRDefault="005709DE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5709DE" w:rsidRPr="00DD69AB" w14:paraId="0DCA58CD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D1E1A6" w14:textId="77777777" w:rsidR="005709DE" w:rsidRPr="00DD69AB" w:rsidRDefault="005709DE" w:rsidP="0079428F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9428F" w:rsidRPr="00DD69AB" w14:paraId="1290A05E" w14:textId="77777777" w:rsidTr="0079428F">
        <w:trPr>
          <w:trHeight w:val="371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BD6C7E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F7E435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FA9533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3ABE76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A9954D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D17C0C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9428F" w:rsidRPr="00DD69AB" w14:paraId="71030EA6" w14:textId="77777777" w:rsidTr="0079428F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64FEFA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96ABF1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4EFE56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801583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畅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捷</w:t>
            </w:r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系统</w:t>
            </w:r>
            <w:r w:rsidRPr="00DD69AB">
              <w:rPr>
                <w:rFonts w:ascii="Times New Roman" w:hAnsi="Times New Roman" w:cs="宋体"/>
                <w:color w:val="000000"/>
              </w:rPr>
              <w:t>内部流水号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C62E91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F51A69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101148826689730959160</w:t>
            </w:r>
          </w:p>
        </w:tc>
      </w:tr>
      <w:tr w:rsidR="0079428F" w:rsidRPr="00DD69AB" w14:paraId="37C943E7" w14:textId="77777777" w:rsidTr="0079428F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55F4B6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99AE15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鉴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权状态</w:t>
            </w:r>
            <w:proofErr w:type="gramEnd"/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B80570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B58129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成功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28FC40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不可空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6214EA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79428F" w:rsidRPr="00DD69AB" w14:paraId="1653D9BE" w14:textId="77777777" w:rsidTr="0079428F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3EC82A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91C587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53B6D2" w14:textId="77777777" w:rsidR="005709DE" w:rsidRPr="00DD69AB" w:rsidRDefault="005709DE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99438D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C1209D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0CE255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79428F" w:rsidRPr="00DD69AB" w14:paraId="5A483855" w14:textId="77777777" w:rsidTr="0079428F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D51DD3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E5EC49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A6950B" w14:textId="77777777" w:rsidR="005709DE" w:rsidRPr="00DD69AB" w:rsidRDefault="005709DE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B0AFD3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55E98D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ED8D07" w14:textId="77777777" w:rsidR="005709DE" w:rsidRPr="00DD69AB" w:rsidRDefault="005709DE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79428F" w:rsidRPr="00DD69AB" w14:paraId="07CA1BBD" w14:textId="77777777" w:rsidTr="0079428F">
        <w:trPr>
          <w:trHeight w:val="222"/>
          <w:jc w:val="center"/>
        </w:trPr>
        <w:tc>
          <w:tcPr>
            <w:tcW w:w="12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A5F936" w14:textId="77777777" w:rsidR="005709DE" w:rsidRPr="00DD69AB" w:rsidRDefault="005709DE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564869" w14:textId="77777777" w:rsidR="005709DE" w:rsidRPr="00DD69AB" w:rsidRDefault="005709DE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24BC09" w14:textId="77777777" w:rsidR="005709DE" w:rsidRPr="00DD69AB" w:rsidRDefault="005709DE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4E8195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CE0293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9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45AC41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09EDEDD8" w14:textId="77777777" w:rsidR="005709DE" w:rsidRPr="00DD69AB" w:rsidRDefault="005709DE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6F96D1D6" w14:textId="77777777" w:rsidR="00E81405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08" w:name="_支付请求接口"/>
      <w:bookmarkEnd w:id="108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4.4.2.4 </w:t>
      </w:r>
      <w:r w:rsidR="004D493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鉴权</w:t>
      </w:r>
      <w:r w:rsidR="004A69D5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解绑</w:t>
      </w:r>
      <w:r w:rsidR="00E81405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接口（</w:t>
      </w:r>
      <w:r w:rsidR="00E81405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E81405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07FCF715" w14:textId="77777777" w:rsidR="00E81405" w:rsidRPr="00132D5B" w:rsidRDefault="00E8140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：用户通过</w:t>
      </w:r>
      <w:r w:rsidR="004A69D5"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商户号、用户编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号</w:t>
      </w:r>
      <w:r w:rsidR="004A69D5"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和卡的前六位后四位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</w:t>
      </w:r>
      <w:r w:rsidR="004A69D5"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进行解绑操作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，如果鉴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权成功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就成功绑卡，如果鉴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权失败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则返回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用户绑卡失败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0E9F8951" w14:textId="77777777" w:rsidR="00E81405" w:rsidRPr="00132D5B" w:rsidRDefault="00E8140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="007C7DD1"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 xml:space="preserve"> </w:t>
      </w:r>
      <w:r w:rsidR="007C7DD1"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nmg_assign_api_auth_unbind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1963B41B" w14:textId="77777777" w:rsidR="00E81405" w:rsidRPr="00FB2060" w:rsidRDefault="00E81405" w:rsidP="00716413">
      <w:pPr>
        <w:pStyle w:val="5"/>
        <w:numPr>
          <w:ilvl w:val="4"/>
          <w:numId w:val="30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276"/>
        <w:gridCol w:w="1276"/>
        <w:gridCol w:w="2126"/>
        <w:gridCol w:w="872"/>
        <w:gridCol w:w="1825"/>
      </w:tblGrid>
      <w:tr w:rsidR="0079428F" w:rsidRPr="00DD69AB" w14:paraId="05D579E7" w14:textId="77777777" w:rsidTr="0079428F">
        <w:trPr>
          <w:trHeight w:val="240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10134D2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6541AEE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399F09C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63B04379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C1958A3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36A63B1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537F6E84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ABFA979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4A689A" w:rsidRPr="00DD69AB" w14:paraId="752CBA6A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B23874" w14:textId="77777777" w:rsidR="00E81405" w:rsidRPr="00DD69AB" w:rsidRDefault="00E81405" w:rsidP="0079428F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79428F" w:rsidRPr="00DD69AB" w14:paraId="1B928E88" w14:textId="77777777" w:rsidTr="0079428F">
        <w:trPr>
          <w:trHeight w:val="343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F87383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743DF0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78CF64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B919CC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1FAB9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06525C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9428F" w:rsidRPr="00DD69AB" w14:paraId="585ABAC2" w14:textId="77777777" w:rsidTr="0079428F">
        <w:trPr>
          <w:trHeight w:val="479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72BB97" w14:textId="77777777" w:rsidR="004A689A" w:rsidRPr="00DD69AB" w:rsidRDefault="004A689A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9374EF" w14:textId="77777777" w:rsidR="004A689A" w:rsidRPr="00DD69AB" w:rsidRDefault="004A689A" w:rsidP="00DD69A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F9CFF0" w14:textId="77777777" w:rsidR="004A689A" w:rsidRPr="00DD69AB" w:rsidRDefault="004A689A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AAFF3C" w14:textId="77777777" w:rsidR="004A689A" w:rsidRPr="00DD69AB" w:rsidRDefault="004A689A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商户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网站用户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唯一标识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0E5A7E" w14:textId="77777777" w:rsidR="004A689A" w:rsidRPr="00DD69AB" w:rsidRDefault="004A689A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B2685D" w14:textId="77777777" w:rsidR="004A689A" w:rsidRPr="00DD69AB" w:rsidRDefault="004A689A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不建议用户手机号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作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为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标识</w:t>
            </w:r>
          </w:p>
        </w:tc>
      </w:tr>
      <w:tr w:rsidR="0079428F" w:rsidRPr="00DD69AB" w14:paraId="1C5E00D3" w14:textId="77777777" w:rsidTr="0079428F">
        <w:trPr>
          <w:trHeight w:val="479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BB91CC" w14:textId="77777777" w:rsidR="009842FD" w:rsidRPr="00DD69AB" w:rsidRDefault="009842FD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UnbindType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D51979" w14:textId="77777777" w:rsidR="009842FD" w:rsidRPr="00DD69AB" w:rsidRDefault="009842FD" w:rsidP="00DD69A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解绑模式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3F130B" w14:textId="77777777" w:rsidR="009842FD" w:rsidRPr="00DD69AB" w:rsidRDefault="009842FD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CA6FE6" w14:textId="77777777" w:rsidR="009842FD" w:rsidRPr="00DD69AB" w:rsidRDefault="009842FD" w:rsidP="009842FD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解绑模式，</w:t>
            </w:r>
          </w:p>
          <w:p w14:paraId="0A33C1C5" w14:textId="77777777" w:rsidR="009842FD" w:rsidRPr="00DD69AB" w:rsidRDefault="009842FD" w:rsidP="009842FD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1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：代表普通模式解绑，</w:t>
            </w:r>
            <w:r w:rsidRPr="00DD69AB">
              <w:rPr>
                <w:rFonts w:ascii="Times New Roman" w:hAnsi="Times New Roman"/>
                <w:sz w:val="18"/>
                <w:szCs w:val="18"/>
              </w:rPr>
              <w:lastRenderedPageBreak/>
              <w:t>参数需要</w:t>
            </w:r>
            <w:proofErr w:type="gramStart"/>
            <w:r w:rsidRPr="00DD69AB">
              <w:rPr>
                <w:rFonts w:ascii="Times New Roman" w:hAnsi="Times New Roman"/>
                <w:sz w:val="18"/>
                <w:szCs w:val="18"/>
              </w:rPr>
              <w:t>传递卡</w:t>
            </w:r>
            <w:proofErr w:type="gramEnd"/>
            <w:r w:rsidRPr="00DD69AB">
              <w:rPr>
                <w:rFonts w:ascii="Times New Roman" w:hAnsi="Times New Roman"/>
                <w:sz w:val="18"/>
                <w:szCs w:val="18"/>
              </w:rPr>
              <w:t>信息的前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6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后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4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；</w:t>
            </w:r>
          </w:p>
          <w:p w14:paraId="7E9D55BD" w14:textId="77777777" w:rsidR="009842FD" w:rsidRPr="00DD69AB" w:rsidRDefault="009842FD" w:rsidP="009842FD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2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：指定路由模式解绑，需要传递卡号标识（必须是指定路由模式的鉴</w:t>
            </w:r>
            <w:proofErr w:type="gramStart"/>
            <w:r w:rsidRPr="00DD69AB">
              <w:rPr>
                <w:rFonts w:ascii="Times New Roman" w:hAnsi="Times New Roman"/>
                <w:sz w:val="18"/>
                <w:szCs w:val="18"/>
              </w:rPr>
              <w:t>权绑卡</w:t>
            </w:r>
            <w:proofErr w:type="gramEnd"/>
            <w:r w:rsidRPr="00DD69AB">
              <w:rPr>
                <w:rFonts w:ascii="Times New Roman" w:hAnsi="Times New Roman"/>
                <w:sz w:val="18"/>
                <w:szCs w:val="18"/>
              </w:rPr>
              <w:t>才可使用指定路由模式解绑）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EF362F" w14:textId="77777777" w:rsidR="009842FD" w:rsidRPr="00DD69AB" w:rsidRDefault="009842FD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lastRenderedPageBreak/>
              <w:t>不可空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FE931A" w14:textId="77777777" w:rsidR="009842FD" w:rsidRPr="00DD69AB" w:rsidRDefault="009842FD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例如：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1</w:t>
            </w:r>
          </w:p>
        </w:tc>
      </w:tr>
      <w:tr w:rsidR="0079428F" w:rsidRPr="00DD69AB" w14:paraId="64A564AD" w14:textId="77777777" w:rsidTr="0079428F">
        <w:trPr>
          <w:trHeight w:val="479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5250DA" w14:textId="77777777" w:rsidR="009842FD" w:rsidRPr="00DD69AB" w:rsidRDefault="009842FD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F4AFDC" w14:textId="77777777" w:rsidR="009842FD" w:rsidRPr="00DD69AB" w:rsidRDefault="009842FD" w:rsidP="00DD69A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卡号标识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0B5DA4" w14:textId="77777777" w:rsidR="009842FD" w:rsidRPr="00DD69AB" w:rsidRDefault="009842FD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(6)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144ACB" w14:textId="77777777" w:rsidR="009842FD" w:rsidRPr="00DD69AB" w:rsidRDefault="009842FD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卡号卡号标识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865570" w14:textId="77777777" w:rsidR="009842FD" w:rsidRPr="00DD69AB" w:rsidRDefault="009842FD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88A818" w14:textId="77777777" w:rsidR="009842FD" w:rsidRPr="00DD69AB" w:rsidRDefault="009842FD" w:rsidP="00DD69AB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2343</w:t>
            </w:r>
          </w:p>
        </w:tc>
      </w:tr>
      <w:tr w:rsidR="0079428F" w:rsidRPr="00DD69AB" w14:paraId="3CF41E97" w14:textId="77777777" w:rsidTr="0079428F">
        <w:trPr>
          <w:trHeight w:val="315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143763" w14:textId="77777777" w:rsidR="009842FD" w:rsidRPr="00DD69AB" w:rsidRDefault="009842FD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ardBegin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9D9213" w14:textId="77777777" w:rsidR="009842FD" w:rsidRPr="00DD69AB" w:rsidRDefault="009842FD" w:rsidP="00DD69A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卡号前</w:t>
            </w:r>
            <w:r w:rsidRPr="00DD69AB">
              <w:rPr>
                <w:rFonts w:ascii="Times New Roman" w:hAnsi="Times New Roman" w:cs="宋体"/>
                <w:color w:val="000000"/>
              </w:rPr>
              <w:t>6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F9DD30" w14:textId="77777777" w:rsidR="009842FD" w:rsidRPr="00DD69AB" w:rsidRDefault="009842FD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(6)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A73EB2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卡号前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1D1EB7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30031C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123456</w:t>
            </w:r>
          </w:p>
        </w:tc>
      </w:tr>
      <w:tr w:rsidR="0079428F" w:rsidRPr="00DD69AB" w14:paraId="4A76A1B5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466363" w14:textId="77777777" w:rsidR="009842FD" w:rsidRPr="00DD69AB" w:rsidRDefault="009842FD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ardEnd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5FD9AE" w14:textId="77777777" w:rsidR="009842FD" w:rsidRPr="00DD69AB" w:rsidRDefault="009842FD" w:rsidP="00DD69A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卡号后</w:t>
            </w:r>
            <w:r w:rsidRPr="00DD69AB">
              <w:rPr>
                <w:rFonts w:ascii="Times New Roman" w:hAnsi="Times New Roman" w:cs="宋体"/>
                <w:color w:val="000000"/>
              </w:rPr>
              <w:t>4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2EC6D8" w14:textId="77777777" w:rsidR="009842FD" w:rsidRPr="00DD69AB" w:rsidRDefault="009842FD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(4)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8F361E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卡号后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1BFB3C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81FA93" w14:textId="77777777" w:rsidR="009842FD" w:rsidRPr="00DD69AB" w:rsidRDefault="009842FD" w:rsidP="00DD69A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</w:t>
            </w:r>
          </w:p>
        </w:tc>
      </w:tr>
      <w:tr w:rsidR="0079428F" w:rsidRPr="00DD69AB" w14:paraId="7791C1B9" w14:textId="77777777" w:rsidTr="0079428F">
        <w:trPr>
          <w:trHeight w:val="479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268175" w14:textId="77777777" w:rsidR="009842FD" w:rsidRPr="00DD69AB" w:rsidRDefault="009842FD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414424" w14:textId="77777777" w:rsidR="009842FD" w:rsidRPr="00DD69AB" w:rsidRDefault="009842FD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DFDC5E" w14:textId="77777777" w:rsidR="009842FD" w:rsidRPr="00DD69AB" w:rsidRDefault="009842FD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212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15B9F8" w14:textId="77777777" w:rsidR="009842FD" w:rsidRPr="00DD69AB" w:rsidRDefault="009842FD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请求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8C454B" w14:textId="77777777" w:rsidR="009842FD" w:rsidRPr="00DD69AB" w:rsidRDefault="009842FD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82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4B4528" w14:textId="77777777" w:rsidR="009842FD" w:rsidRPr="00DD69AB" w:rsidRDefault="009842FD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07A8F37D" w14:textId="77777777" w:rsidR="009842FD" w:rsidRPr="00DD69AB" w:rsidRDefault="009842FD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2DC1C2B4" w14:textId="77777777" w:rsidR="00E81405" w:rsidRPr="00FB2060" w:rsidRDefault="00E81405" w:rsidP="00716413">
      <w:pPr>
        <w:pStyle w:val="5"/>
        <w:numPr>
          <w:ilvl w:val="4"/>
          <w:numId w:val="30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1483"/>
        <w:gridCol w:w="1211"/>
        <w:gridCol w:w="1852"/>
        <w:gridCol w:w="851"/>
        <w:gridCol w:w="1978"/>
      </w:tblGrid>
      <w:tr w:rsidR="0079428F" w:rsidRPr="00DD69AB" w14:paraId="5CA8E248" w14:textId="77777777" w:rsidTr="0079428F">
        <w:trPr>
          <w:trHeight w:val="240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D574DD3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951A113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B9D0E79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0341171F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320A7BF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6D04007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3E351DD7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6C69E05" w14:textId="77777777" w:rsidR="00E81405" w:rsidRPr="00DD69AB" w:rsidRDefault="00E81405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E81405" w:rsidRPr="00DD69AB" w14:paraId="05CA2AA5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FDD466" w14:textId="77777777" w:rsidR="00E81405" w:rsidRPr="00DD69AB" w:rsidRDefault="00E81405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9428F" w:rsidRPr="00DD69AB" w14:paraId="7E15CF58" w14:textId="77777777" w:rsidTr="0079428F">
        <w:trPr>
          <w:trHeight w:val="371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2AA66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DFD636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299036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8E431B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B1345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316C55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9428F" w:rsidRPr="00DD69AB" w14:paraId="58661BDD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C05456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703A56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7ADFF1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EDED35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畅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捷</w:t>
            </w:r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系统</w:t>
            </w:r>
            <w:r w:rsidRPr="00DD69AB">
              <w:rPr>
                <w:rFonts w:ascii="Times New Roman" w:hAnsi="Times New Roman" w:cs="宋体"/>
                <w:color w:val="000000"/>
              </w:rPr>
              <w:t>内部流水号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B1B6C3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BD2CA2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101148826689730959160</w:t>
            </w:r>
          </w:p>
        </w:tc>
      </w:tr>
      <w:tr w:rsidR="0079428F" w:rsidRPr="00DD69AB" w14:paraId="14FEB8C6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47E565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38340D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鉴权</w:t>
            </w:r>
            <w:r w:rsidR="009D10FD" w:rsidRPr="00DD69AB">
              <w:rPr>
                <w:rFonts w:ascii="Times New Roman" w:hAnsi="Times New Roman" w:cs="宋体" w:hint="eastAsia"/>
                <w:color w:val="000000"/>
              </w:rPr>
              <w:t>解绑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状态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31A0D4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F3B125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成功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DFA0E7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2C63D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79428F" w:rsidRPr="00DD69AB" w14:paraId="41317390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03480B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EF85BF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EAA942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6C1DA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BA2686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64A597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79428F" w:rsidRPr="00DD69AB" w14:paraId="17AABDCF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2B2FC2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D3F428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4A4B5E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3A2EC3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20D1F9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23FCEB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79428F" w:rsidRPr="00DD69AB" w14:paraId="72BD0749" w14:textId="77777777" w:rsidTr="0079428F">
        <w:trPr>
          <w:trHeight w:val="222"/>
          <w:jc w:val="center"/>
        </w:trPr>
        <w:tc>
          <w:tcPr>
            <w:tcW w:w="113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405A30" w14:textId="77777777" w:rsidR="00E81405" w:rsidRPr="00DD69AB" w:rsidRDefault="00E81405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48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D0887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0F99A4" w14:textId="77777777" w:rsidR="00E81405" w:rsidRPr="00DD69AB" w:rsidRDefault="00E81405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85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85F7B4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7C870A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554B86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343F12B2" w14:textId="77777777" w:rsidR="00E81405" w:rsidRPr="00DD69AB" w:rsidRDefault="00E81405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58CD6671" w14:textId="77777777" w:rsidR="00644676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4.4.2.5 </w:t>
      </w:r>
      <w:r w:rsidR="00644676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支付请求接口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（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5ADFDEAE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首先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通过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鉴</w:t>
      </w:r>
      <w:proofErr w:type="gramStart"/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权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接口进行鉴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卡</w:t>
      </w:r>
      <w:proofErr w:type="gramEnd"/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成功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后，调用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此接口使用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已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鉴权绑卡</w:t>
      </w:r>
      <w:proofErr w:type="gramEnd"/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信息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请求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支付。</w:t>
      </w:r>
    </w:p>
    <w:p w14:paraId="596EAD0D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nmg_biz_api_quick_payment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05F19E86" w14:textId="77777777" w:rsidR="00644676" w:rsidRPr="00FB2060" w:rsidRDefault="00644676" w:rsidP="00716413">
      <w:pPr>
        <w:pStyle w:val="5"/>
        <w:numPr>
          <w:ilvl w:val="4"/>
          <w:numId w:val="31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93"/>
        <w:gridCol w:w="1223"/>
        <w:gridCol w:w="1276"/>
        <w:gridCol w:w="2159"/>
        <w:gridCol w:w="853"/>
        <w:gridCol w:w="1801"/>
      </w:tblGrid>
      <w:tr w:rsidR="0079428F" w:rsidRPr="00DD69AB" w14:paraId="3DE4974D" w14:textId="77777777" w:rsidTr="0079428F">
        <w:trPr>
          <w:trHeight w:val="240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15B2325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05FF93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CE8845A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3F2A549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5FB6A1C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922A4CA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3118B37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BA902F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151D1558" w14:textId="77777777" w:rsidTr="0079428F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8D3453" w14:textId="77777777" w:rsidR="00644676" w:rsidRPr="00DD69AB" w:rsidRDefault="00644676" w:rsidP="0079428F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9428F" w:rsidRPr="00DD69AB" w14:paraId="0AD215FA" w14:textId="77777777" w:rsidTr="0079428F">
        <w:trPr>
          <w:trHeight w:val="39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C8857F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B6194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F47ED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B344AB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商户网站唯一订单号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5E2BF1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C86B89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6741334835157966</w:t>
            </w:r>
          </w:p>
        </w:tc>
      </w:tr>
      <w:tr w:rsidR="0079428F" w:rsidRPr="00DD69AB" w14:paraId="134844F6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A1DBEE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rdrName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7F1792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</w:t>
            </w:r>
            <w:r w:rsidRPr="00DD69AB">
              <w:rPr>
                <w:rFonts w:ascii="Times New Roman" w:hAnsi="Times New Roman" w:cs="宋体"/>
                <w:color w:val="000000"/>
              </w:rPr>
              <w:t>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B81B4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FB2119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商品名称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319FA9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C6FF98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商户网站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商品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名称</w:t>
            </w:r>
          </w:p>
        </w:tc>
      </w:tr>
      <w:tr w:rsidR="0079428F" w:rsidRPr="00DD69AB" w14:paraId="2F1A7EB7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8A439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rdrDesc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4F065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商品详情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B30A5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A0005F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商品详情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3B1DC5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F1DF90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</w:tr>
      <w:tr w:rsidR="0079428F" w:rsidRPr="00DD69AB" w14:paraId="47E811E4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7BFF6F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030DB4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319E1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89A667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商户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网站用户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唯一标识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C1880B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8D0AE8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不建议用户手机号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作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标识</w:t>
            </w:r>
          </w:p>
        </w:tc>
      </w:tr>
      <w:tr w:rsidR="0079428F" w:rsidRPr="00DD69AB" w14:paraId="77BA1DE6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0326BB" w14:textId="77777777" w:rsidR="0005487A" w:rsidRPr="00DD69AB" w:rsidRDefault="0005487A" w:rsidP="0005487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SellerId</w:t>
            </w:r>
          </w:p>
          <w:p w14:paraId="6CF191AC" w14:textId="77777777" w:rsidR="0005487A" w:rsidRPr="00DD69AB" w:rsidRDefault="0005487A" w:rsidP="000136D9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6E671A" w14:textId="77777777" w:rsidR="0005487A" w:rsidRPr="00DD69AB" w:rsidRDefault="009E760F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卖家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760E69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13B44C" w14:textId="77777777" w:rsidR="0005487A" w:rsidRPr="00DD69AB" w:rsidRDefault="000136D9" w:rsidP="009E760F">
            <w:pPr>
              <w:pStyle w:val="afb"/>
              <w:rPr>
                <w:rFonts w:ascii="Times New Roman" w:hAnsi="Times New Roman" w:cs="Times New Roman"/>
                <w:color w:val="000000"/>
              </w:rPr>
            </w:pPr>
            <w:r w:rsidRPr="00DD69AB">
              <w:rPr>
                <w:rFonts w:ascii="Times New Roman" w:hAnsi="Times New Roman" w:cs="Times New Roman"/>
                <w:color w:val="000000"/>
              </w:rPr>
              <w:t>调用</w:t>
            </w:r>
            <w:proofErr w:type="gramStart"/>
            <w:r w:rsidRPr="00DD69AB">
              <w:rPr>
                <w:rFonts w:ascii="Times New Roman" w:hAnsi="Times New Roman" w:cs="Times New Roman" w:hint="eastAsia"/>
                <w:color w:val="000000"/>
              </w:rPr>
              <w:t>畅捷</w:t>
            </w:r>
            <w:r w:rsidRPr="00DD69AB">
              <w:rPr>
                <w:rFonts w:ascii="Times New Roman" w:hAnsi="Times New Roman" w:cs="Times New Roman"/>
                <w:color w:val="000000"/>
              </w:rPr>
              <w:t>子</w:t>
            </w:r>
            <w:r w:rsidR="002734A3" w:rsidRPr="00DD69AB">
              <w:rPr>
                <w:rFonts w:ascii="Times New Roman" w:hAnsi="Times New Roman" w:cs="Times New Roman" w:hint="eastAsia"/>
                <w:color w:val="000000"/>
              </w:rPr>
              <w:t>账</w:t>
            </w:r>
            <w:r w:rsidR="002734A3" w:rsidRPr="00DD69AB">
              <w:rPr>
                <w:rFonts w:ascii="Times New Roman" w:hAnsi="Times New Roman" w:cs="Times New Roman"/>
                <w:color w:val="000000"/>
              </w:rPr>
              <w:t>户</w:t>
            </w:r>
            <w:proofErr w:type="gramEnd"/>
            <w:r w:rsidR="002734A3" w:rsidRPr="00DD69AB">
              <w:rPr>
                <w:rFonts w:ascii="Times New Roman" w:hAnsi="Times New Roman" w:cs="Times New Roman"/>
                <w:color w:val="000000"/>
              </w:rPr>
              <w:t>开通接口获取的</w:t>
            </w:r>
            <w:r w:rsidR="002734A3" w:rsidRPr="00DD69AB">
              <w:rPr>
                <w:rFonts w:ascii="Times New Roman" w:hAnsi="Times New Roman" w:cs="Times New Roman" w:hint="eastAsia"/>
                <w:color w:val="000000"/>
              </w:rPr>
              <w:t>子账</w:t>
            </w:r>
            <w:r w:rsidRPr="00DD69AB">
              <w:rPr>
                <w:rFonts w:ascii="Times New Roman" w:hAnsi="Times New Roman" w:cs="Times New Roman"/>
                <w:color w:val="000000"/>
              </w:rPr>
              <w:t>户编号</w:t>
            </w:r>
            <w:r w:rsidR="009E760F" w:rsidRPr="00DD69AB">
              <w:rPr>
                <w:rFonts w:ascii="Times New Roman" w:hAnsi="Times New Roman" w:cs="Times New Roman" w:hint="eastAsia"/>
                <w:color w:val="000000"/>
              </w:rPr>
              <w:t>;</w:t>
            </w:r>
            <w:r w:rsidR="009E760F" w:rsidRPr="00DD69AB">
              <w:rPr>
                <w:rFonts w:ascii="Times New Roman" w:hAnsi="Times New Roman" w:cs="Times New Roman" w:hint="eastAsia"/>
                <w:color w:val="000000"/>
              </w:rPr>
              <w:t>该字段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可以传入平台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或者平台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下的子账户号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;</w:t>
            </w:r>
            <w:r w:rsidR="009E760F" w:rsidRPr="00DD69AB">
              <w:rPr>
                <w:rFonts w:ascii="Times New Roman" w:hAnsi="Times New Roman" w:cs="Times New Roman"/>
                <w:color w:val="000000"/>
              </w:rPr>
              <w:t>作为收款方使用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F8C5DD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CB8BAD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2088001159940003</w:t>
            </w:r>
          </w:p>
        </w:tc>
      </w:tr>
      <w:tr w:rsidR="0079428F" w:rsidRPr="00DD69AB" w14:paraId="6191319E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19E748" w14:textId="77777777" w:rsidR="0005487A" w:rsidRPr="00DD69AB" w:rsidRDefault="0005487A" w:rsidP="0005487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SubMerchantNo</w:t>
            </w:r>
          </w:p>
          <w:p w14:paraId="0ECA9033" w14:textId="77777777" w:rsidR="0005487A" w:rsidRPr="00DD69AB" w:rsidRDefault="0005487A" w:rsidP="000136D9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0A9C3E" w14:textId="77777777" w:rsidR="0005487A" w:rsidRPr="00DD69AB" w:rsidRDefault="002734A3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商户编号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18B458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CB41D3" w14:textId="77777777" w:rsidR="0005487A" w:rsidRPr="00DD69AB" w:rsidRDefault="000136D9" w:rsidP="002734A3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在</w:t>
            </w:r>
            <w:r w:rsidR="00660E67"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畅捷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商户自助平台申请开通的子</w:t>
            </w:r>
            <w:r w:rsidR="002734A3"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商户，用于自动结算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A91BC9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9BC995" w14:textId="77777777" w:rsidR="0005487A" w:rsidRPr="00DD69AB" w:rsidRDefault="0005487A" w:rsidP="000136D9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</w:t>
            </w:r>
          </w:p>
        </w:tc>
      </w:tr>
      <w:tr w:rsidR="0079428F" w:rsidRPr="00DD69AB" w14:paraId="257B1737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296819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xpiredTime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8B3790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订单有效期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DF56CC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(6)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118E86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取值范围：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1m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～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48h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。单位为分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，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如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1.5h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，可转换为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90m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。用来标识本次鉴权订单有效时间，</w:t>
            </w:r>
          </w:p>
          <w:p w14:paraId="5795904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：超过该期限后调用支付确认接口则会提示订单已超过有效期，订单作废；</w:t>
            </w:r>
          </w:p>
          <w:p w14:paraId="1FCCFFB0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2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：如果在支付确认时支付平台处理本次确认请求超过该有效期，如果支付确认成功，支付系统会自动发起一笔退款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79BB2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不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0CEA0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90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m</w:t>
            </w:r>
          </w:p>
        </w:tc>
      </w:tr>
      <w:tr w:rsidR="0079428F" w:rsidRPr="00DD69AB" w14:paraId="68152783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365871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EnsureAmount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EBE17D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担保金额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362465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Number(12)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1F0212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担保金额如果交易类型为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 xml:space="preserve">12 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必填；</w:t>
            </w:r>
          </w:p>
          <w:p w14:paraId="459F3C0A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担保金额可以小于订单金额，订单金额减去担保金额为及时到账部分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CF1AC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425720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担保金额如果交易类型为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 xml:space="preserve">12 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必填</w:t>
            </w:r>
          </w:p>
        </w:tc>
      </w:tr>
      <w:tr w:rsidR="0079428F" w:rsidRPr="00DD69AB" w14:paraId="19B220A6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99B1F9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TradeType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4D47B8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交易类型（即时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担保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C52267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String(15)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C5AAF9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交易类型（即时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 xml:space="preserve"> 11 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担保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 xml:space="preserve"> 12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）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3CFF54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1C1082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12</w:t>
            </w:r>
          </w:p>
        </w:tc>
      </w:tr>
      <w:tr w:rsidR="0079428F" w:rsidRPr="00DD69AB" w14:paraId="63E0B357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9B367A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ardBegin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85CCAD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卡号前</w:t>
            </w:r>
            <w:r w:rsidRPr="00DD69AB">
              <w:rPr>
                <w:rFonts w:ascii="Times New Roman" w:hAnsi="Times New Roman" w:cs="宋体"/>
                <w:color w:val="000000"/>
              </w:rPr>
              <w:t>6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09C0F9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(6)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3CC5CF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卡号前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7D564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C632DCB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123456</w:t>
            </w:r>
          </w:p>
        </w:tc>
      </w:tr>
      <w:tr w:rsidR="0079428F" w:rsidRPr="00DD69AB" w14:paraId="6543958F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4CEE57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ardEnd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60625D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卡号后</w:t>
            </w:r>
            <w:r w:rsidRPr="00DD69AB">
              <w:rPr>
                <w:rFonts w:ascii="Times New Roman" w:hAnsi="Times New Roman" w:cs="宋体"/>
                <w:color w:val="000000"/>
              </w:rPr>
              <w:t>4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AA4CB3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(4)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4D2A5E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卡号后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5F52F4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FE4FAF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</w:t>
            </w:r>
          </w:p>
        </w:tc>
      </w:tr>
      <w:tr w:rsidR="0079428F" w:rsidRPr="00DD69AB" w14:paraId="1C6E979C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CD767F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rxAmt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47E764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84A78A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Number(12)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1C4C86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交易金额（单位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元）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B0800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2C741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</w:tr>
      <w:tr w:rsidR="0079428F" w:rsidRPr="00DD69AB" w14:paraId="5FD73235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BAFBCF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5B209E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交易金额分润账号集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FF473B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000)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5C89C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交易金额分润账号集，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json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串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1DC3D4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EE422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|</w:t>
            </w:r>
          </w:p>
          <w:p w14:paraId="1F6CBD78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|</w:t>
            </w:r>
          </w:p>
          <w:p w14:paraId="29AD6AA2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</w:p>
          <w:p w14:paraId="7CE0A430" w14:textId="77777777" w:rsidR="001B1F61" w:rsidRPr="00DD69AB" w:rsidRDefault="001B1F61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[{"userId":"13890009900","PID":"2","account_type":"101","amount":"100.00"},{"userId":"13890009900","PID":"2","account_type":"101","amount":"100.00"}]</w:t>
            </w:r>
          </w:p>
          <w:p w14:paraId="5107AF6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注意：</w:t>
            </w:r>
          </w:p>
          <w:p w14:paraId="2EE03CD0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lastRenderedPageBreak/>
              <w:t>1: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分账用户标识为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..</w:t>
            </w:r>
          </w:p>
          <w:p w14:paraId="6B89B4DA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2: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..</w:t>
            </w:r>
          </w:p>
          <w:p w14:paraId="1CEBFF5E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3: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分账个人会员账户为。。</w:t>
            </w:r>
          </w:p>
          <w:p w14:paraId="24B0697B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：分账金额单位为元，</w:t>
            </w:r>
          </w:p>
          <w:p w14:paraId="1ECB4D3B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5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royalty_parameters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不能超过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10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个账户；</w:t>
            </w:r>
          </w:p>
          <w:p w14:paraId="785E9716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</w:tr>
      <w:tr w:rsidR="0079428F" w:rsidRPr="00DD69AB" w14:paraId="4A24EEB7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AE07F9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NotifyUrl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74CACC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异步通知地址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94F12A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(300)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F4B83D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畅</w:t>
            </w:r>
            <w:proofErr w:type="gramStart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捷支付</w:t>
            </w:r>
            <w:proofErr w:type="gramEnd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平台服务器主动通知商户业务订单状态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更新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指定的页面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路径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4CF027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A5C28A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http://mas.test.custom.net/atinterface/receive_notify.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do</w:t>
            </w:r>
          </w:p>
        </w:tc>
      </w:tr>
      <w:tr w:rsidR="0079428F" w:rsidRPr="00DD69AB" w14:paraId="09F51DF2" w14:textId="77777777" w:rsidTr="0079428F">
        <w:trPr>
          <w:trHeight w:val="222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E6C05F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SmsFlag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6EA07B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短信发送标识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0F495B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 (2)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7DE426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0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：不发送短信</w:t>
            </w:r>
          </w:p>
          <w:p w14:paraId="10A6851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：发送短信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4BDE20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短信发送标识（必输）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95629D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依据商户权限配置</w:t>
            </w:r>
          </w:p>
        </w:tc>
      </w:tr>
      <w:tr w:rsidR="0079428F" w:rsidRPr="00DD69AB" w14:paraId="118D519C" w14:textId="77777777" w:rsidTr="0079428F">
        <w:trPr>
          <w:trHeight w:val="479"/>
          <w:jc w:val="center"/>
        </w:trPr>
        <w:tc>
          <w:tcPr>
            <w:tcW w:w="11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8A789A" w14:textId="77777777" w:rsidR="0005487A" w:rsidRPr="00DD69AB" w:rsidRDefault="0005487A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415B74" w14:textId="77777777" w:rsidR="0005487A" w:rsidRPr="00DD69AB" w:rsidRDefault="0005487A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5E2AC3" w14:textId="77777777" w:rsidR="0005487A" w:rsidRPr="00DD69AB" w:rsidRDefault="0005487A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21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9B4877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请求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基本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参数扩展字段</w:t>
            </w:r>
          </w:p>
        </w:tc>
        <w:tc>
          <w:tcPr>
            <w:tcW w:w="85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37DDF7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4B1350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json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格式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：</w:t>
            </w:r>
          </w:p>
          <w:p w14:paraId="4830C1F3" w14:textId="77777777" w:rsidR="0005487A" w:rsidRPr="00DD69AB" w:rsidRDefault="0005487A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[{'key1':'value','key2':'value2'}]</w:t>
            </w:r>
          </w:p>
        </w:tc>
      </w:tr>
    </w:tbl>
    <w:p w14:paraId="75808856" w14:textId="77777777" w:rsidR="00644676" w:rsidRPr="00FB2060" w:rsidRDefault="00644676" w:rsidP="00716413">
      <w:pPr>
        <w:pStyle w:val="5"/>
        <w:numPr>
          <w:ilvl w:val="4"/>
          <w:numId w:val="31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276"/>
        <w:gridCol w:w="1276"/>
        <w:gridCol w:w="1984"/>
        <w:gridCol w:w="851"/>
        <w:gridCol w:w="1978"/>
      </w:tblGrid>
      <w:tr w:rsidR="00B73476" w:rsidRPr="00DD69AB" w14:paraId="59A76470" w14:textId="77777777" w:rsidTr="00B73476">
        <w:trPr>
          <w:trHeight w:val="240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EFB540F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AD4B75C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D8B448C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62D1A01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EF6E46D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0A5F62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79E1E83F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A97B92A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6F5AD469" w14:textId="77777777" w:rsidTr="00B73476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C4F0E9" w14:textId="77777777" w:rsidR="00644676" w:rsidRPr="00DD69AB" w:rsidRDefault="00644676" w:rsidP="00B73476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B73476" w:rsidRPr="00DD69AB" w14:paraId="3A6FEA4E" w14:textId="77777777" w:rsidTr="00B73476">
        <w:trPr>
          <w:trHeight w:val="399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93C213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89052D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988AF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188DC8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042040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5614FD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6741334835157966</w:t>
            </w:r>
          </w:p>
        </w:tc>
      </w:tr>
      <w:tr w:rsidR="00B73476" w:rsidRPr="00DD69AB" w14:paraId="1C749961" w14:textId="77777777" w:rsidTr="00B73476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7C753F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AAD39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8442A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FE426F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476B87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F4CD4A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101148826689730959160</w:t>
            </w:r>
          </w:p>
        </w:tc>
      </w:tr>
      <w:tr w:rsidR="00B73476" w:rsidRPr="00DD69AB" w14:paraId="0FA34BFC" w14:textId="77777777" w:rsidTr="00B73476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2CDDB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421677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订单状态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647F1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6B6C9F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成功，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F: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失败；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P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32C123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285073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</w:t>
            </w:r>
          </w:p>
        </w:tc>
      </w:tr>
      <w:tr w:rsidR="00B73476" w:rsidRPr="00DD69AB" w14:paraId="325C9E27" w14:textId="77777777" w:rsidTr="00B73476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A6ADEF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6B63D2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E13966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63A3D2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9077BF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4EA6AA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PARTNER_ID_NOT_EXIST</w:t>
            </w:r>
          </w:p>
        </w:tc>
      </w:tr>
      <w:tr w:rsidR="00B73476" w:rsidRPr="00DD69AB" w14:paraId="26B8B08C" w14:textId="77777777" w:rsidTr="00B73476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2C023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5D5C09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A08242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B218A3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67F191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AB250A" w14:textId="77777777" w:rsidR="00644676" w:rsidRPr="00DD69AB" w:rsidRDefault="00644676" w:rsidP="0043250B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合作方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不存在</w:t>
            </w:r>
          </w:p>
        </w:tc>
      </w:tr>
      <w:tr w:rsidR="00B73476" w:rsidRPr="00DD69AB" w14:paraId="509A9C79" w14:textId="77777777" w:rsidTr="00B73476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59C26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82BCB6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8E51C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E534D0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响应基本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27D565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可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空</w:t>
            </w:r>
          </w:p>
        </w:tc>
        <w:tc>
          <w:tcPr>
            <w:tcW w:w="197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B32689E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json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格式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：</w:t>
            </w:r>
          </w:p>
          <w:p w14:paraId="37E468F0" w14:textId="77777777" w:rsidR="00644676" w:rsidRPr="00DD69AB" w:rsidRDefault="00644676" w:rsidP="00E05F5E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[{'key1':'value','key2':'value2'}]</w:t>
            </w:r>
          </w:p>
        </w:tc>
      </w:tr>
    </w:tbl>
    <w:p w14:paraId="5671AD44" w14:textId="77777777" w:rsidR="00644676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09" w:name="_支付确认接口"/>
      <w:bookmarkEnd w:id="109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4.4.2.6 </w:t>
      </w:r>
      <w:r w:rsidR="00644676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支付确认接口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（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6210E557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：持卡人接收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到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支付</w:t>
      </w:r>
      <w:proofErr w:type="gramEnd"/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平台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下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发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确认支付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短信验证码后，通过商户系统输入短信验证码确认支付，畅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会对商户系统上送的短信验证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码是否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在有效期以及原业务订单号进行校验，验证失败将错误提示信息返回商户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/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用户；验证成功则帮助用户进行支付操作。同时把支付结果信息返回商户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/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用户。</w:t>
      </w:r>
    </w:p>
    <w:p w14:paraId="3D3B1A11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nmg_api_quick_payment_smsconfirm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1F63C164" w14:textId="77777777" w:rsidR="00644676" w:rsidRPr="00FB2060" w:rsidRDefault="00644676" w:rsidP="00716413">
      <w:pPr>
        <w:pStyle w:val="5"/>
        <w:numPr>
          <w:ilvl w:val="4"/>
          <w:numId w:val="32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134"/>
        <w:gridCol w:w="1276"/>
        <w:gridCol w:w="1559"/>
        <w:gridCol w:w="1006"/>
        <w:gridCol w:w="1823"/>
      </w:tblGrid>
      <w:tr w:rsidR="00447971" w:rsidRPr="00DD69AB" w14:paraId="2C01F70E" w14:textId="77777777" w:rsidTr="00447971">
        <w:trPr>
          <w:trHeight w:val="240"/>
          <w:jc w:val="center"/>
        </w:trPr>
        <w:tc>
          <w:tcPr>
            <w:tcW w:w="170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0FECA2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99F3108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B28F671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7D833486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（长度范围）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D82F2F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参数说明</w:t>
            </w:r>
          </w:p>
        </w:tc>
        <w:tc>
          <w:tcPr>
            <w:tcW w:w="10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3AFB1F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564C22F5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可为空</w:t>
            </w:r>
          </w:p>
        </w:tc>
        <w:tc>
          <w:tcPr>
            <w:tcW w:w="18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1E5E7FF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样例</w:t>
            </w:r>
          </w:p>
        </w:tc>
      </w:tr>
      <w:tr w:rsidR="00644676" w:rsidRPr="00DD69AB" w14:paraId="71D7AA1C" w14:textId="77777777" w:rsidTr="00447971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6FB09F" w14:textId="77777777" w:rsidR="00644676" w:rsidRPr="00DD69AB" w:rsidRDefault="00644676" w:rsidP="00B73476">
            <w:pPr>
              <w:autoSpaceDN w:val="0"/>
              <w:ind w:firstLine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业务参数</w:t>
            </w:r>
          </w:p>
        </w:tc>
      </w:tr>
      <w:tr w:rsidR="00447971" w:rsidRPr="00DD69AB" w14:paraId="7ACFF0AD" w14:textId="77777777" w:rsidTr="00447971">
        <w:trPr>
          <w:trHeight w:val="343"/>
          <w:jc w:val="center"/>
        </w:trPr>
        <w:tc>
          <w:tcPr>
            <w:tcW w:w="170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A5F904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rxId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4F109A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3CD16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3AB7E3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0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AD33E9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AD778B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447971" w:rsidRPr="00DD69AB" w14:paraId="43000DED" w14:textId="77777777" w:rsidTr="00447971">
        <w:trPr>
          <w:trHeight w:val="479"/>
          <w:jc w:val="center"/>
        </w:trPr>
        <w:tc>
          <w:tcPr>
            <w:tcW w:w="170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510D3E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riPayTrxId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75C8AF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支付请求订单号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A0AE2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45DA11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有短信验证</w:t>
            </w:r>
            <w:proofErr w:type="gramStart"/>
            <w:r w:rsidRPr="00DD69AB">
              <w:rPr>
                <w:rFonts w:ascii="Times New Roman" w:hAnsi="Times New Roman" w:cs="宋体"/>
                <w:color w:val="000000"/>
              </w:rPr>
              <w:t>码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鉴权</w:t>
            </w:r>
            <w:r w:rsidRPr="00DD69AB">
              <w:rPr>
                <w:rFonts w:ascii="Times New Roman" w:hAnsi="Times New Roman" w:cs="宋体"/>
                <w:color w:val="000000"/>
              </w:rPr>
              <w:t>绑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卡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功能商户唯一订单号</w:t>
            </w:r>
          </w:p>
        </w:tc>
        <w:tc>
          <w:tcPr>
            <w:tcW w:w="10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CBBE73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</w:t>
            </w: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18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5640C7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2934873294723890</w:t>
            </w:r>
          </w:p>
        </w:tc>
      </w:tr>
      <w:tr w:rsidR="00447971" w:rsidRPr="00DD69AB" w14:paraId="076897CF" w14:textId="77777777" w:rsidTr="00447971">
        <w:trPr>
          <w:trHeight w:val="479"/>
          <w:jc w:val="center"/>
        </w:trPr>
        <w:tc>
          <w:tcPr>
            <w:tcW w:w="170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230BD8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msCode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8A59FF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确认支付短信验证码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AB87A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7F9018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户</w:t>
            </w:r>
            <w:r w:rsidRPr="00DD69AB">
              <w:rPr>
                <w:rFonts w:ascii="Times New Roman" w:hAnsi="Times New Roman" w:cs="宋体"/>
                <w:color w:val="000000"/>
              </w:rPr>
              <w:t>收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到的</w:t>
            </w:r>
            <w:r w:rsidRPr="00DD69AB">
              <w:rPr>
                <w:rFonts w:ascii="Times New Roman" w:hAnsi="Times New Roman" w:cs="宋体"/>
                <w:color w:val="000000"/>
              </w:rPr>
              <w:t>确认支付短信验证码</w:t>
            </w:r>
          </w:p>
        </w:tc>
        <w:tc>
          <w:tcPr>
            <w:tcW w:w="10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C7C9C0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93AD35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123456</w:t>
            </w:r>
          </w:p>
        </w:tc>
      </w:tr>
      <w:tr w:rsidR="00447971" w:rsidRPr="00DD69AB" w14:paraId="3D6F50F4" w14:textId="77777777" w:rsidTr="00447971">
        <w:trPr>
          <w:trHeight w:val="479"/>
          <w:jc w:val="center"/>
        </w:trPr>
        <w:tc>
          <w:tcPr>
            <w:tcW w:w="170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949399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xtension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EF45A7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4FCED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BDF5C6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请求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10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8AA2A4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82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8E5520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7C64ADDF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72816DBD" w14:textId="77777777" w:rsidR="00644676" w:rsidRPr="00FB2060" w:rsidRDefault="00644676" w:rsidP="00716413">
      <w:pPr>
        <w:pStyle w:val="5"/>
        <w:numPr>
          <w:ilvl w:val="4"/>
          <w:numId w:val="32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24"/>
        <w:gridCol w:w="1134"/>
        <w:gridCol w:w="1276"/>
        <w:gridCol w:w="1842"/>
        <w:gridCol w:w="1028"/>
        <w:gridCol w:w="1801"/>
      </w:tblGrid>
      <w:tr w:rsidR="00644676" w:rsidRPr="00DD69AB" w14:paraId="2AA921A8" w14:textId="77777777" w:rsidTr="00447971">
        <w:trPr>
          <w:trHeight w:val="240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A5BE85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2ED3509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1187588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6261C56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BDE3EC8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81B53FF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4B725991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CE2FA4C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17A2D858" w14:textId="77777777" w:rsidTr="00447971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7D012C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644676" w:rsidRPr="00DD69AB" w14:paraId="55F1DEBB" w14:textId="77777777" w:rsidTr="00447971">
        <w:trPr>
          <w:trHeight w:val="371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5255E6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B63FA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B4E778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20E5D2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1D939C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B4BE35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644676" w:rsidRPr="00DD69AB" w14:paraId="4771AC61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FA7FDB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P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ayTrxId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07B8D2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平台支付流水号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4A15F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39C873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畅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捷</w:t>
            </w:r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系统</w:t>
            </w:r>
            <w:r w:rsidRPr="00DD69AB">
              <w:rPr>
                <w:rFonts w:ascii="Times New Roman" w:hAnsi="Times New Roman" w:cs="宋体"/>
                <w:color w:val="000000"/>
              </w:rPr>
              <w:t>内部流水号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CBB932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8C8FB3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2342342342342534534</w:t>
            </w:r>
          </w:p>
        </w:tc>
      </w:tr>
      <w:tr w:rsidR="00644676" w:rsidRPr="00DD69AB" w14:paraId="3AD19AC7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EEE3B8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A30BEB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平台流水号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0D1CCC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16A390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平台流水号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8DA2E8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AF5EB8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23423423423423435765</w:t>
            </w:r>
          </w:p>
        </w:tc>
      </w:tr>
      <w:tr w:rsidR="00644676" w:rsidRPr="00DD69AB" w14:paraId="62822A74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2B8748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F1977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支付状态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4CA6E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AC546B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成功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处理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2F7EE9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249C04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644676" w:rsidRPr="00DD69AB" w14:paraId="6EE48919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A39EA6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0A1F78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661E47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A461E8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4CF280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FFDD96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644676" w:rsidRPr="00DD69AB" w14:paraId="22D44F4A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6C7A78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A32721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211F83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C2CE9C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7D37B4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CE9FC6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644676" w:rsidRPr="00DD69AB" w14:paraId="6201D8BA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F293FD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1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241D0B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7AD11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8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B42BA2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10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FABC3F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1480EC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29A2B4E1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7BE45239" w14:textId="77777777" w:rsidR="00740B15" w:rsidRPr="003B4AA2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bookmarkStart w:id="110" w:name="_支付请求接口（直接支付）"/>
      <w:bookmarkEnd w:id="110"/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4.4.2.7 </w:t>
      </w:r>
      <w:r w:rsidR="00CC1BFC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直接支付请求接口（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API</w:t>
      </w:r>
      <w:r w:rsidR="00740B15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0133622D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：商户调用此接口可以使用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未鉴权绑卡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的银行卡信息请求支付，畅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系统向用户预留银行手机发送确认支付验证码。用户通过商户调用支付确认接口完成支付操作。</w:t>
      </w:r>
    </w:p>
    <w:p w14:paraId="2B4A096D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nmg_zft_api_quick_payment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52587377" w14:textId="77777777" w:rsidR="00740B15" w:rsidRPr="00FB2060" w:rsidRDefault="00740B15" w:rsidP="00716413">
      <w:pPr>
        <w:pStyle w:val="5"/>
        <w:numPr>
          <w:ilvl w:val="4"/>
          <w:numId w:val="33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740B15" w:rsidRPr="00DD69AB" w14:paraId="5C56CD7B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6526B8B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2F4846B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988DD4E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529ECA68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0C7E627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FD52EFF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3078DBC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7936357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740B15" w:rsidRPr="00DD69AB" w14:paraId="24C4AB4D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15CF77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40B15" w:rsidRPr="00DD69AB" w14:paraId="3517803F" w14:textId="77777777" w:rsidTr="00447971">
        <w:trPr>
          <w:trHeight w:val="39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EC5CC0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AEF8E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90B1BB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FF22A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E16B0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D50B1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740B15" w:rsidRPr="00DD69AB" w14:paraId="1768041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9FB34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rdrName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AD5BB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</w:t>
            </w:r>
            <w:r w:rsidRPr="00DD69AB">
              <w:rPr>
                <w:rFonts w:ascii="Times New Roman" w:hAnsi="Times New Roman" w:cs="宋体"/>
                <w:color w:val="000000"/>
              </w:rPr>
              <w:t>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A4932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BAD71C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商品名称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F2540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8F6D7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</w:t>
            </w:r>
            <w:r w:rsidRPr="00DD69AB">
              <w:rPr>
                <w:rFonts w:ascii="Times New Roman" w:hAnsi="Times New Roman" w:cs="Arial" w:hint="eastAsia"/>
              </w:rPr>
              <w:t>商品</w:t>
            </w:r>
            <w:r w:rsidRPr="00DD69AB">
              <w:rPr>
                <w:rFonts w:ascii="Times New Roman" w:hAnsi="Times New Roman" w:cs="Arial"/>
              </w:rPr>
              <w:t>名称</w:t>
            </w:r>
          </w:p>
        </w:tc>
      </w:tr>
      <w:tr w:rsidR="00740B15" w:rsidRPr="00DD69AB" w14:paraId="384B4CD2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70C7BC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rdrDesc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AB3CA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商品详情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43C0B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442C3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商品详情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60A1E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30F59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740B15" w:rsidRPr="00DD69AB" w14:paraId="319A1D2D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CEEFED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D7368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54CF2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9C2F1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</w:t>
            </w:r>
            <w:r w:rsidRPr="00DD69AB">
              <w:rPr>
                <w:rFonts w:ascii="Times New Roman" w:hAnsi="Times New Roman" w:cs="Arial" w:hint="eastAsia"/>
              </w:rPr>
              <w:t>网站用户</w:t>
            </w:r>
            <w:r w:rsidRPr="00DD69AB">
              <w:rPr>
                <w:rFonts w:ascii="Times New Roman" w:hAnsi="Times New Roman" w:cs="Arial"/>
              </w:rPr>
              <w:t>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C82F7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2EB5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不建议用户手机号</w:t>
            </w:r>
            <w:r w:rsidRPr="00DD69AB">
              <w:rPr>
                <w:rFonts w:ascii="Times New Roman" w:hAnsi="Times New Roman" w:cs="Arial" w:hint="eastAsia"/>
              </w:rPr>
              <w:t>作</w:t>
            </w:r>
            <w:r w:rsidRPr="00DD69AB">
              <w:rPr>
                <w:rFonts w:ascii="Times New Roman" w:hAnsi="Times New Roman" w:cs="Arial"/>
              </w:rPr>
              <w:t>为</w:t>
            </w:r>
            <w:r w:rsidRPr="00DD69AB">
              <w:rPr>
                <w:rFonts w:ascii="Times New Roman" w:hAnsi="Times New Roman" w:cs="Arial" w:hint="eastAsia"/>
              </w:rPr>
              <w:t>标识</w:t>
            </w:r>
          </w:p>
        </w:tc>
      </w:tr>
      <w:tr w:rsidR="002734A3" w:rsidRPr="00DD69AB" w14:paraId="04B1EBCF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5E1B46" w14:textId="77777777" w:rsidR="002734A3" w:rsidRPr="00DD69AB" w:rsidRDefault="002734A3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SellerId</w:t>
            </w:r>
          </w:p>
          <w:p w14:paraId="3548EA54" w14:textId="77777777" w:rsidR="002734A3" w:rsidRPr="00DD69AB" w:rsidRDefault="002734A3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525E33" w14:textId="77777777" w:rsidR="002734A3" w:rsidRPr="00DD69AB" w:rsidRDefault="009E760F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卖家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id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F4AFE7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0D27E9" w14:textId="77777777" w:rsidR="002734A3" w:rsidRPr="00DD69AB" w:rsidRDefault="00210763" w:rsidP="00E81405">
            <w:pPr>
              <w:pStyle w:val="afb"/>
              <w:rPr>
                <w:rFonts w:ascii="Times New Roman" w:hAnsi="Times New Roman" w:cs="Times New Roman"/>
                <w:color w:val="00000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</w:rPr>
              <w:t>调用</w:t>
            </w:r>
            <w:proofErr w:type="gramStart"/>
            <w:r w:rsidRPr="00DD69AB">
              <w:rPr>
                <w:rFonts w:ascii="Times New Roman" w:hAnsi="Times New Roman" w:cs="Times New Roman" w:hint="eastAsia"/>
                <w:color w:val="000000"/>
              </w:rPr>
              <w:t>畅捷子账户</w:t>
            </w:r>
            <w:proofErr w:type="gramEnd"/>
            <w:r w:rsidRPr="00DD69AB">
              <w:rPr>
                <w:rFonts w:ascii="Times New Roman" w:hAnsi="Times New Roman" w:cs="Times New Roman" w:hint="eastAsia"/>
                <w:color w:val="000000"/>
              </w:rPr>
              <w:t>开通接口获取的子账户编号</w:t>
            </w:r>
            <w:r w:rsidRPr="00DD69AB">
              <w:rPr>
                <w:rFonts w:ascii="Times New Roman" w:hAnsi="Times New Roman" w:cs="Times New Roman"/>
                <w:color w:val="000000"/>
              </w:rPr>
              <w:t xml:space="preserve">; </w:t>
            </w:r>
            <w:r w:rsidRPr="00DD69AB">
              <w:rPr>
                <w:rFonts w:ascii="Times New Roman" w:hAnsi="Times New Roman" w:cs="Times New Roman"/>
                <w:color w:val="000000"/>
              </w:rPr>
              <w:t>该字段可以传入平台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或者平台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下的子账户号</w:t>
            </w:r>
            <w:r w:rsidRPr="00DD69AB">
              <w:rPr>
                <w:rFonts w:ascii="Times New Roman" w:hAnsi="Times New Roman" w:cs="Times New Roman"/>
                <w:color w:val="000000"/>
              </w:rPr>
              <w:t>;</w:t>
            </w:r>
            <w:r w:rsidRPr="00DD69AB">
              <w:rPr>
                <w:rFonts w:ascii="Times New Roman" w:hAnsi="Times New Roman" w:cs="Times New Roman"/>
                <w:color w:val="000000"/>
              </w:rPr>
              <w:t>作为收款方使用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C0B3D7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C020AA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2088001159940003</w:t>
            </w:r>
          </w:p>
        </w:tc>
      </w:tr>
      <w:tr w:rsidR="002734A3" w:rsidRPr="00DD69AB" w14:paraId="357E8874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B013B4" w14:textId="77777777" w:rsidR="002734A3" w:rsidRPr="00DD69AB" w:rsidRDefault="002734A3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SubMerchantNo</w:t>
            </w:r>
          </w:p>
          <w:p w14:paraId="55F0C05F" w14:textId="77777777" w:rsidR="002734A3" w:rsidRPr="00DD69AB" w:rsidRDefault="002734A3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10F081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商户编号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E73F3B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71A761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在畅捷商户自助平台申请开通的子商户，用于自动结算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2F1246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DCDFB1" w14:textId="77777777" w:rsidR="002734A3" w:rsidRPr="00DD69AB" w:rsidRDefault="002734A3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</w:t>
            </w:r>
          </w:p>
        </w:tc>
      </w:tr>
      <w:tr w:rsidR="001748D5" w:rsidRPr="00DD69AB" w14:paraId="13798F39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45AD6B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xpiredTime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1AD58F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订单有效期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7FBA2C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16010D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取值范围：</w:t>
            </w:r>
            <w:r w:rsidRPr="00DD69AB">
              <w:rPr>
                <w:rFonts w:ascii="Times New Roman" w:hAnsi="Times New Roman" w:cs="Arial" w:hint="eastAsia"/>
              </w:rPr>
              <w:t>1m</w:t>
            </w:r>
            <w:r w:rsidRPr="00DD69AB">
              <w:rPr>
                <w:rFonts w:ascii="Times New Roman" w:hAnsi="Times New Roman" w:cs="Arial" w:hint="eastAsia"/>
              </w:rPr>
              <w:t>～</w:t>
            </w:r>
            <w:r w:rsidRPr="00DD69AB">
              <w:rPr>
                <w:rFonts w:ascii="Times New Roman" w:hAnsi="Times New Roman" w:cs="Arial"/>
              </w:rPr>
              <w:t>48h</w:t>
            </w:r>
            <w:r w:rsidRPr="00DD69AB">
              <w:rPr>
                <w:rFonts w:ascii="Times New Roman" w:hAnsi="Times New Roman" w:cs="Arial" w:hint="eastAsia"/>
              </w:rPr>
              <w:t>。单位为分</w:t>
            </w:r>
            <w:r w:rsidRPr="00DD69AB">
              <w:rPr>
                <w:rFonts w:ascii="Times New Roman" w:hAnsi="Times New Roman" w:cs="Arial"/>
              </w:rPr>
              <w:t>，</w:t>
            </w:r>
            <w:r w:rsidRPr="00DD69AB">
              <w:rPr>
                <w:rFonts w:ascii="Times New Roman" w:hAnsi="Times New Roman" w:cs="Arial" w:hint="eastAsia"/>
              </w:rPr>
              <w:t>如</w:t>
            </w:r>
            <w:r w:rsidRPr="00DD69AB">
              <w:rPr>
                <w:rFonts w:ascii="Times New Roman" w:hAnsi="Times New Roman" w:cs="Arial" w:hint="eastAsia"/>
              </w:rPr>
              <w:t>1.5h</w:t>
            </w:r>
            <w:r w:rsidRPr="00DD69AB">
              <w:rPr>
                <w:rFonts w:ascii="Times New Roman" w:hAnsi="Times New Roman" w:cs="Arial" w:hint="eastAsia"/>
              </w:rPr>
              <w:t>，可转换为</w:t>
            </w:r>
            <w:r w:rsidRPr="00DD69AB">
              <w:rPr>
                <w:rFonts w:ascii="Times New Roman" w:hAnsi="Times New Roman" w:cs="Arial" w:hint="eastAsia"/>
              </w:rPr>
              <w:t>90m</w:t>
            </w:r>
            <w:r w:rsidRPr="00DD69AB">
              <w:rPr>
                <w:rFonts w:ascii="Times New Roman" w:hAnsi="Times New Roman" w:cs="Arial" w:hint="eastAsia"/>
              </w:rPr>
              <w:t>。如果超过该有效期进行确认则提示订单已超时。不允许确认。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332C1D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300695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90</w:t>
            </w:r>
            <w:r w:rsidRPr="00DD69AB">
              <w:rPr>
                <w:rFonts w:ascii="Times New Roman" w:hAnsi="Times New Roman" w:cs="Arial" w:hint="eastAsia"/>
              </w:rPr>
              <w:t>m</w:t>
            </w:r>
          </w:p>
        </w:tc>
      </w:tr>
      <w:tr w:rsidR="00E614A7" w:rsidRPr="00DD69AB" w14:paraId="233D0875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783262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kAcctTp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31A7AD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proofErr w:type="gramStart"/>
            <w:r w:rsidRPr="00DD69AB">
              <w:rPr>
                <w:rFonts w:ascii="Times New Roman" w:hAnsi="Times New Roman" w:cs="宋体"/>
                <w:color w:val="000000"/>
              </w:rPr>
              <w:t>卡类型</w:t>
            </w:r>
            <w:proofErr w:type="gramEnd"/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FA7C07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74ECC3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卡类型（</w:t>
            </w:r>
            <w:r w:rsidRPr="00DD69AB">
              <w:rPr>
                <w:rFonts w:ascii="Times New Roman" w:hAnsi="Times New Roman" w:cs="Arial" w:hint="eastAsia"/>
              </w:rPr>
              <w:t xml:space="preserve">00 </w:t>
            </w:r>
            <w:r w:rsidRPr="00DD69AB">
              <w:rPr>
                <w:rFonts w:ascii="Times New Roman" w:hAnsi="Times New Roman" w:cs="Arial" w:hint="eastAsia"/>
              </w:rPr>
              <w:t>–银行贷记卡</w:t>
            </w:r>
            <w:r w:rsidRPr="00DD69AB">
              <w:rPr>
                <w:rFonts w:ascii="Times New Roman" w:hAnsi="Times New Roman" w:cs="Arial" w:hint="eastAsia"/>
              </w:rPr>
              <w:t xml:space="preserve">;01 </w:t>
            </w:r>
            <w:r w:rsidRPr="00DD69AB">
              <w:rPr>
                <w:rFonts w:ascii="Times New Roman" w:hAnsi="Times New Roman" w:cs="Arial" w:hint="eastAsia"/>
              </w:rPr>
              <w:t>–银行借记卡</w:t>
            </w:r>
            <w:r w:rsidRPr="00DD69AB">
              <w:rPr>
                <w:rFonts w:ascii="Times New Roman" w:hAnsi="Times New Roman" w:cs="Arial" w:hint="eastAsia"/>
              </w:rPr>
              <w:t>;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ABD4F8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 w:val="restart"/>
            <w:tcBorders>
              <w:top w:val="single" w:sz="8" w:space="0" w:color="538DD4"/>
              <w:left w:val="single" w:sz="8" w:space="0" w:color="538DD4"/>
              <w:right w:val="single" w:sz="8" w:space="0" w:color="538DD4"/>
            </w:tcBorders>
          </w:tcPr>
          <w:p w14:paraId="39163005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这几项，要么都空，在界面上让用户输入。要么都必填，带入到界面上的时候为只读属性。</w:t>
            </w:r>
          </w:p>
        </w:tc>
      </w:tr>
      <w:tr w:rsidR="00E614A7" w:rsidRPr="00DD69AB" w14:paraId="2592D8F0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7A45C5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D38B88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9CA8B6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0132D2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50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0780EC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6AE9C762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22CBC138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993D0B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IDTp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C777E8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证件类型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4FDFDD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4C004B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01</w:t>
            </w:r>
            <w:r w:rsidRPr="00DD69AB">
              <w:rPr>
                <w:rFonts w:ascii="Times New Roman" w:hAnsi="Times New Roman" w:cs="Arial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身份</w:t>
            </w:r>
            <w:r w:rsidRPr="00DD69AB">
              <w:rPr>
                <w:rFonts w:ascii="Times New Roman" w:hAnsi="Times New Roman" w:cs="Arial"/>
              </w:rPr>
              <w:t>证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B42360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2FBDE375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7DA47FC0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C04048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IDNo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6EFA2C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证件号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80591A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E72298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20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270D7E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703D604E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67861F39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C5ECDA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stmrNm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1C23AB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持卡人姓名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90FAA4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EC1CCD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20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19B94C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52E648DD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76856C95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68CA51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obNo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263B87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银行预留手机号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C66310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D33F6B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11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34C736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72CB2633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50E0C27B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A38C48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ardCvn2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49A59C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cvv2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632A77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60D413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B4A342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卡类型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为信用卡时必填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right w:val="single" w:sz="8" w:space="0" w:color="538DD4"/>
            </w:tcBorders>
          </w:tcPr>
          <w:p w14:paraId="30E80A52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E614A7" w:rsidRPr="00DD69AB" w14:paraId="224AB3D8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91C897" w14:textId="77777777" w:rsidR="00E614A7" w:rsidRPr="00DD69AB" w:rsidRDefault="00E614A7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ardExprDt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C935E0" w14:textId="77777777" w:rsidR="00E614A7" w:rsidRPr="00DD69AB" w:rsidRDefault="00E614A7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有效期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24B73A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9618A5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3C2CFD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卡类型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为信用卡时必填</w:t>
            </w:r>
          </w:p>
        </w:tc>
        <w:tc>
          <w:tcPr>
            <w:tcW w:w="2268" w:type="dxa"/>
            <w:vMerge/>
            <w:tcBorders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969E7A" w14:textId="77777777" w:rsidR="00E614A7" w:rsidRPr="00DD69AB" w:rsidRDefault="00E614A7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1748D5" w:rsidRPr="00DD69AB" w14:paraId="40BCAC3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E23352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EnsureAmount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D7A010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担保金额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246665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790FB4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担保金额如果交易类型为</w:t>
            </w:r>
            <w:r w:rsidRPr="00DD69AB">
              <w:rPr>
                <w:rFonts w:ascii="Times New Roman" w:hAnsi="Times New Roman" w:cs="Arial" w:hint="eastAsia"/>
              </w:rPr>
              <w:t xml:space="preserve">12 </w:t>
            </w:r>
            <w:r w:rsidRPr="00DD69AB">
              <w:rPr>
                <w:rFonts w:ascii="Times New Roman" w:hAnsi="Times New Roman" w:cs="Arial" w:hint="eastAsia"/>
              </w:rPr>
              <w:t>必填</w:t>
            </w:r>
            <w:r w:rsidRPr="00DD69AB">
              <w:rPr>
                <w:rFonts w:ascii="Times New Roman" w:hAnsi="Times New Roman" w:cs="Arial" w:hint="eastAsia"/>
              </w:rPr>
              <w:t>;</w:t>
            </w:r>
          </w:p>
          <w:p w14:paraId="3B5C2C28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担保金额可以小于订单金额，订单</w:t>
            </w:r>
            <w:r w:rsidRPr="00DD69AB">
              <w:rPr>
                <w:rFonts w:ascii="Times New Roman" w:hAnsi="Times New Roman" w:cs="Arial" w:hint="eastAsia"/>
              </w:rPr>
              <w:lastRenderedPageBreak/>
              <w:t>金额减去担保金额为及时到账部分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16C41C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lastRenderedPageBreak/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6E4E40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1748D5" w:rsidRPr="00DD69AB" w14:paraId="62611BE6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269D75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TradeType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735A2F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交易类型（即时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担保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579E42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5F1402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交易类型（即时</w:t>
            </w:r>
            <w:r w:rsidRPr="00DD69AB">
              <w:rPr>
                <w:rFonts w:ascii="Times New Roman" w:hAnsi="Times New Roman" w:cs="Arial" w:hint="eastAsia"/>
              </w:rPr>
              <w:t xml:space="preserve"> 11 </w:t>
            </w:r>
            <w:r w:rsidRPr="00DD69AB">
              <w:rPr>
                <w:rFonts w:ascii="Times New Roman" w:hAnsi="Times New Roman" w:cs="Arial" w:hint="eastAsia"/>
              </w:rPr>
              <w:t>担保</w:t>
            </w:r>
            <w:r w:rsidRPr="00DD69AB">
              <w:rPr>
                <w:rFonts w:ascii="Times New Roman" w:hAnsi="Times New Roman" w:cs="Arial" w:hint="eastAsia"/>
              </w:rPr>
              <w:t xml:space="preserve"> 12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8F55E3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DEB20C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11</w:t>
            </w:r>
          </w:p>
        </w:tc>
      </w:tr>
      <w:tr w:rsidR="001748D5" w:rsidRPr="00DD69AB" w14:paraId="0F6E0257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782078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rxAmt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82743D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B1F711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Number(12)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6015C6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交易金额（单位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 w:hint="eastAsia"/>
              </w:rPr>
              <w:t>元）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303B85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68616B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1748D5" w:rsidRPr="00DD69AB" w14:paraId="269A9B0A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5C8D7D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ACABA3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交易金额分润账号集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413AAC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74A3A3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交易金额分润账号集，</w:t>
            </w:r>
            <w:r w:rsidRPr="00DD69AB">
              <w:rPr>
                <w:rFonts w:ascii="Times New Roman" w:hAnsi="Times New Roman" w:cs="Arial" w:hint="eastAsia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串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B6852B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1FC479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2AC1278E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4F174502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</w:p>
          <w:p w14:paraId="4ABF3013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 xml:space="preserve"> [{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13890009900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},{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300.00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}]</w:t>
            </w:r>
          </w:p>
          <w:p w14:paraId="23A41448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注意：</w:t>
            </w:r>
          </w:p>
          <w:p w14:paraId="68AADDA7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1:</w:t>
            </w:r>
            <w:r w:rsidRPr="00DD69AB">
              <w:rPr>
                <w:rFonts w:ascii="Times New Roman" w:hAnsi="Times New Roman" w:cs="Arial" w:hint="eastAsia"/>
              </w:rPr>
              <w:t>分账用户标识为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7E064527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2:</w:t>
            </w:r>
            <w:r w:rsidRPr="00DD69AB">
              <w:rPr>
                <w:rFonts w:ascii="Times New Roman" w:hAnsi="Times New Roman" w:cs="Arial" w:hint="eastAsia"/>
              </w:rPr>
              <w:t>分账用户类型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5197E22D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3:</w:t>
            </w:r>
            <w:r w:rsidRPr="00DD69AB">
              <w:rPr>
                <w:rFonts w:ascii="Times New Roman" w:hAnsi="Times New Roman" w:cs="Arial" w:hint="eastAsia"/>
              </w:rPr>
              <w:t>分账个人会员账户为。。</w:t>
            </w:r>
          </w:p>
          <w:p w14:paraId="4ACCBFAC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4</w:t>
            </w:r>
            <w:r w:rsidRPr="00DD69AB">
              <w:rPr>
                <w:rFonts w:ascii="Times New Roman" w:hAnsi="Times New Roman" w:cs="Arial" w:hint="eastAsia"/>
              </w:rPr>
              <w:t>：分账金额单位为元，</w:t>
            </w:r>
          </w:p>
          <w:p w14:paraId="2BE215D5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5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royalty_parameters</w:t>
            </w:r>
            <w:r w:rsidRPr="00DD69AB">
              <w:rPr>
                <w:rFonts w:ascii="Times New Roman" w:hAnsi="Times New Roman" w:cs="Arial" w:hint="eastAsia"/>
              </w:rPr>
              <w:t>不能超过</w:t>
            </w:r>
            <w:r w:rsidRPr="00DD69AB">
              <w:rPr>
                <w:rFonts w:ascii="Times New Roman" w:hAnsi="Times New Roman" w:cs="Arial" w:hint="eastAsia"/>
              </w:rPr>
              <w:t>10</w:t>
            </w:r>
            <w:r w:rsidRPr="00DD69AB">
              <w:rPr>
                <w:rFonts w:ascii="Times New Roman" w:hAnsi="Times New Roman" w:cs="Arial" w:hint="eastAsia"/>
              </w:rPr>
              <w:t>个账户；</w:t>
            </w:r>
          </w:p>
          <w:p w14:paraId="1B6C58E2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1748D5" w:rsidRPr="00DD69AB" w14:paraId="0651517A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3A864F" w14:textId="77777777" w:rsidR="001748D5" w:rsidRPr="00DD69AB" w:rsidRDefault="001748D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3F369A" w14:textId="77777777" w:rsidR="001748D5" w:rsidRPr="00DD69AB" w:rsidRDefault="001748D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1E8ABD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BD3181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请求</w:t>
            </w:r>
            <w:r w:rsidRPr="00DD69AB">
              <w:rPr>
                <w:rFonts w:ascii="Times New Roman" w:hAnsi="Times New Roman" w:cs="Arial" w:hint="eastAsia"/>
              </w:rPr>
              <w:t>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20E839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799BAF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045685A2" w14:textId="77777777" w:rsidR="001748D5" w:rsidRPr="00DD69AB" w:rsidRDefault="001748D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78AF5C94" w14:textId="77777777" w:rsidR="00740B15" w:rsidRPr="00FB2060" w:rsidRDefault="00740B15" w:rsidP="00716413">
      <w:pPr>
        <w:pStyle w:val="5"/>
        <w:numPr>
          <w:ilvl w:val="4"/>
          <w:numId w:val="33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0"/>
        <w:gridCol w:w="1581"/>
        <w:gridCol w:w="1145"/>
        <w:gridCol w:w="1581"/>
        <w:gridCol w:w="709"/>
        <w:gridCol w:w="1799"/>
      </w:tblGrid>
      <w:tr w:rsidR="00740B15" w:rsidRPr="00DD69AB" w14:paraId="38F2DC05" w14:textId="77777777" w:rsidTr="00447971">
        <w:trPr>
          <w:trHeight w:val="240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A7FA0DC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D4B04F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209767B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101319D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7D3EA35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7CCD291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77B6B9F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8087EB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740B15" w:rsidRPr="00DD69AB" w14:paraId="1C995C2D" w14:textId="77777777" w:rsidTr="00447971">
        <w:trPr>
          <w:trHeight w:val="89"/>
          <w:jc w:val="center"/>
        </w:trPr>
        <w:tc>
          <w:tcPr>
            <w:tcW w:w="1063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EF90F8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40B15" w:rsidRPr="00DD69AB" w14:paraId="70ED8871" w14:textId="77777777" w:rsidTr="00447971">
        <w:trPr>
          <w:trHeight w:val="399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71FB4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C1668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860D9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C3886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54ED0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16DB7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740B15" w:rsidRPr="00DD69AB" w14:paraId="14B07858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9843C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6CCBF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DA603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A9AD0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畅捷流水号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60460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6B5BE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101148826689730959160</w:t>
            </w:r>
          </w:p>
        </w:tc>
      </w:tr>
      <w:tr w:rsidR="00740B15" w:rsidRPr="00DD69AB" w14:paraId="181949D8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0584E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BC7C5C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FBC19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3F2E5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成功，</w:t>
            </w:r>
            <w:r w:rsidRPr="00DD69AB">
              <w:rPr>
                <w:rFonts w:ascii="Times New Roman" w:hAnsi="Times New Roman" w:cs="Arial" w:hint="eastAsia"/>
              </w:rPr>
              <w:t>F:</w:t>
            </w:r>
            <w:r w:rsidRPr="00DD69AB">
              <w:rPr>
                <w:rFonts w:ascii="Times New Roman" w:hAnsi="Times New Roman" w:cs="Arial" w:hint="eastAsia"/>
              </w:rPr>
              <w:t>失败；</w:t>
            </w:r>
            <w:r w:rsidRPr="00DD69AB">
              <w:rPr>
                <w:rFonts w:ascii="Times New Roman" w:hAnsi="Times New Roman" w:cs="Arial" w:hint="eastAsia"/>
              </w:rPr>
              <w:t>P</w:t>
            </w:r>
            <w:r w:rsidRPr="00DD69AB">
              <w:rPr>
                <w:rFonts w:ascii="Times New Roman" w:hAnsi="Times New Roman" w:cs="Arial" w:hint="eastAsia"/>
              </w:rPr>
              <w:t>：处理中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E2F54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E7E3C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</w:t>
            </w:r>
          </w:p>
        </w:tc>
      </w:tr>
      <w:tr w:rsidR="00740B15" w:rsidRPr="00DD69AB" w14:paraId="1A59A833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32981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00B1A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ABEF3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05F15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0986C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8556A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740B15" w:rsidRPr="00DD69AB" w14:paraId="7950E539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965F1A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CB599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38B41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62E0E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5BD1D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8F0F7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合作方</w:t>
            </w:r>
            <w:r w:rsidRPr="00DD69AB">
              <w:rPr>
                <w:rFonts w:ascii="Times New Roman" w:hAnsi="Times New Roman" w:cs="Arial"/>
              </w:rPr>
              <w:t>Id</w:t>
            </w:r>
            <w:r w:rsidRPr="00DD69AB">
              <w:rPr>
                <w:rFonts w:ascii="Times New Roman" w:hAnsi="Times New Roman" w:cs="Arial"/>
              </w:rPr>
              <w:t>不存</w:t>
            </w:r>
            <w:r w:rsidRPr="00DD69AB">
              <w:rPr>
                <w:rFonts w:ascii="Times New Roman" w:hAnsi="Times New Roman" w:cs="Arial"/>
              </w:rPr>
              <w:lastRenderedPageBreak/>
              <w:t>在</w:t>
            </w:r>
          </w:p>
        </w:tc>
      </w:tr>
      <w:tr w:rsidR="00740B15" w:rsidRPr="00DD69AB" w14:paraId="71D4ACF4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76C73A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C5B7E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2E510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E811B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响应基本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FBDFC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C5011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43C82F8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06FBF518" w14:textId="77777777" w:rsidR="00BA52B4" w:rsidRPr="00DD69AB" w:rsidRDefault="003B4AA2" w:rsidP="003B4AA2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4.4.2.8 </w:t>
      </w:r>
      <w:r w:rsidR="00CC1BFC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直接支付请求接口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（</w:t>
      </w:r>
      <w:r w:rsidR="00CC1BFC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畅捷前台</w:t>
      </w:r>
      <w:r w:rsidR="00BA52B4" w:rsidRPr="003B4AA2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0AF6554A" w14:textId="77777777" w:rsidR="00BA52B4" w:rsidRPr="00132D5B" w:rsidRDefault="00BA52B4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：商户调用此接口可以使用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未鉴权绑卡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的银行卡信息请求支付，可以选择在接口上送卡要素也可以选择不上送，然后跳转到页面进行后续操作。</w:t>
      </w:r>
    </w:p>
    <w:p w14:paraId="2732BADF" w14:textId="77777777" w:rsidR="00BA52B4" w:rsidRPr="00132D5B" w:rsidRDefault="00BA52B4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nmg_quick_onekeypay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6037BF52" w14:textId="77777777" w:rsidR="00BA52B4" w:rsidRPr="00FB2060" w:rsidRDefault="00BA52B4" w:rsidP="00716413">
      <w:pPr>
        <w:pStyle w:val="5"/>
        <w:numPr>
          <w:ilvl w:val="4"/>
          <w:numId w:val="34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BA52B4" w:rsidRPr="00DD69AB" w14:paraId="3E38DFD8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5B3A379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7934E5E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9325E31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3C5442CF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793E435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FA67309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3F97F96F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448F702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BA52B4" w:rsidRPr="00DD69AB" w14:paraId="66E1313C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F02C53" w14:textId="77777777" w:rsidR="00BA52B4" w:rsidRPr="00DD69AB" w:rsidRDefault="00BA52B4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BA52B4" w:rsidRPr="00DD69AB" w14:paraId="440E318B" w14:textId="77777777" w:rsidTr="00447971">
        <w:trPr>
          <w:trHeight w:val="39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2AB6C4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B2739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09416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1E9BD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4DE41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33534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BA52B4" w:rsidRPr="00DD69AB" w14:paraId="62D14A6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8F732A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rdrName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421202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</w:t>
            </w:r>
            <w:r w:rsidRPr="00DD69AB">
              <w:rPr>
                <w:rFonts w:ascii="Times New Roman" w:hAnsi="Times New Roman" w:cs="宋体"/>
                <w:color w:val="000000"/>
              </w:rPr>
              <w:t>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B9CB6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BC8E1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商品名称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A5307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4088E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</w:t>
            </w:r>
            <w:r w:rsidRPr="00DD69AB">
              <w:rPr>
                <w:rFonts w:ascii="Times New Roman" w:hAnsi="Times New Roman" w:cs="Arial" w:hint="eastAsia"/>
              </w:rPr>
              <w:t>商品</w:t>
            </w:r>
            <w:r w:rsidRPr="00DD69AB">
              <w:rPr>
                <w:rFonts w:ascii="Times New Roman" w:hAnsi="Times New Roman" w:cs="Arial"/>
              </w:rPr>
              <w:t>名称</w:t>
            </w:r>
          </w:p>
        </w:tc>
      </w:tr>
      <w:tr w:rsidR="00BA52B4" w:rsidRPr="00DD69AB" w14:paraId="19419BE6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1F4F1F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rdrDesc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2B109B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商品详情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28FAE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2F302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商品详情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577B7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289DF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E98CF4B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0687BF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925EE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4FF72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C932D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</w:t>
            </w:r>
            <w:r w:rsidRPr="00DD69AB">
              <w:rPr>
                <w:rFonts w:ascii="Times New Roman" w:hAnsi="Times New Roman" w:cs="Arial" w:hint="eastAsia"/>
              </w:rPr>
              <w:t>网站用户</w:t>
            </w:r>
            <w:r w:rsidRPr="00DD69AB">
              <w:rPr>
                <w:rFonts w:ascii="Times New Roman" w:hAnsi="Times New Roman" w:cs="Arial"/>
              </w:rPr>
              <w:t>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B11BC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82A24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不建议用户手机号</w:t>
            </w:r>
            <w:r w:rsidRPr="00DD69AB">
              <w:rPr>
                <w:rFonts w:ascii="Times New Roman" w:hAnsi="Times New Roman" w:cs="Arial" w:hint="eastAsia"/>
              </w:rPr>
              <w:t>作</w:t>
            </w:r>
            <w:r w:rsidRPr="00DD69AB">
              <w:rPr>
                <w:rFonts w:ascii="Times New Roman" w:hAnsi="Times New Roman" w:cs="Arial"/>
              </w:rPr>
              <w:t>为</w:t>
            </w:r>
            <w:r w:rsidRPr="00DD69AB">
              <w:rPr>
                <w:rFonts w:ascii="Times New Roman" w:hAnsi="Times New Roman" w:cs="Arial" w:hint="eastAsia"/>
              </w:rPr>
              <w:t>标识</w:t>
            </w:r>
          </w:p>
        </w:tc>
      </w:tr>
      <w:tr w:rsidR="00BA52B4" w:rsidRPr="00DD69AB" w14:paraId="7F6032B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5544F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SellerId</w:t>
            </w:r>
          </w:p>
          <w:p w14:paraId="5D4493F5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ED11B2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卖家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id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CC9E85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EA51BF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</w:rPr>
              <w:t>调用</w:t>
            </w:r>
            <w:proofErr w:type="gramStart"/>
            <w:r w:rsidRPr="00DD69AB">
              <w:rPr>
                <w:rFonts w:ascii="Times New Roman" w:hAnsi="Times New Roman" w:cs="Times New Roman" w:hint="eastAsia"/>
                <w:color w:val="000000"/>
              </w:rPr>
              <w:t>畅捷子账户</w:t>
            </w:r>
            <w:proofErr w:type="gramEnd"/>
            <w:r w:rsidRPr="00DD69AB">
              <w:rPr>
                <w:rFonts w:ascii="Times New Roman" w:hAnsi="Times New Roman" w:cs="Times New Roman" w:hint="eastAsia"/>
                <w:color w:val="000000"/>
              </w:rPr>
              <w:t>开通接口获取的子账户编号</w:t>
            </w:r>
            <w:r w:rsidRPr="00DD69AB">
              <w:rPr>
                <w:rFonts w:ascii="Times New Roman" w:hAnsi="Times New Roman" w:cs="Times New Roman"/>
                <w:color w:val="000000"/>
              </w:rPr>
              <w:t xml:space="preserve">; </w:t>
            </w:r>
            <w:r w:rsidRPr="00DD69AB">
              <w:rPr>
                <w:rFonts w:ascii="Times New Roman" w:hAnsi="Times New Roman" w:cs="Times New Roman"/>
                <w:color w:val="000000"/>
              </w:rPr>
              <w:t>该字段可以传入平台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或者平台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下的子账户号</w:t>
            </w:r>
            <w:r w:rsidRPr="00DD69AB">
              <w:rPr>
                <w:rFonts w:ascii="Times New Roman" w:hAnsi="Times New Roman" w:cs="Times New Roman"/>
                <w:color w:val="000000"/>
              </w:rPr>
              <w:t>;</w:t>
            </w:r>
            <w:r w:rsidRPr="00DD69AB">
              <w:rPr>
                <w:rFonts w:ascii="Times New Roman" w:hAnsi="Times New Roman" w:cs="Times New Roman"/>
                <w:color w:val="000000"/>
              </w:rPr>
              <w:t>作为收款方使用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4EE8C6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44CC59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2088001159940003</w:t>
            </w:r>
          </w:p>
        </w:tc>
      </w:tr>
      <w:tr w:rsidR="00BA52B4" w:rsidRPr="00DD69AB" w14:paraId="33F41925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85B1A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SubMerchantNo</w:t>
            </w:r>
          </w:p>
          <w:p w14:paraId="2BFC34BF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805344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商户编号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06FCF2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228DF4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在畅捷商户自助平台申请开通的子商户，用于自动结算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ACB2C5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52DCFA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</w:t>
            </w:r>
          </w:p>
        </w:tc>
      </w:tr>
      <w:tr w:rsidR="00BA52B4" w:rsidRPr="00DD69AB" w14:paraId="54718A9C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756E5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xpiredTime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17E264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订单有效期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54F2C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F30EC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取值范围：</w:t>
            </w:r>
            <w:r w:rsidRPr="00DD69AB">
              <w:rPr>
                <w:rFonts w:ascii="Times New Roman" w:hAnsi="Times New Roman" w:cs="Arial" w:hint="eastAsia"/>
              </w:rPr>
              <w:t>1m</w:t>
            </w:r>
            <w:r w:rsidRPr="00DD69AB">
              <w:rPr>
                <w:rFonts w:ascii="Times New Roman" w:hAnsi="Times New Roman" w:cs="Arial" w:hint="eastAsia"/>
              </w:rPr>
              <w:t>～</w:t>
            </w:r>
            <w:r w:rsidRPr="00DD69AB">
              <w:rPr>
                <w:rFonts w:ascii="Times New Roman" w:hAnsi="Times New Roman" w:cs="Arial"/>
              </w:rPr>
              <w:t>48h</w:t>
            </w:r>
            <w:r w:rsidRPr="00DD69AB">
              <w:rPr>
                <w:rFonts w:ascii="Times New Roman" w:hAnsi="Times New Roman" w:cs="Arial" w:hint="eastAsia"/>
              </w:rPr>
              <w:t>。单位为分</w:t>
            </w:r>
            <w:r w:rsidRPr="00DD69AB">
              <w:rPr>
                <w:rFonts w:ascii="Times New Roman" w:hAnsi="Times New Roman" w:cs="Arial"/>
              </w:rPr>
              <w:t>，</w:t>
            </w:r>
            <w:r w:rsidRPr="00DD69AB">
              <w:rPr>
                <w:rFonts w:ascii="Times New Roman" w:hAnsi="Times New Roman" w:cs="Arial" w:hint="eastAsia"/>
              </w:rPr>
              <w:t>如</w:t>
            </w:r>
            <w:r w:rsidRPr="00DD69AB">
              <w:rPr>
                <w:rFonts w:ascii="Times New Roman" w:hAnsi="Times New Roman" w:cs="Arial" w:hint="eastAsia"/>
              </w:rPr>
              <w:t>1.5h</w:t>
            </w:r>
            <w:r w:rsidRPr="00DD69AB">
              <w:rPr>
                <w:rFonts w:ascii="Times New Roman" w:hAnsi="Times New Roman" w:cs="Arial" w:hint="eastAsia"/>
              </w:rPr>
              <w:t>，可转换为</w:t>
            </w:r>
            <w:r w:rsidRPr="00DD69AB">
              <w:rPr>
                <w:rFonts w:ascii="Times New Roman" w:hAnsi="Times New Roman" w:cs="Arial" w:hint="eastAsia"/>
              </w:rPr>
              <w:t>90m</w:t>
            </w:r>
            <w:r w:rsidRPr="00DD69AB">
              <w:rPr>
                <w:rFonts w:ascii="Times New Roman" w:hAnsi="Times New Roman" w:cs="Arial" w:hint="eastAsia"/>
              </w:rPr>
              <w:t>。如果超过该有效期进行确认则提示订单已超时。不允许确认。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8A57E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5A5B6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90</w:t>
            </w:r>
            <w:r w:rsidRPr="00DD69AB">
              <w:rPr>
                <w:rFonts w:ascii="Times New Roman" w:hAnsi="Times New Roman" w:cs="Arial" w:hint="eastAsia"/>
              </w:rPr>
              <w:t>m</w:t>
            </w:r>
          </w:p>
        </w:tc>
      </w:tr>
      <w:tr w:rsidR="00BA52B4" w:rsidRPr="00DD69AB" w14:paraId="6A490F43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DF56D2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kAcctTp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12691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proofErr w:type="gramStart"/>
            <w:r w:rsidRPr="00DD69AB">
              <w:rPr>
                <w:rFonts w:ascii="Times New Roman" w:hAnsi="Times New Roman" w:cs="宋体"/>
                <w:color w:val="000000"/>
              </w:rPr>
              <w:t>卡类型</w:t>
            </w:r>
            <w:proofErr w:type="gramEnd"/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56770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2192D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卡类型（</w:t>
            </w:r>
            <w:r w:rsidRPr="00DD69AB">
              <w:rPr>
                <w:rFonts w:ascii="Times New Roman" w:hAnsi="Times New Roman" w:cs="Arial" w:hint="eastAsia"/>
              </w:rPr>
              <w:t xml:space="preserve">00 </w:t>
            </w:r>
            <w:r w:rsidRPr="00DD69AB">
              <w:rPr>
                <w:rFonts w:ascii="Times New Roman" w:hAnsi="Times New Roman" w:cs="Arial" w:hint="eastAsia"/>
              </w:rPr>
              <w:t>–银行贷记卡</w:t>
            </w:r>
            <w:r w:rsidRPr="00DD69AB">
              <w:rPr>
                <w:rFonts w:ascii="Times New Roman" w:hAnsi="Times New Roman" w:cs="Arial" w:hint="eastAsia"/>
              </w:rPr>
              <w:t xml:space="preserve">;01 </w:t>
            </w:r>
            <w:r w:rsidRPr="00DD69AB">
              <w:rPr>
                <w:rFonts w:ascii="Times New Roman" w:hAnsi="Times New Roman" w:cs="Arial" w:hint="eastAsia"/>
              </w:rPr>
              <w:t>–银行借记卡</w:t>
            </w:r>
            <w:r w:rsidRPr="00DD69AB">
              <w:rPr>
                <w:rFonts w:ascii="Times New Roman" w:hAnsi="Times New Roman" w:cs="Arial" w:hint="eastAsia"/>
              </w:rPr>
              <w:t>;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0A7A8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0C3B3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00</w:t>
            </w:r>
            <w:r w:rsidRPr="00DD69AB">
              <w:rPr>
                <w:rFonts w:ascii="Times New Roman" w:hAnsi="Times New Roman" w:cs="Arial" w:hint="eastAsia"/>
              </w:rPr>
              <w:t>；</w:t>
            </w:r>
          </w:p>
        </w:tc>
      </w:tr>
      <w:tr w:rsidR="00BA52B4" w:rsidRPr="00DD69AB" w14:paraId="5E91D1B2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DB6C76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DCACA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D86EF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24D92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50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ABC9F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70F5C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938416A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2683EA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IDTp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9F713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证件类型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C7103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C5E18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01</w:t>
            </w:r>
            <w:r w:rsidRPr="00DD69AB">
              <w:rPr>
                <w:rFonts w:ascii="Times New Roman" w:hAnsi="Times New Roman" w:cs="Arial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身份</w:t>
            </w:r>
            <w:r w:rsidRPr="00DD69AB">
              <w:rPr>
                <w:rFonts w:ascii="Times New Roman" w:hAnsi="Times New Roman" w:cs="Arial"/>
              </w:rPr>
              <w:t>证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69BFD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F0DC1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01</w:t>
            </w:r>
          </w:p>
        </w:tc>
      </w:tr>
      <w:tr w:rsidR="00BA52B4" w:rsidRPr="00DD69AB" w14:paraId="43DA5BF7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323814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lastRenderedPageBreak/>
              <w:t>IDNo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9E366D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证件号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9AC17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FC280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20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995B4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509E6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304FE94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06FE8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stmrNm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604FAC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持卡人姓名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DD5B4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031B1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20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34187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9AE9B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63B2625E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A7393A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obNo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4B2828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银行预留手机号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50684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BEA07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加密。明文长度：</w:t>
            </w:r>
            <w:r w:rsidRPr="00DD69AB">
              <w:rPr>
                <w:rFonts w:ascii="Times New Roman" w:hAnsi="Times New Roman" w:cs="Arial"/>
              </w:rPr>
              <w:t>11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1F32D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EF8AF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490609B6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74A509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ardCvn2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EC31E6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cvv2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43000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65AEB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ED757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卡类型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为信用卡时必填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BFD97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7988D1A7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AF6B67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ardExprDt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B8118D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有效期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8644D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</w:t>
            </w:r>
            <w:r w:rsidRPr="00DD69AB">
              <w:rPr>
                <w:rFonts w:ascii="Times New Roman" w:hAnsi="Times New Roman" w:cs="Arial" w:hint="eastAsia"/>
              </w:rPr>
              <w:t>(1000)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0B8DE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密文，使用</w:t>
            </w:r>
            <w:r w:rsidRPr="00DD69AB">
              <w:rPr>
                <w:rFonts w:ascii="Times New Roman" w:hAnsi="Times New Roman" w:cs="Arial"/>
              </w:rPr>
              <w:t xml:space="preserve">RSA </w:t>
            </w:r>
            <w:r w:rsidRPr="00DD69AB">
              <w:rPr>
                <w:rFonts w:ascii="Times New Roman" w:hAnsi="Times New Roman" w:cs="Arial"/>
              </w:rPr>
              <w:t>加密。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4F875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卡类型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为信用卡时必填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073BA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7542EEAE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DFFF43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EnsureAmount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50701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担保金额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E9693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763FD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担保金额如果交易类型为</w:t>
            </w:r>
            <w:r w:rsidRPr="00DD69AB">
              <w:rPr>
                <w:rFonts w:ascii="Times New Roman" w:hAnsi="Times New Roman" w:cs="Arial" w:hint="eastAsia"/>
              </w:rPr>
              <w:t xml:space="preserve">12 </w:t>
            </w:r>
            <w:r w:rsidRPr="00DD69AB">
              <w:rPr>
                <w:rFonts w:ascii="Times New Roman" w:hAnsi="Times New Roman" w:cs="Arial" w:hint="eastAsia"/>
              </w:rPr>
              <w:t>必填</w:t>
            </w:r>
            <w:r w:rsidRPr="00DD69AB">
              <w:rPr>
                <w:rFonts w:ascii="Times New Roman" w:hAnsi="Times New Roman" w:cs="Arial" w:hint="eastAsia"/>
              </w:rPr>
              <w:t>;</w:t>
            </w:r>
          </w:p>
          <w:p w14:paraId="487B10C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担保金额可以小于订单金额，订单金额减去担保金额为及时到账部分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3FE38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08C38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30A26158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CB9015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TradeType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634DAB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交易类型（即时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担保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A7835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679CB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交易类型（即时</w:t>
            </w:r>
            <w:r w:rsidRPr="00DD69AB">
              <w:rPr>
                <w:rFonts w:ascii="Times New Roman" w:hAnsi="Times New Roman" w:cs="Arial" w:hint="eastAsia"/>
              </w:rPr>
              <w:t xml:space="preserve"> 11 </w:t>
            </w:r>
            <w:r w:rsidRPr="00DD69AB">
              <w:rPr>
                <w:rFonts w:ascii="Times New Roman" w:hAnsi="Times New Roman" w:cs="Arial" w:hint="eastAsia"/>
              </w:rPr>
              <w:t>担保</w:t>
            </w:r>
            <w:r w:rsidRPr="00DD69AB">
              <w:rPr>
                <w:rFonts w:ascii="Times New Roman" w:hAnsi="Times New Roman" w:cs="Arial" w:hint="eastAsia"/>
              </w:rPr>
              <w:t xml:space="preserve"> 12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F4041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4D46C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11</w:t>
            </w:r>
          </w:p>
        </w:tc>
      </w:tr>
      <w:tr w:rsidR="00BA52B4" w:rsidRPr="00DD69AB" w14:paraId="77C823B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7D4768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rxAmt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2943D6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1C478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Number(12)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F0D74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交易金额（单位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 w:hint="eastAsia"/>
              </w:rPr>
              <w:t>元）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7F21A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3A9DE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A05B44B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0E44C5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7122FE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交易金额分润账号集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58338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BE9AC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交易金额分润账号集，</w:t>
            </w:r>
            <w:r w:rsidRPr="00DD69AB">
              <w:rPr>
                <w:rFonts w:ascii="Times New Roman" w:hAnsi="Times New Roman" w:cs="Arial" w:hint="eastAsia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串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4506D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22FB5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5611A8D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7E868D8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</w:p>
          <w:p w14:paraId="0AF05CF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 xml:space="preserve"> [{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13890009900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},{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300.00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}]</w:t>
            </w:r>
          </w:p>
          <w:p w14:paraId="422A6EC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注意：</w:t>
            </w:r>
          </w:p>
          <w:p w14:paraId="70E8B15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1:</w:t>
            </w:r>
            <w:r w:rsidRPr="00DD69AB">
              <w:rPr>
                <w:rFonts w:ascii="Times New Roman" w:hAnsi="Times New Roman" w:cs="Arial" w:hint="eastAsia"/>
              </w:rPr>
              <w:t>分账用户标识为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29E849C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2:</w:t>
            </w:r>
            <w:r w:rsidRPr="00DD69AB">
              <w:rPr>
                <w:rFonts w:ascii="Times New Roman" w:hAnsi="Times New Roman" w:cs="Arial" w:hint="eastAsia"/>
              </w:rPr>
              <w:t>分账用户类型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4F62EB7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3:</w:t>
            </w:r>
            <w:r w:rsidRPr="00DD69AB">
              <w:rPr>
                <w:rFonts w:ascii="Times New Roman" w:hAnsi="Times New Roman" w:cs="Arial" w:hint="eastAsia"/>
              </w:rPr>
              <w:t>分账个人会员账户为。。</w:t>
            </w:r>
          </w:p>
          <w:p w14:paraId="20EF6F4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4</w:t>
            </w:r>
            <w:r w:rsidRPr="00DD69AB">
              <w:rPr>
                <w:rFonts w:ascii="Times New Roman" w:hAnsi="Times New Roman" w:cs="Arial" w:hint="eastAsia"/>
              </w:rPr>
              <w:t>：分账金额单位为</w:t>
            </w:r>
            <w:r w:rsidRPr="00DD69AB">
              <w:rPr>
                <w:rFonts w:ascii="Times New Roman" w:hAnsi="Times New Roman" w:cs="Arial" w:hint="eastAsia"/>
              </w:rPr>
              <w:lastRenderedPageBreak/>
              <w:t>元，</w:t>
            </w:r>
          </w:p>
          <w:p w14:paraId="1C8D8C41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5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royalty_parameters</w:t>
            </w:r>
            <w:r w:rsidRPr="00DD69AB">
              <w:rPr>
                <w:rFonts w:ascii="Times New Roman" w:hAnsi="Times New Roman" w:cs="Arial" w:hint="eastAsia"/>
              </w:rPr>
              <w:t>不能超过</w:t>
            </w:r>
            <w:r w:rsidRPr="00DD69AB">
              <w:rPr>
                <w:rFonts w:ascii="Times New Roman" w:hAnsi="Times New Roman" w:cs="Arial" w:hint="eastAsia"/>
              </w:rPr>
              <w:t>10</w:t>
            </w:r>
            <w:r w:rsidRPr="00DD69AB">
              <w:rPr>
                <w:rFonts w:ascii="Times New Roman" w:hAnsi="Times New Roman" w:cs="Arial" w:hint="eastAsia"/>
              </w:rPr>
              <w:t>个账户；</w:t>
            </w:r>
          </w:p>
          <w:p w14:paraId="7D4A64B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34A426CB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E25A9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AccessChannel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B944CC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用户终端类型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90EA9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84DB0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用户终端类型；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web,wap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D39E8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751B4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例如：</w:t>
            </w:r>
            <w:r w:rsidRPr="00DD69AB">
              <w:rPr>
                <w:rFonts w:ascii="Times New Roman" w:hAnsi="Times New Roman" w:cs="Arial" w:hint="eastAsia"/>
              </w:rPr>
              <w:t>web</w:t>
            </w:r>
          </w:p>
        </w:tc>
      </w:tr>
      <w:tr w:rsidR="00BA52B4" w:rsidRPr="00DD69AB" w14:paraId="064DD6D7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7115FC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ReturnUrl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652F0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同步回跳地址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C9E82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DBD405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同步回跳地址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6191F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299BE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例如：</w:t>
            </w:r>
            <w:r w:rsidRPr="00DD69AB">
              <w:rPr>
                <w:rFonts w:ascii="Times New Roman" w:hAnsi="Times New Roman" w:cs="Arial" w:hint="eastAsia"/>
              </w:rPr>
              <w:t>www.chanjetpay.com</w:t>
            </w:r>
          </w:p>
        </w:tc>
      </w:tr>
      <w:tr w:rsidR="00BA52B4" w:rsidRPr="00DD69AB" w14:paraId="41C31592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37B052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NotifyUrl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743F2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异步通知地址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A7EE0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(300)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6325C1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畅</w:t>
            </w:r>
            <w:proofErr w:type="gramStart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捷支付</w:t>
            </w:r>
            <w:proofErr w:type="gramEnd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平台服务器主动通知商户业务订单状态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更新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指定的页面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路径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AC6B8D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A6E599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http://mas.test.custom.net/atinterface/receive_notify.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do</w:t>
            </w:r>
          </w:p>
        </w:tc>
      </w:tr>
      <w:tr w:rsidR="00BA52B4" w:rsidRPr="00DD69AB" w14:paraId="5966ACE2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1F4698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E43D23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0A54B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61953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请求</w:t>
            </w:r>
            <w:r w:rsidRPr="00DD69AB">
              <w:rPr>
                <w:rFonts w:ascii="Times New Roman" w:hAnsi="Times New Roman" w:cs="Arial" w:hint="eastAsia"/>
              </w:rPr>
              <w:t>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A69F4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38112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0AF7A44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5303398F" w14:textId="77777777" w:rsidR="00BA52B4" w:rsidRPr="00FB2060" w:rsidRDefault="00BA52B4" w:rsidP="00716413">
      <w:pPr>
        <w:pStyle w:val="5"/>
        <w:numPr>
          <w:ilvl w:val="4"/>
          <w:numId w:val="34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0"/>
        <w:gridCol w:w="1581"/>
        <w:gridCol w:w="1145"/>
        <w:gridCol w:w="1581"/>
        <w:gridCol w:w="709"/>
        <w:gridCol w:w="1799"/>
      </w:tblGrid>
      <w:tr w:rsidR="00BA52B4" w:rsidRPr="00DD69AB" w14:paraId="780890E0" w14:textId="77777777" w:rsidTr="00447971">
        <w:trPr>
          <w:trHeight w:val="240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DC40C86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52147E6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8D00685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2F96C621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63BA11A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8A0365D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35527869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7E219E7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BA52B4" w:rsidRPr="00DD69AB" w14:paraId="64550B41" w14:textId="77777777" w:rsidTr="00447971">
        <w:trPr>
          <w:trHeight w:val="89"/>
          <w:jc w:val="center"/>
        </w:trPr>
        <w:tc>
          <w:tcPr>
            <w:tcW w:w="1063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AAD908" w14:textId="77777777" w:rsidR="00BA52B4" w:rsidRPr="00DD69AB" w:rsidRDefault="00BA52B4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BA52B4" w:rsidRPr="00DD69AB" w14:paraId="28119AA1" w14:textId="77777777" w:rsidTr="00447971">
        <w:trPr>
          <w:trHeight w:val="399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9DA67D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08D624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0BD68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32D74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78D85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115C6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BA52B4" w:rsidRPr="00DD69AB" w14:paraId="21707FE0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65DE77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145C1D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1E990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E283B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畅捷流水号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E4680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77151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101148826689730959160</w:t>
            </w:r>
          </w:p>
        </w:tc>
      </w:tr>
      <w:tr w:rsidR="00BA52B4" w:rsidRPr="00DD69AB" w14:paraId="529D88A4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E68585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9D34A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F9D5E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8F62F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成功，</w:t>
            </w:r>
            <w:r w:rsidRPr="00DD69AB">
              <w:rPr>
                <w:rFonts w:ascii="Times New Roman" w:hAnsi="Times New Roman" w:cs="Arial" w:hint="eastAsia"/>
              </w:rPr>
              <w:t>F:</w:t>
            </w:r>
            <w:r w:rsidRPr="00DD69AB">
              <w:rPr>
                <w:rFonts w:ascii="Times New Roman" w:hAnsi="Times New Roman" w:cs="Arial" w:hint="eastAsia"/>
              </w:rPr>
              <w:t>失败；</w:t>
            </w:r>
            <w:r w:rsidRPr="00DD69AB">
              <w:rPr>
                <w:rFonts w:ascii="Times New Roman" w:hAnsi="Times New Roman" w:cs="Arial" w:hint="eastAsia"/>
              </w:rPr>
              <w:t>P</w:t>
            </w:r>
            <w:r w:rsidRPr="00DD69AB">
              <w:rPr>
                <w:rFonts w:ascii="Times New Roman" w:hAnsi="Times New Roman" w:cs="Arial" w:hint="eastAsia"/>
              </w:rPr>
              <w:t>：处理中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D4A77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28BB1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</w:t>
            </w:r>
          </w:p>
        </w:tc>
      </w:tr>
      <w:tr w:rsidR="00BA52B4" w:rsidRPr="00DD69AB" w14:paraId="15AD591D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8FD306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nstUrl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9F3FAF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跳转地址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5AE06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5F03B4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跳转地址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1DE866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694C9F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A52B4" w:rsidRPr="00DD69AB" w14:paraId="438A901F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406FD9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0FA82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B2D59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B880C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C324A3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55B84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BA52B4" w:rsidRPr="00DD69AB" w14:paraId="4162A065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C7CE6D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470B48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88A14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9FC54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60469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816DE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合作方</w:t>
            </w:r>
            <w:r w:rsidRPr="00DD69AB">
              <w:rPr>
                <w:rFonts w:ascii="Times New Roman" w:hAnsi="Times New Roman" w:cs="Arial"/>
              </w:rPr>
              <w:t>Id</w:t>
            </w:r>
            <w:r w:rsidRPr="00DD69AB">
              <w:rPr>
                <w:rFonts w:ascii="Times New Roman" w:hAnsi="Times New Roman" w:cs="Arial"/>
              </w:rPr>
              <w:t>不存在</w:t>
            </w:r>
          </w:p>
        </w:tc>
      </w:tr>
      <w:tr w:rsidR="00BA52B4" w:rsidRPr="00DD69AB" w14:paraId="1CBE4EAF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B01C3A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37DF9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89B43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D4893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响应基本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9FC80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C9D3B1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0ECAFFA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4BDD5F13" w14:textId="77777777" w:rsidR="00BA52B4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4.4.2.9 </w:t>
      </w:r>
      <w:r w:rsidR="00CC1BFC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支付请求接口（畅捷前台</w:t>
      </w:r>
      <w:r w:rsidR="00BA52B4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）</w:t>
      </w:r>
    </w:p>
    <w:p w14:paraId="06952B08" w14:textId="77777777" w:rsidR="00BA52B4" w:rsidRPr="00132D5B" w:rsidRDefault="00BA52B4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：商户调用此接口必须使用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已鉴权绑卡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的银行卡请求支付，跳转到页面进行后续操作。</w:t>
      </w:r>
    </w:p>
    <w:p w14:paraId="23A07E31" w14:textId="77777777" w:rsidR="00BA52B4" w:rsidRPr="00132D5B" w:rsidRDefault="00BA52B4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nmg_nquick_onekeypay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5F15DEB0" w14:textId="77777777" w:rsidR="00BA52B4" w:rsidRPr="00FB2060" w:rsidRDefault="00BA52B4" w:rsidP="00716413">
      <w:pPr>
        <w:pStyle w:val="5"/>
        <w:numPr>
          <w:ilvl w:val="4"/>
          <w:numId w:val="35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BA52B4" w:rsidRPr="00DD69AB" w14:paraId="6504A571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50CEB50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BAC530D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CFADE48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1F2E51B7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F019FFD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C6383D5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60C52A77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6FAF7E4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BA52B4" w:rsidRPr="00DD69AB" w14:paraId="3B608367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4BC20E" w14:textId="77777777" w:rsidR="00BA52B4" w:rsidRPr="00DD69AB" w:rsidRDefault="00BA52B4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BA52B4" w:rsidRPr="00DD69AB" w14:paraId="537AEC1F" w14:textId="77777777" w:rsidTr="00447971">
        <w:trPr>
          <w:trHeight w:val="39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9DEB0D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4F030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33EAF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C9558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E3E3E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AC0CF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BA52B4" w:rsidRPr="00DD69AB" w14:paraId="3E385A3B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C15387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rdrName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AE3BF4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</w:t>
            </w:r>
            <w:r w:rsidRPr="00DD69AB">
              <w:rPr>
                <w:rFonts w:ascii="Times New Roman" w:hAnsi="Times New Roman" w:cs="宋体"/>
                <w:color w:val="000000"/>
              </w:rPr>
              <w:t>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3EFEA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BBD54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商品名称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F2272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D5415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</w:t>
            </w:r>
            <w:r w:rsidRPr="00DD69AB">
              <w:rPr>
                <w:rFonts w:ascii="Times New Roman" w:hAnsi="Times New Roman" w:cs="Arial" w:hint="eastAsia"/>
              </w:rPr>
              <w:t>商品</w:t>
            </w:r>
            <w:r w:rsidRPr="00DD69AB">
              <w:rPr>
                <w:rFonts w:ascii="Times New Roman" w:hAnsi="Times New Roman" w:cs="Arial"/>
              </w:rPr>
              <w:t>名称</w:t>
            </w:r>
          </w:p>
        </w:tc>
      </w:tr>
      <w:tr w:rsidR="00BA52B4" w:rsidRPr="00DD69AB" w14:paraId="55FB660C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EA690C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rdrDesc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CC9C25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商品详情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8F066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F5FB9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商品详情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C14C41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97649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6FFC88AC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86CF19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C3CBC5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6D2EA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A4116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</w:t>
            </w:r>
            <w:r w:rsidRPr="00DD69AB">
              <w:rPr>
                <w:rFonts w:ascii="Times New Roman" w:hAnsi="Times New Roman" w:cs="Arial" w:hint="eastAsia"/>
              </w:rPr>
              <w:t>网站用户</w:t>
            </w:r>
            <w:r w:rsidRPr="00DD69AB">
              <w:rPr>
                <w:rFonts w:ascii="Times New Roman" w:hAnsi="Times New Roman" w:cs="Arial"/>
              </w:rPr>
              <w:t>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3BF6C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780FA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不建议用户手机号</w:t>
            </w:r>
            <w:r w:rsidRPr="00DD69AB">
              <w:rPr>
                <w:rFonts w:ascii="Times New Roman" w:hAnsi="Times New Roman" w:cs="Arial" w:hint="eastAsia"/>
              </w:rPr>
              <w:t>作</w:t>
            </w:r>
            <w:r w:rsidRPr="00DD69AB">
              <w:rPr>
                <w:rFonts w:ascii="Times New Roman" w:hAnsi="Times New Roman" w:cs="Arial"/>
              </w:rPr>
              <w:t>为</w:t>
            </w:r>
            <w:r w:rsidRPr="00DD69AB">
              <w:rPr>
                <w:rFonts w:ascii="Times New Roman" w:hAnsi="Times New Roman" w:cs="Arial" w:hint="eastAsia"/>
              </w:rPr>
              <w:t>标识</w:t>
            </w:r>
          </w:p>
        </w:tc>
      </w:tr>
      <w:tr w:rsidR="00BA52B4" w:rsidRPr="00DD69AB" w14:paraId="41131AE4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1431FC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SellerId</w:t>
            </w:r>
          </w:p>
          <w:p w14:paraId="0FCE61FF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92381E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卖家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id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7FD7DA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8890E6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</w:rPr>
              <w:t>调用</w:t>
            </w:r>
            <w:proofErr w:type="gramStart"/>
            <w:r w:rsidRPr="00DD69AB">
              <w:rPr>
                <w:rFonts w:ascii="Times New Roman" w:hAnsi="Times New Roman" w:cs="Times New Roman" w:hint="eastAsia"/>
                <w:color w:val="000000"/>
              </w:rPr>
              <w:t>畅捷子账户</w:t>
            </w:r>
            <w:proofErr w:type="gramEnd"/>
            <w:r w:rsidRPr="00DD69AB">
              <w:rPr>
                <w:rFonts w:ascii="Times New Roman" w:hAnsi="Times New Roman" w:cs="Times New Roman" w:hint="eastAsia"/>
                <w:color w:val="000000"/>
              </w:rPr>
              <w:t>开通接口获取的子账户编号</w:t>
            </w:r>
            <w:r w:rsidRPr="00DD69AB">
              <w:rPr>
                <w:rFonts w:ascii="Times New Roman" w:hAnsi="Times New Roman" w:cs="Times New Roman"/>
                <w:color w:val="000000"/>
              </w:rPr>
              <w:t xml:space="preserve">; </w:t>
            </w:r>
            <w:r w:rsidRPr="00DD69AB">
              <w:rPr>
                <w:rFonts w:ascii="Times New Roman" w:hAnsi="Times New Roman" w:cs="Times New Roman"/>
                <w:color w:val="000000"/>
              </w:rPr>
              <w:t>该字段可以传入平台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或者平台</w:t>
            </w:r>
            <w:r w:rsidRPr="00DD69AB">
              <w:rPr>
                <w:rFonts w:ascii="Times New Roman" w:hAnsi="Times New Roman" w:cs="Times New Roman"/>
                <w:color w:val="000000"/>
              </w:rPr>
              <w:t>id</w:t>
            </w:r>
            <w:r w:rsidRPr="00DD69AB">
              <w:rPr>
                <w:rFonts w:ascii="Times New Roman" w:hAnsi="Times New Roman" w:cs="Times New Roman"/>
                <w:color w:val="000000"/>
              </w:rPr>
              <w:t>下的子账户号</w:t>
            </w:r>
            <w:r w:rsidRPr="00DD69AB">
              <w:rPr>
                <w:rFonts w:ascii="Times New Roman" w:hAnsi="Times New Roman" w:cs="Times New Roman"/>
                <w:color w:val="000000"/>
              </w:rPr>
              <w:t>;</w:t>
            </w:r>
            <w:r w:rsidRPr="00DD69AB">
              <w:rPr>
                <w:rFonts w:ascii="Times New Roman" w:hAnsi="Times New Roman" w:cs="Times New Roman"/>
                <w:color w:val="000000"/>
              </w:rPr>
              <w:t>作为收款方使用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2BA510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684B07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2088001159940003</w:t>
            </w:r>
          </w:p>
        </w:tc>
      </w:tr>
      <w:tr w:rsidR="00BA52B4" w:rsidRPr="00DD69AB" w14:paraId="0CE44B5D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FB8462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SubMerchantNo</w:t>
            </w:r>
          </w:p>
          <w:p w14:paraId="1012582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CBAA21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商户编号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4A7A0B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38F1D4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在畅捷商户自助平台申请开通的子商户，用于自动结算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A23931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78EB35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例：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20880011599400</w:t>
            </w:r>
          </w:p>
        </w:tc>
      </w:tr>
      <w:tr w:rsidR="00BA52B4" w:rsidRPr="00DD69AB" w14:paraId="5FE9B363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2BF30C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ardBegin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17D90C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卡号前</w:t>
            </w:r>
            <w:r w:rsidRPr="00DD69AB">
              <w:rPr>
                <w:rFonts w:ascii="Times New Roman" w:hAnsi="Times New Roman" w:cs="宋体"/>
                <w:color w:val="000000"/>
              </w:rPr>
              <w:t>6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EE51F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CC2C55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卡号前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CD6F0E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2A2C14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123456</w:t>
            </w:r>
          </w:p>
        </w:tc>
      </w:tr>
      <w:tr w:rsidR="00BA52B4" w:rsidRPr="00DD69AB" w14:paraId="5825E2D1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93B8A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ardEnd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20AB46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卡号后</w:t>
            </w:r>
            <w:r w:rsidRPr="00DD69AB">
              <w:rPr>
                <w:rFonts w:ascii="Times New Roman" w:hAnsi="Times New Roman" w:cs="宋体"/>
                <w:color w:val="000000"/>
              </w:rPr>
              <w:t>4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5781E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(4)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1E92D8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卡号后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F436D8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E8E1A9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1234</w:t>
            </w:r>
          </w:p>
        </w:tc>
      </w:tr>
      <w:tr w:rsidR="00BA52B4" w:rsidRPr="00DD69AB" w14:paraId="7B4508F0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7B3E46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xpiredTime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10CECF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订单有效期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DAAAB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D3642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取值范围：</w:t>
            </w:r>
            <w:r w:rsidRPr="00DD69AB">
              <w:rPr>
                <w:rFonts w:ascii="Times New Roman" w:hAnsi="Times New Roman" w:cs="Arial" w:hint="eastAsia"/>
              </w:rPr>
              <w:t>1m</w:t>
            </w:r>
            <w:r w:rsidRPr="00DD69AB">
              <w:rPr>
                <w:rFonts w:ascii="Times New Roman" w:hAnsi="Times New Roman" w:cs="Arial" w:hint="eastAsia"/>
              </w:rPr>
              <w:t>～</w:t>
            </w:r>
            <w:r w:rsidRPr="00DD69AB">
              <w:rPr>
                <w:rFonts w:ascii="Times New Roman" w:hAnsi="Times New Roman" w:cs="Arial"/>
              </w:rPr>
              <w:t>48h</w:t>
            </w:r>
            <w:r w:rsidRPr="00DD69AB">
              <w:rPr>
                <w:rFonts w:ascii="Times New Roman" w:hAnsi="Times New Roman" w:cs="Arial" w:hint="eastAsia"/>
              </w:rPr>
              <w:t>。单位为分</w:t>
            </w:r>
            <w:r w:rsidRPr="00DD69AB">
              <w:rPr>
                <w:rFonts w:ascii="Times New Roman" w:hAnsi="Times New Roman" w:cs="Arial"/>
              </w:rPr>
              <w:t>，</w:t>
            </w:r>
            <w:r w:rsidRPr="00DD69AB">
              <w:rPr>
                <w:rFonts w:ascii="Times New Roman" w:hAnsi="Times New Roman" w:cs="Arial" w:hint="eastAsia"/>
              </w:rPr>
              <w:t>如</w:t>
            </w:r>
            <w:r w:rsidRPr="00DD69AB">
              <w:rPr>
                <w:rFonts w:ascii="Times New Roman" w:hAnsi="Times New Roman" w:cs="Arial" w:hint="eastAsia"/>
              </w:rPr>
              <w:t>1.5h</w:t>
            </w:r>
            <w:r w:rsidRPr="00DD69AB">
              <w:rPr>
                <w:rFonts w:ascii="Times New Roman" w:hAnsi="Times New Roman" w:cs="Arial" w:hint="eastAsia"/>
              </w:rPr>
              <w:t>，可转换为</w:t>
            </w:r>
            <w:r w:rsidRPr="00DD69AB">
              <w:rPr>
                <w:rFonts w:ascii="Times New Roman" w:hAnsi="Times New Roman" w:cs="Arial" w:hint="eastAsia"/>
              </w:rPr>
              <w:t>90m</w:t>
            </w:r>
            <w:r w:rsidRPr="00DD69AB">
              <w:rPr>
                <w:rFonts w:ascii="Times New Roman" w:hAnsi="Times New Roman" w:cs="Arial" w:hint="eastAsia"/>
              </w:rPr>
              <w:t>。如果超过该有效期进行确认则提示订单已超时。不允许确认。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B5FED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FD58C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90</w:t>
            </w:r>
            <w:r w:rsidRPr="00DD69AB">
              <w:rPr>
                <w:rFonts w:ascii="Times New Roman" w:hAnsi="Times New Roman" w:cs="Arial" w:hint="eastAsia"/>
              </w:rPr>
              <w:t>m</w:t>
            </w:r>
          </w:p>
        </w:tc>
      </w:tr>
      <w:tr w:rsidR="00BA52B4" w:rsidRPr="00DD69AB" w14:paraId="069F87EE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74D640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EnsureAmount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4C20D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担保金额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952F9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4FE9B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担保金额如果交易类型为</w:t>
            </w:r>
            <w:r w:rsidRPr="00DD69AB">
              <w:rPr>
                <w:rFonts w:ascii="Times New Roman" w:hAnsi="Times New Roman" w:cs="Arial" w:hint="eastAsia"/>
              </w:rPr>
              <w:t xml:space="preserve">12 </w:t>
            </w:r>
            <w:r w:rsidRPr="00DD69AB">
              <w:rPr>
                <w:rFonts w:ascii="Times New Roman" w:hAnsi="Times New Roman" w:cs="Arial" w:hint="eastAsia"/>
              </w:rPr>
              <w:t>必填</w:t>
            </w:r>
            <w:r w:rsidRPr="00DD69AB">
              <w:rPr>
                <w:rFonts w:ascii="Times New Roman" w:hAnsi="Times New Roman" w:cs="Arial" w:hint="eastAsia"/>
              </w:rPr>
              <w:t>;</w:t>
            </w:r>
          </w:p>
          <w:p w14:paraId="20C5988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担保金额可以小于订单金额，订单金额减去担保金额为及时到账部分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79298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3A88D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15F40EA3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2E6C4F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TradeType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ab/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CFDEB0A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交易类型（即时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担保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12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2EBE6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4AE16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交易类型（即时</w:t>
            </w:r>
            <w:r w:rsidRPr="00DD69AB">
              <w:rPr>
                <w:rFonts w:ascii="Times New Roman" w:hAnsi="Times New Roman" w:cs="Arial" w:hint="eastAsia"/>
              </w:rPr>
              <w:t xml:space="preserve"> 11 </w:t>
            </w:r>
            <w:r w:rsidRPr="00DD69AB">
              <w:rPr>
                <w:rFonts w:ascii="Times New Roman" w:hAnsi="Times New Roman" w:cs="Arial" w:hint="eastAsia"/>
              </w:rPr>
              <w:t>担保</w:t>
            </w:r>
            <w:r w:rsidRPr="00DD69AB">
              <w:rPr>
                <w:rFonts w:ascii="Times New Roman" w:hAnsi="Times New Roman" w:cs="Arial" w:hint="eastAsia"/>
              </w:rPr>
              <w:t xml:space="preserve"> 12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B6663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7D1DF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11</w:t>
            </w:r>
          </w:p>
        </w:tc>
      </w:tr>
      <w:tr w:rsidR="00BA52B4" w:rsidRPr="00DD69AB" w14:paraId="0F104037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E23EC8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rxAmt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8F6801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95D70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Number(12)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676AF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交易金额（单位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 w:hint="eastAsia"/>
              </w:rPr>
              <w:t>元）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7F080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64CCC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085A5B5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7C3C9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2E73E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交易金额分润账号集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21648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1A28F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交易金额分润账号集，</w:t>
            </w:r>
            <w:r w:rsidRPr="00DD69AB">
              <w:rPr>
                <w:rFonts w:ascii="Times New Roman" w:hAnsi="Times New Roman" w:cs="Arial" w:hint="eastAsia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串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A2863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04AB6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49304EB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5D4849B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</w:p>
          <w:p w14:paraId="394215F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 xml:space="preserve"> [{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1389000</w:t>
            </w:r>
            <w:r w:rsidRPr="00DD69AB">
              <w:rPr>
                <w:rFonts w:ascii="Times New Roman" w:hAnsi="Times New Roman" w:cs="Arial" w:hint="eastAsia"/>
              </w:rPr>
              <w:lastRenderedPageBreak/>
              <w:t>9900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},{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300.00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}]</w:t>
            </w:r>
          </w:p>
          <w:p w14:paraId="3751FFB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注意：</w:t>
            </w:r>
          </w:p>
          <w:p w14:paraId="5FCD19C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1:</w:t>
            </w:r>
            <w:r w:rsidRPr="00DD69AB">
              <w:rPr>
                <w:rFonts w:ascii="Times New Roman" w:hAnsi="Times New Roman" w:cs="Arial" w:hint="eastAsia"/>
              </w:rPr>
              <w:t>分账用户标识为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5A61D30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2:</w:t>
            </w:r>
            <w:r w:rsidRPr="00DD69AB">
              <w:rPr>
                <w:rFonts w:ascii="Times New Roman" w:hAnsi="Times New Roman" w:cs="Arial" w:hint="eastAsia"/>
              </w:rPr>
              <w:t>分账用户类型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75E8E20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3:</w:t>
            </w:r>
            <w:r w:rsidRPr="00DD69AB">
              <w:rPr>
                <w:rFonts w:ascii="Times New Roman" w:hAnsi="Times New Roman" w:cs="Arial" w:hint="eastAsia"/>
              </w:rPr>
              <w:t>分账个人会员账户为。。</w:t>
            </w:r>
          </w:p>
          <w:p w14:paraId="0233C20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4</w:t>
            </w:r>
            <w:r w:rsidRPr="00DD69AB">
              <w:rPr>
                <w:rFonts w:ascii="Times New Roman" w:hAnsi="Times New Roman" w:cs="Arial" w:hint="eastAsia"/>
              </w:rPr>
              <w:t>：分账金额单位为元，</w:t>
            </w:r>
          </w:p>
          <w:p w14:paraId="16A7ECF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5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royalty_parameters</w:t>
            </w:r>
            <w:r w:rsidRPr="00DD69AB">
              <w:rPr>
                <w:rFonts w:ascii="Times New Roman" w:hAnsi="Times New Roman" w:cs="Arial" w:hint="eastAsia"/>
              </w:rPr>
              <w:t>不能超过</w:t>
            </w:r>
            <w:r w:rsidRPr="00DD69AB">
              <w:rPr>
                <w:rFonts w:ascii="Times New Roman" w:hAnsi="Times New Roman" w:cs="Arial" w:hint="eastAsia"/>
              </w:rPr>
              <w:t>10</w:t>
            </w:r>
            <w:r w:rsidRPr="00DD69AB">
              <w:rPr>
                <w:rFonts w:ascii="Times New Roman" w:hAnsi="Times New Roman" w:cs="Arial" w:hint="eastAsia"/>
              </w:rPr>
              <w:t>个账户；</w:t>
            </w:r>
          </w:p>
          <w:p w14:paraId="4339EEA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A52B4" w:rsidRPr="00DD69AB" w14:paraId="294E3FAA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32E233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AccessChannel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1CA960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用户终端类型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9AA27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5779D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用户终端类型；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web,wap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EAC37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597E4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例如：</w:t>
            </w:r>
            <w:r w:rsidRPr="00DD69AB">
              <w:rPr>
                <w:rFonts w:ascii="Times New Roman" w:hAnsi="Times New Roman" w:cs="Arial" w:hint="eastAsia"/>
              </w:rPr>
              <w:t>web</w:t>
            </w:r>
          </w:p>
        </w:tc>
      </w:tr>
      <w:tr w:rsidR="00BA52B4" w:rsidRPr="00DD69AB" w14:paraId="798B9E6B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ED166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ReturnUrl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8054DD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同步回跳地址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44830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String(256)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631D66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同步回跳地址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6BB01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4F3AB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例如：</w:t>
            </w:r>
            <w:r w:rsidRPr="00DD69AB">
              <w:rPr>
                <w:rFonts w:ascii="Times New Roman" w:hAnsi="Times New Roman" w:cs="Arial" w:hint="eastAsia"/>
              </w:rPr>
              <w:t>www.chanjetpay.com</w:t>
            </w:r>
          </w:p>
        </w:tc>
      </w:tr>
      <w:tr w:rsidR="00BA52B4" w:rsidRPr="00DD69AB" w14:paraId="48D0F630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49745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NotifyUrl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003499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异步通知地址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EE9E1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(300)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3376ED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畅</w:t>
            </w:r>
            <w:proofErr w:type="gramStart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捷支付</w:t>
            </w:r>
            <w:proofErr w:type="gramEnd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平台服务器主动通知商户业务订单状态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更新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指定的页面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路径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664023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B7309F" w14:textId="77777777" w:rsidR="00BA52B4" w:rsidRPr="00DD69AB" w:rsidRDefault="00BA52B4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http://mas.test.custom.net/atinterface/receive_notify.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do</w:t>
            </w:r>
          </w:p>
        </w:tc>
      </w:tr>
      <w:tr w:rsidR="00BA52B4" w:rsidRPr="00DD69AB" w14:paraId="2614980A" w14:textId="77777777" w:rsidTr="00447971">
        <w:trPr>
          <w:trHeight w:val="47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8172A6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18014D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F6CD3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2CE7C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请求</w:t>
            </w:r>
            <w:r w:rsidRPr="00DD69AB">
              <w:rPr>
                <w:rFonts w:ascii="Times New Roman" w:hAnsi="Times New Roman" w:cs="Arial" w:hint="eastAsia"/>
              </w:rPr>
              <w:t>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C42A0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8D8152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6AA70FC3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7F197632" w14:textId="77777777" w:rsidR="00BA52B4" w:rsidRPr="00FB2060" w:rsidRDefault="00BA52B4" w:rsidP="00716413">
      <w:pPr>
        <w:pStyle w:val="5"/>
        <w:numPr>
          <w:ilvl w:val="4"/>
          <w:numId w:val="35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0"/>
        <w:gridCol w:w="1581"/>
        <w:gridCol w:w="1145"/>
        <w:gridCol w:w="1581"/>
        <w:gridCol w:w="709"/>
        <w:gridCol w:w="1799"/>
      </w:tblGrid>
      <w:tr w:rsidR="00BA52B4" w:rsidRPr="00DD69AB" w14:paraId="3FCC3B72" w14:textId="77777777" w:rsidTr="00447971">
        <w:trPr>
          <w:trHeight w:val="240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ED84FB5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B7689D4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D9250E6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61365AF3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D4BFC7B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7220393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1EF01936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C03FB4A" w14:textId="77777777" w:rsidR="00BA52B4" w:rsidRPr="00DD69AB" w:rsidRDefault="00BA52B4" w:rsidP="00E81405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BA52B4" w:rsidRPr="00DD69AB" w14:paraId="4A53F58B" w14:textId="77777777" w:rsidTr="00447971">
        <w:trPr>
          <w:trHeight w:val="89"/>
          <w:jc w:val="center"/>
        </w:trPr>
        <w:tc>
          <w:tcPr>
            <w:tcW w:w="1063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115E1B" w14:textId="77777777" w:rsidR="00BA52B4" w:rsidRPr="00DD69AB" w:rsidRDefault="00BA52B4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BA52B4" w:rsidRPr="00DD69AB" w14:paraId="4C5D17B5" w14:textId="77777777" w:rsidTr="00447971">
        <w:trPr>
          <w:trHeight w:val="399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FFB72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213A77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CCBA0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096D5E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B58C4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39DE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BA52B4" w:rsidRPr="00DD69AB" w14:paraId="577E9521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635977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6BF47C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8F131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DCFFB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畅捷流水号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4C35C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B7E2A5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101148826689730959160</w:t>
            </w:r>
          </w:p>
        </w:tc>
      </w:tr>
      <w:tr w:rsidR="00BA52B4" w:rsidRPr="00DD69AB" w14:paraId="18D717A9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2BFC41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791C08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订单状态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35579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6F13C6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成功，</w:t>
            </w:r>
            <w:r w:rsidRPr="00DD69AB">
              <w:rPr>
                <w:rFonts w:ascii="Times New Roman" w:hAnsi="Times New Roman" w:cs="Arial" w:hint="eastAsia"/>
              </w:rPr>
              <w:t>F:</w:t>
            </w:r>
            <w:r w:rsidRPr="00DD69AB">
              <w:rPr>
                <w:rFonts w:ascii="Times New Roman" w:hAnsi="Times New Roman" w:cs="Arial" w:hint="eastAsia"/>
              </w:rPr>
              <w:t>失败；</w:t>
            </w:r>
            <w:r w:rsidRPr="00DD69AB">
              <w:rPr>
                <w:rFonts w:ascii="Times New Roman" w:hAnsi="Times New Roman" w:cs="Arial" w:hint="eastAsia"/>
              </w:rPr>
              <w:t>P</w:t>
            </w:r>
            <w:r w:rsidRPr="00DD69AB">
              <w:rPr>
                <w:rFonts w:ascii="Times New Roman" w:hAnsi="Times New Roman" w:cs="Arial" w:hint="eastAsia"/>
              </w:rPr>
              <w:t>：处理中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5688CA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CAA2D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S:</w:t>
            </w:r>
            <w:r w:rsidRPr="00DD69AB">
              <w:rPr>
                <w:rFonts w:ascii="Times New Roman" w:hAnsi="Times New Roman" w:cs="Arial" w:hint="eastAsia"/>
              </w:rPr>
              <w:t>成功</w:t>
            </w:r>
          </w:p>
        </w:tc>
      </w:tr>
      <w:tr w:rsidR="00BA52B4" w:rsidRPr="00DD69AB" w14:paraId="773A22AC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B36F49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nstUrl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C1028A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跳转地址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8B126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4D7141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跳转地址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FE85D0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601CB4" w14:textId="77777777" w:rsidR="00BA52B4" w:rsidRPr="00DD69AB" w:rsidRDefault="00BA52B4" w:rsidP="00E81405">
            <w:pPr>
              <w:ind w:firstLine="0"/>
              <w:rPr>
                <w:rFonts w:ascii="Times New Roman" w:hAnsi="Times New Roman"/>
                <w:color w:val="000000"/>
                <w:sz w:val="18"/>
                <w:szCs w:val="18"/>
              </w:rPr>
            </w:pPr>
          </w:p>
        </w:tc>
      </w:tr>
      <w:tr w:rsidR="00BA52B4" w:rsidRPr="00DD69AB" w14:paraId="2549455B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510604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607FBA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10C5D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8340BD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579F3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84449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BA52B4" w:rsidRPr="00DD69AB" w14:paraId="7AFE0D07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F67360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B4F002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68572B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E4C950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0BE0D9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BDB60F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合作方</w:t>
            </w:r>
            <w:r w:rsidRPr="00DD69AB">
              <w:rPr>
                <w:rFonts w:ascii="Times New Roman" w:hAnsi="Times New Roman" w:cs="Arial"/>
              </w:rPr>
              <w:t>Id</w:t>
            </w:r>
            <w:r w:rsidRPr="00DD69AB">
              <w:rPr>
                <w:rFonts w:ascii="Times New Roman" w:hAnsi="Times New Roman" w:cs="Arial"/>
              </w:rPr>
              <w:t>不存在</w:t>
            </w:r>
          </w:p>
        </w:tc>
      </w:tr>
      <w:tr w:rsidR="00BA52B4" w:rsidRPr="00DD69AB" w14:paraId="07317735" w14:textId="77777777" w:rsidTr="00447971">
        <w:trPr>
          <w:trHeight w:val="222"/>
          <w:jc w:val="center"/>
        </w:trPr>
        <w:tc>
          <w:tcPr>
            <w:tcW w:w="21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46AC7E" w14:textId="77777777" w:rsidR="00BA52B4" w:rsidRPr="00DD69AB" w:rsidRDefault="00BA52B4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544DCA" w14:textId="77777777" w:rsidR="00BA52B4" w:rsidRPr="00DD69AB" w:rsidRDefault="00BA52B4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392D81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936FA7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响应基本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2F1F94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DB364C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1BBEF108" w14:textId="77777777" w:rsidR="00BA52B4" w:rsidRPr="00DD69AB" w:rsidRDefault="00BA52B4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0FB6E1AE" w14:textId="77777777" w:rsidR="00740B15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4.4.2.10 </w:t>
      </w:r>
      <w:proofErr w:type="gramStart"/>
      <w:r w:rsidR="00740B15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绑卡查询</w:t>
      </w:r>
      <w:proofErr w:type="gramEnd"/>
      <w:r w:rsidR="00740B15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接口</w:t>
      </w:r>
    </w:p>
    <w:p w14:paraId="75FC973D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：商户可以通过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请求此接口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查询单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个用户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信息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列表。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如果用户存在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lastRenderedPageBreak/>
        <w:t>已绑卡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的信息，则返回已绑定银行卡的相关信息。如果用户名下没有绑定银行卡的记录</w:t>
      </w:r>
    </w:p>
    <w:p w14:paraId="764306DA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注：查询接口调用失败不代表原交易失败。</w:t>
      </w:r>
    </w:p>
    <w:p w14:paraId="046AD79A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nmg_api_auth_info_qry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11DDF2E9" w14:textId="77777777" w:rsidR="00740B15" w:rsidRPr="00FB2060" w:rsidRDefault="00740B15" w:rsidP="00716413">
      <w:pPr>
        <w:pStyle w:val="5"/>
        <w:numPr>
          <w:ilvl w:val="4"/>
          <w:numId w:val="36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35"/>
        <w:gridCol w:w="1575"/>
        <w:gridCol w:w="1151"/>
        <w:gridCol w:w="9"/>
        <w:gridCol w:w="1593"/>
        <w:gridCol w:w="724"/>
        <w:gridCol w:w="1823"/>
      </w:tblGrid>
      <w:tr w:rsidR="00740B15" w:rsidRPr="00DD69AB" w14:paraId="0E6DBC01" w14:textId="77777777" w:rsidTr="00447971">
        <w:trPr>
          <w:trHeight w:val="240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ABC7E75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C4C0F9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CFFF45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524CB20C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3576267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A6706C6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4D7BAF59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D02C5DF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740B15" w:rsidRPr="00DD69AB" w14:paraId="73B4B2C2" w14:textId="77777777" w:rsidTr="00447971">
        <w:trPr>
          <w:trHeight w:val="89"/>
          <w:jc w:val="center"/>
        </w:trPr>
        <w:tc>
          <w:tcPr>
            <w:tcW w:w="10490" w:type="dxa"/>
            <w:gridSpan w:val="8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D22A7D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740B15" w:rsidRPr="00DD69AB" w14:paraId="0A67BA62" w14:textId="77777777" w:rsidTr="00447971">
        <w:trPr>
          <w:trHeight w:val="343"/>
          <w:jc w:val="center"/>
        </w:trPr>
        <w:tc>
          <w:tcPr>
            <w:tcW w:w="201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3AA2E7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885D7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75BD0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String(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32</w:t>
            </w:r>
            <w:r w:rsidRPr="00DD69AB">
              <w:rPr>
                <w:rFonts w:ascii="Times New Roman" w:hAnsi="Times New Roman" w:cs="宋体"/>
                <w:color w:val="000000"/>
              </w:rPr>
              <w:t>)</w:t>
            </w:r>
          </w:p>
        </w:tc>
        <w:tc>
          <w:tcPr>
            <w:tcW w:w="198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E25F0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63ADEA" w14:textId="77777777" w:rsidR="00740B15" w:rsidRPr="00DD69AB" w:rsidRDefault="00740B15" w:rsidP="0064730A">
            <w:pPr>
              <w:rPr>
                <w:rFonts w:ascii="Times New Roman" w:hAnsi="Times New Roman"/>
                <w:snapToGrid/>
                <w:color w:val="000000"/>
                <w:kern w:val="2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napToGrid/>
                <w:color w:val="000000"/>
                <w:kern w:val="2"/>
                <w:sz w:val="18"/>
                <w:szCs w:val="18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13A9D9" w14:textId="77777777" w:rsidR="00740B15" w:rsidRPr="00DD69AB" w:rsidRDefault="00740B15" w:rsidP="0064730A">
            <w:pPr>
              <w:rPr>
                <w:rFonts w:ascii="Times New Roman" w:hAnsi="Times New Roman"/>
                <w:snapToGrid/>
                <w:color w:val="000000"/>
                <w:kern w:val="2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napToGrid/>
                <w:color w:val="000000"/>
                <w:kern w:val="2"/>
                <w:sz w:val="18"/>
                <w:szCs w:val="18"/>
              </w:rPr>
              <w:t>6741334835157966</w:t>
            </w:r>
          </w:p>
        </w:tc>
      </w:tr>
      <w:tr w:rsidR="00740B15" w:rsidRPr="00DD69AB" w14:paraId="403D8C0D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65FF31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FBE07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用户标识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DF94D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String(32)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5CF05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网站用户</w:t>
            </w:r>
            <w:r w:rsidRPr="00DD69AB">
              <w:rPr>
                <w:rFonts w:ascii="Times New Roman" w:hAnsi="Times New Roman" w:cs="宋体"/>
                <w:color w:val="000000"/>
              </w:rPr>
              <w:t>唯一标识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7E02D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3FD0E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不建议用户手机号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作</w:t>
            </w:r>
            <w:r w:rsidRPr="00DD69AB">
              <w:rPr>
                <w:rFonts w:ascii="Times New Roman" w:hAnsi="Times New Roman" w:cs="宋体"/>
                <w:color w:val="000000"/>
              </w:rPr>
              <w:t>为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标识</w:t>
            </w:r>
          </w:p>
        </w:tc>
      </w:tr>
      <w:tr w:rsidR="00740B15" w:rsidRPr="00DD69AB" w14:paraId="239FC67B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32A4AB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ardBegin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E3F4B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卡号前六位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2FB39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(6)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0ABBF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卡号前六位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D8FCF3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6C9513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</w:tr>
      <w:tr w:rsidR="00740B15" w:rsidRPr="00DD69AB" w14:paraId="492E6AA0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38E3416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ardEnd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71188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卡号后四位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C7D89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(4)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CD5DB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卡号后四位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902FA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81307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</w:tr>
      <w:tr w:rsidR="00740B15" w:rsidRPr="00DD69AB" w14:paraId="242E489E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BD6AF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kAcctTp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BC923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卡类型</w:t>
            </w:r>
            <w:proofErr w:type="gramEnd"/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41383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(2)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159A33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卡类型（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00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–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银行贷记账户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;01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–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银行借记账户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;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C96DA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811C7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00</w:t>
            </w:r>
          </w:p>
        </w:tc>
      </w:tr>
      <w:tr w:rsidR="00740B15" w:rsidRPr="00DD69AB" w14:paraId="2492C418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A49637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23740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27054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String(4000)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02AC1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请求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8FED4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8DB1B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09E8019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2D79A150" w14:textId="77777777" w:rsidR="00740B15" w:rsidRPr="00FB2060" w:rsidRDefault="00740B15" w:rsidP="00716413">
      <w:pPr>
        <w:pStyle w:val="5"/>
        <w:numPr>
          <w:ilvl w:val="4"/>
          <w:numId w:val="36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740B15" w:rsidRPr="00DD69AB" w14:paraId="39B4A739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E2E56A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2BFF1CE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8AC4633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640DEE9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587DFF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8A6F166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4787AF85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B655683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740B15" w:rsidRPr="00DD69AB" w14:paraId="63DBD6CF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80020F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权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绑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  <w:proofErr w:type="gramEnd"/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（列表）包含在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binding_cards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元素下</w:t>
            </w:r>
          </w:p>
        </w:tc>
      </w:tr>
      <w:tr w:rsidR="00740B15" w:rsidRPr="00DD69AB" w14:paraId="280D17DD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CCA97B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8E84D6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8AE593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32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961E7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1B311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3811B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40B15" w:rsidRPr="00DD69AB" w14:paraId="28090C03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594677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erUserId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F0FA28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用户标识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B9897B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DBE8F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网站用户</w:t>
            </w:r>
            <w:r w:rsidRPr="00DD69AB">
              <w:rPr>
                <w:rFonts w:ascii="Times New Roman" w:hAnsi="Times New Roman" w:cs="宋体"/>
                <w:color w:val="000000"/>
              </w:rPr>
              <w:t>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84DE7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573E9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不建议用户手机号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作</w:t>
            </w:r>
            <w:r w:rsidRPr="00DD69AB">
              <w:rPr>
                <w:rFonts w:ascii="Times New Roman" w:hAnsi="Times New Roman" w:cs="宋体"/>
                <w:color w:val="000000"/>
              </w:rPr>
              <w:t>为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标识</w:t>
            </w:r>
          </w:p>
        </w:tc>
      </w:tr>
      <w:tr w:rsidR="00740B15" w:rsidRPr="00DD69AB" w14:paraId="0E753958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E1E8ACE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ardBegin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BFF81E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卡号前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6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9E9DB3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(6)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1486C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卡号前</w:t>
            </w:r>
            <w:r w:rsidRPr="00DD69AB">
              <w:rPr>
                <w:rFonts w:ascii="Times New Roman" w:hAnsi="Times New Roman" w:cs="宋体"/>
                <w:color w:val="000000"/>
              </w:rPr>
              <w:t>6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84A88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427AF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123456</w:t>
            </w:r>
          </w:p>
        </w:tc>
      </w:tr>
      <w:tr w:rsidR="00740B15" w:rsidRPr="00DD69AB" w14:paraId="1159F081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259AFE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ardEnd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B7DAB1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卡号后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4D78AB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(4)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1AECB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卡号后</w:t>
            </w:r>
            <w:r w:rsidRPr="00DD69AB">
              <w:rPr>
                <w:rFonts w:ascii="Times New Roman" w:hAnsi="Times New Roman" w:cs="宋体"/>
                <w:color w:val="000000"/>
              </w:rPr>
              <w:t>4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F83C5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2EB17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1234</w:t>
            </w:r>
          </w:p>
        </w:tc>
      </w:tr>
      <w:tr w:rsidR="00740B15" w:rsidRPr="00DD69AB" w14:paraId="3987447B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6C3E09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ankName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94A973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卡所属银行名称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B3573DF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String(64)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AB1CB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卡所属银行名称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793EC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69DE7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招商银行</w:t>
            </w:r>
          </w:p>
        </w:tc>
      </w:tr>
      <w:tr w:rsidR="00740B15" w:rsidRPr="00DD69AB" w14:paraId="5E9C4FA2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5AFBB4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kAcctTp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76D3C6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proofErr w:type="gramStart"/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卡类型</w:t>
            </w:r>
            <w:proofErr w:type="gramEnd"/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A7334A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2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6767F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卡类型（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00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–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银行贷记账户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;01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–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银行借记账户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;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0D210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B9451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00</w:t>
            </w:r>
          </w:p>
        </w:tc>
      </w:tr>
      <w:tr w:rsidR="00740B15" w:rsidRPr="00DD69AB" w14:paraId="2B94B9DB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A7D03F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obNo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ECD063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持卡人手机号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033517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(11)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18860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持卡人手机号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掩</w:t>
            </w:r>
            <w:r w:rsidRPr="00DD69AB">
              <w:rPr>
                <w:rFonts w:ascii="Times New Roman" w:hAnsi="Times New Roman" w:cs="宋体"/>
                <w:color w:val="000000"/>
              </w:rPr>
              <w:t>码（前</w:t>
            </w:r>
            <w:r w:rsidRPr="00DD69AB">
              <w:rPr>
                <w:rFonts w:ascii="Times New Roman" w:hAnsi="Times New Roman" w:cs="宋体"/>
                <w:color w:val="000000"/>
              </w:rPr>
              <w:t>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后</w:t>
            </w:r>
            <w:r w:rsidRPr="00DD69AB">
              <w:rPr>
                <w:rFonts w:ascii="Times New Roman" w:hAnsi="Times New Roman" w:cs="宋体"/>
                <w:color w:val="000000"/>
              </w:rPr>
              <w:t>2</w:t>
            </w:r>
            <w:r w:rsidRPr="00DD69AB">
              <w:rPr>
                <w:rFonts w:ascii="Times New Roman" w:hAnsi="Times New Roman" w:cs="宋体"/>
                <w:color w:val="000000"/>
              </w:rPr>
              <w:t>，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中</w:t>
            </w:r>
            <w:r w:rsidRPr="00DD69AB">
              <w:rPr>
                <w:rFonts w:ascii="Times New Roman" w:hAnsi="Times New Roman" w:cs="宋体"/>
                <w:color w:val="000000"/>
              </w:rPr>
              <w:t>间以</w:t>
            </w:r>
            <w:r w:rsidRPr="00DD69AB">
              <w:rPr>
                <w:rFonts w:ascii="Times New Roman" w:hAnsi="Times New Roman" w:cs="宋体"/>
                <w:color w:val="000000"/>
              </w:rPr>
              <w:t>*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代替</w:t>
            </w:r>
            <w:r w:rsidRPr="00DD69AB">
              <w:rPr>
                <w:rFonts w:ascii="Times New Roman" w:hAnsi="Times New Roman" w:cs="宋体"/>
                <w:color w:val="000000"/>
              </w:rPr>
              <w:t>）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D9954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3F9DC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13*******85</w:t>
            </w:r>
          </w:p>
        </w:tc>
      </w:tr>
      <w:tr w:rsidR="00740B15" w:rsidRPr="00DD69AB" w14:paraId="6513EC12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AAC2E1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B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inding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02EDAE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卡状态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65120B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(1)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71DDB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1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</w:t>
            </w:r>
            <w:r w:rsidRPr="00DD69AB">
              <w:rPr>
                <w:rFonts w:ascii="Times New Roman" w:hAnsi="Times New Roman" w:cs="宋体"/>
                <w:color w:val="000000"/>
              </w:rPr>
              <w:t>生效；</w:t>
            </w:r>
          </w:p>
          <w:p w14:paraId="7B53149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2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：冻</w:t>
            </w:r>
            <w:r w:rsidRPr="00DD69AB">
              <w:rPr>
                <w:rFonts w:ascii="Times New Roman" w:hAnsi="Times New Roman" w:cs="宋体"/>
                <w:color w:val="000000"/>
              </w:rPr>
              <w:t>结；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49A24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E4155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</w:t>
            </w:r>
          </w:p>
        </w:tc>
      </w:tr>
      <w:tr w:rsidR="00740B15" w:rsidRPr="00DD69AB" w14:paraId="6E90B297" w14:textId="77777777" w:rsidTr="00447971">
        <w:trPr>
          <w:trHeight w:val="315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54483A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M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odify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63C32B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最后更新时间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432A40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(14)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B8CD1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数字串，一共</w:t>
            </w:r>
            <w:r w:rsidRPr="00DD69AB">
              <w:rPr>
                <w:rFonts w:ascii="Times New Roman" w:hAnsi="Times New Roman" w:cs="宋体"/>
                <w:color w:val="000000"/>
              </w:rPr>
              <w:t>14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</w:p>
          <w:p w14:paraId="5DA0BE2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格式为：年</w:t>
            </w:r>
            <w:r w:rsidRPr="00DD69AB">
              <w:rPr>
                <w:rFonts w:ascii="Times New Roman" w:hAnsi="Times New Roman" w:cs="宋体"/>
                <w:color w:val="000000"/>
              </w:rPr>
              <w:t>[4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  <w:r w:rsidRPr="00DD69AB">
              <w:rPr>
                <w:rFonts w:ascii="Times New Roman" w:hAnsi="Times New Roman" w:cs="宋体"/>
                <w:color w:val="000000"/>
              </w:rPr>
              <w:t>月</w:t>
            </w:r>
            <w:r w:rsidRPr="00DD69AB">
              <w:rPr>
                <w:rFonts w:ascii="Times New Roman" w:hAnsi="Times New Roman" w:cs="宋体"/>
                <w:color w:val="000000"/>
              </w:rPr>
              <w:t>[2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  <w:r w:rsidRPr="00DD69AB">
              <w:rPr>
                <w:rFonts w:ascii="Times New Roman" w:hAnsi="Times New Roman" w:cs="宋体"/>
                <w:color w:val="000000"/>
              </w:rPr>
              <w:t>日</w:t>
            </w:r>
            <w:r w:rsidRPr="00DD69AB">
              <w:rPr>
                <w:rFonts w:ascii="Times New Roman" w:hAnsi="Times New Roman" w:cs="宋体"/>
                <w:color w:val="000000"/>
              </w:rPr>
              <w:t>[2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  <w:r w:rsidRPr="00DD69AB">
              <w:rPr>
                <w:rFonts w:ascii="Times New Roman" w:hAnsi="Times New Roman" w:cs="宋体"/>
                <w:color w:val="000000"/>
              </w:rPr>
              <w:t>时</w:t>
            </w:r>
            <w:r w:rsidRPr="00DD69AB">
              <w:rPr>
                <w:rFonts w:ascii="Times New Roman" w:hAnsi="Times New Roman" w:cs="宋体"/>
                <w:color w:val="000000"/>
              </w:rPr>
              <w:t>[2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  <w:r w:rsidRPr="00DD69AB">
              <w:rPr>
                <w:rFonts w:ascii="Times New Roman" w:hAnsi="Times New Roman" w:cs="宋体"/>
                <w:color w:val="000000"/>
              </w:rPr>
              <w:t>分</w:t>
            </w:r>
            <w:r w:rsidRPr="00DD69AB">
              <w:rPr>
                <w:rFonts w:ascii="Times New Roman" w:hAnsi="Times New Roman" w:cs="宋体"/>
                <w:color w:val="000000"/>
              </w:rPr>
              <w:t>[2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  <w:r w:rsidRPr="00DD69AB">
              <w:rPr>
                <w:rFonts w:ascii="Times New Roman" w:hAnsi="Times New Roman" w:cs="宋体"/>
                <w:color w:val="000000"/>
              </w:rPr>
              <w:t>秒</w:t>
            </w:r>
            <w:r w:rsidRPr="00DD69AB">
              <w:rPr>
                <w:rFonts w:ascii="Times New Roman" w:hAnsi="Times New Roman" w:cs="宋体"/>
                <w:color w:val="000000"/>
              </w:rPr>
              <w:t>[2</w:t>
            </w:r>
            <w:r w:rsidRPr="00DD69AB">
              <w:rPr>
                <w:rFonts w:ascii="Times New Roman" w:hAnsi="Times New Roman" w:cs="宋体"/>
                <w:color w:val="000000"/>
              </w:rPr>
              <w:t>位</w:t>
            </w:r>
            <w:r w:rsidRPr="00DD69AB">
              <w:rPr>
                <w:rFonts w:ascii="Times New Roman" w:hAnsi="Times New Roman" w:cs="宋体"/>
                <w:color w:val="000000"/>
              </w:rPr>
              <w:t>]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ABACF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</w:t>
            </w: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18696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20170417090810</w:t>
            </w:r>
          </w:p>
        </w:tc>
      </w:tr>
      <w:tr w:rsidR="00740B15" w:rsidRPr="00DD69AB" w14:paraId="29742694" w14:textId="77777777" w:rsidTr="00447971">
        <w:trPr>
          <w:trHeight w:val="315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2035B4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B91521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业务状态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6C6B8F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String(2)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66F4E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：成功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CD7B2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FBA84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740B15" w:rsidRPr="00DD69AB" w14:paraId="792E1085" w14:textId="77777777" w:rsidTr="00447971">
        <w:trPr>
          <w:trHeight w:val="315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F8D3BB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DF9037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AC5B4E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64)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37AA8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97070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F500D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740B15" w:rsidRPr="00DD69AB" w14:paraId="7D70A8EF" w14:textId="77777777" w:rsidTr="00447971">
        <w:trPr>
          <w:trHeight w:val="315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3CA50A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947208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E7916C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C2A11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AAECC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4AB78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740B15" w:rsidRPr="00DD69AB" w14:paraId="608EFF28" w14:textId="77777777" w:rsidTr="00447971">
        <w:trPr>
          <w:trHeight w:val="315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0DDDD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03AB03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C4773E" w14:textId="77777777" w:rsidR="00740B15" w:rsidRPr="00DD69AB" w:rsidRDefault="00740B15" w:rsidP="0064730A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1F679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D6763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8295D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45BC36C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68DF9392" w14:textId="77777777" w:rsidR="00740B15" w:rsidRPr="00DD69A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4.4.2.11 </w:t>
      </w:r>
      <w:r w:rsidR="00740B15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短信验证码重发接口</w:t>
      </w:r>
    </w:p>
    <w:p w14:paraId="642D3369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功能描述：商户主动发起的针对鉴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权绑卡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和支付业务订单短信验证码重发，不支持首次发送的功能。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同笔订单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短信重发次数不能超过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5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次，每次间隔必须大于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1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分钟；短信验证码有效期为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5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分钟！</w:t>
      </w:r>
    </w:p>
    <w:p w14:paraId="351A2826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nmg_api_quick_payment_resend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47830DF3" w14:textId="77777777" w:rsidR="00740B15" w:rsidRPr="00FB2060" w:rsidRDefault="00740B15" w:rsidP="00716413">
      <w:pPr>
        <w:pStyle w:val="5"/>
        <w:numPr>
          <w:ilvl w:val="4"/>
          <w:numId w:val="37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35"/>
        <w:gridCol w:w="1575"/>
        <w:gridCol w:w="1151"/>
        <w:gridCol w:w="9"/>
        <w:gridCol w:w="1593"/>
        <w:gridCol w:w="724"/>
        <w:gridCol w:w="1823"/>
      </w:tblGrid>
      <w:tr w:rsidR="00740B15" w:rsidRPr="00DD69AB" w14:paraId="185F301D" w14:textId="77777777" w:rsidTr="00447971">
        <w:trPr>
          <w:trHeight w:val="240"/>
          <w:jc w:val="center"/>
        </w:trPr>
        <w:tc>
          <w:tcPr>
            <w:tcW w:w="201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9BAFC7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5735ABB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56CB66A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069ECB5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4EC73DF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E25F79F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21995ECA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3D61E90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740B15" w:rsidRPr="00DD69AB" w14:paraId="339A7516" w14:textId="77777777" w:rsidTr="00447971">
        <w:trPr>
          <w:trHeight w:val="89"/>
          <w:jc w:val="center"/>
        </w:trPr>
        <w:tc>
          <w:tcPr>
            <w:tcW w:w="10490" w:type="dxa"/>
            <w:gridSpan w:val="8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C58C0C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740B15" w:rsidRPr="00DD69AB" w14:paraId="3A4C9F32" w14:textId="77777777" w:rsidTr="00447971">
        <w:trPr>
          <w:trHeight w:val="343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8AA6D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2F0B0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C7CB1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C7E5C4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商户网站唯一订单号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C63599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02DFB2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6741334835157966</w:t>
            </w:r>
          </w:p>
        </w:tc>
      </w:tr>
      <w:tr w:rsidR="00740B15" w:rsidRPr="00DD69AB" w14:paraId="09EAB14F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84162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riTrxId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51EF70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业务请求订单号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5B9AC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4D2D70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原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业务商户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网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站唯一订单号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D51288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不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34B404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27394348578604680</w:t>
            </w:r>
          </w:p>
        </w:tc>
      </w:tr>
      <w:tr w:rsidR="00740B15" w:rsidRPr="00DD69AB" w14:paraId="7E8116D5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A0CB7D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radeType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AB3F3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业务订单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类型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A4314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15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02B7D9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鉴权订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单：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auth_order</w:t>
            </w:r>
          </w:p>
          <w:p w14:paraId="7F53D7DF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支付订单；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pay _order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E8D7042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1883B2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/>
                <w:b/>
                <w:sz w:val="18"/>
                <w:szCs w:val="18"/>
              </w:rPr>
              <w:t>auth_order</w:t>
            </w:r>
          </w:p>
        </w:tc>
      </w:tr>
      <w:tr w:rsidR="00740B15" w:rsidRPr="00DD69AB" w14:paraId="51C7E692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55DB0C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94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C123F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8D94F1" w14:textId="77777777" w:rsidR="00740B15" w:rsidRPr="00DD69AB" w:rsidRDefault="00740B15" w:rsidP="0064730A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7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97D611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请求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基本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参数扩展字段</w:t>
            </w:r>
          </w:p>
        </w:tc>
        <w:tc>
          <w:tcPr>
            <w:tcW w:w="8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FC0EF5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可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D6C377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json</w:t>
            </w:r>
            <w:r w:rsidRPr="00DD69AB">
              <w:rPr>
                <w:rFonts w:ascii="Times New Roman" w:hAnsi="Times New Roman" w:hint="eastAsia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：</w:t>
            </w:r>
          </w:p>
          <w:p w14:paraId="2C158CD1" w14:textId="77777777" w:rsidR="00740B15" w:rsidRPr="00DD69AB" w:rsidRDefault="00740B15" w:rsidP="0064730A">
            <w:pPr>
              <w:ind w:firstLine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[{'key1':'value','key2':'value2'}]</w:t>
            </w:r>
          </w:p>
        </w:tc>
      </w:tr>
    </w:tbl>
    <w:p w14:paraId="7CE5552A" w14:textId="77777777" w:rsidR="00740B15" w:rsidRPr="00FB2060" w:rsidRDefault="00740B15" w:rsidP="00716413">
      <w:pPr>
        <w:pStyle w:val="5"/>
        <w:numPr>
          <w:ilvl w:val="4"/>
          <w:numId w:val="37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740B15" w:rsidRPr="00DD69AB" w14:paraId="2DF84465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5011C34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6A3B8C1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1F390FE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180E21B0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</w:t>
            </w:r>
            <w:r w:rsidRPr="00DD69AB">
              <w:rPr>
                <w:rFonts w:ascii="Times New Roman" w:hAnsi="Times New Roman"/>
              </w:rPr>
              <w:lastRenderedPageBreak/>
              <w:t>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12F265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lastRenderedPageBreak/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8DFBE4A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7A93E423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</w:t>
            </w:r>
            <w:r w:rsidRPr="00DD69AB">
              <w:rPr>
                <w:rFonts w:ascii="Times New Roman" w:hAnsi="Times New Roman"/>
              </w:rPr>
              <w:lastRenderedPageBreak/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6A408F4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lastRenderedPageBreak/>
              <w:t>样例</w:t>
            </w:r>
          </w:p>
        </w:tc>
      </w:tr>
      <w:tr w:rsidR="00740B15" w:rsidRPr="00DD69AB" w14:paraId="37C15B01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64A2AC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40B15" w:rsidRPr="00DD69AB" w14:paraId="0676795C" w14:textId="77777777" w:rsidTr="00447971">
        <w:trPr>
          <w:trHeight w:val="39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CD09E3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00F8B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53827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C0E93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BFE8F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58A9C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740B15" w:rsidRPr="00DD69AB" w14:paraId="2E15AB3C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1A832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25787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8BEB5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CF33B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畅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捷</w:t>
            </w:r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系统</w:t>
            </w:r>
            <w:r w:rsidRPr="00DD69AB">
              <w:rPr>
                <w:rFonts w:ascii="Times New Roman" w:hAnsi="Times New Roman" w:cs="宋体"/>
                <w:color w:val="000000"/>
              </w:rPr>
              <w:t>内部流水号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00545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B06B6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101148826689730959160</w:t>
            </w:r>
          </w:p>
        </w:tc>
      </w:tr>
      <w:tr w:rsidR="00740B15" w:rsidRPr="00DD69AB" w14:paraId="4FC910A7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56DBAA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35CB7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CAA13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979BD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成功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 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4341E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43315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740B15" w:rsidRPr="00DD69AB" w14:paraId="2E5C68D9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90B11B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E73BDE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F06C3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747F8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4C45B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1B4CC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740B15" w:rsidRPr="00DD69AB" w14:paraId="3160A759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2F136B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08A76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0A980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76D8D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69DF4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A7E74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740B15" w:rsidRPr="00DD69AB" w14:paraId="684900FA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00D447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DC848F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D6107B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4310CD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E88BA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43216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54660134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53B775E6" w14:textId="77777777" w:rsidR="00740B15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4.4.2.12 </w:t>
      </w:r>
      <w:r w:rsidR="00740B15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退款接口</w:t>
      </w:r>
    </w:p>
    <w:p w14:paraId="4032D4CB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：商户发起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针对原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订单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退款请求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到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畅捷支付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系统，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系统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接收请求后，按原订单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金额将钱款原路退回。</w:t>
      </w:r>
    </w:p>
    <w:p w14:paraId="791A3A39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nmg_api_refund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7E388BAC" w14:textId="77777777" w:rsidR="00740B15" w:rsidRPr="00FB2060" w:rsidRDefault="00740B15" w:rsidP="00716413">
      <w:pPr>
        <w:pStyle w:val="5"/>
        <w:numPr>
          <w:ilvl w:val="4"/>
          <w:numId w:val="38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41"/>
        <w:gridCol w:w="1468"/>
        <w:gridCol w:w="1220"/>
        <w:gridCol w:w="9"/>
        <w:gridCol w:w="1399"/>
        <w:gridCol w:w="60"/>
        <w:gridCol w:w="724"/>
        <w:gridCol w:w="2075"/>
      </w:tblGrid>
      <w:tr w:rsidR="00740B15" w:rsidRPr="00DD69AB" w14:paraId="66A327D2" w14:textId="77777777" w:rsidTr="00447971">
        <w:trPr>
          <w:trHeight w:val="240"/>
          <w:jc w:val="center"/>
        </w:trPr>
        <w:tc>
          <w:tcPr>
            <w:tcW w:w="183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A534623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837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7B681E8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FA28F47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5A5F6325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711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86B5FCE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925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A4721BF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45E69A44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AB90289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740B15" w:rsidRPr="00DD69AB" w14:paraId="3380D28A" w14:textId="77777777" w:rsidTr="00447971">
        <w:trPr>
          <w:trHeight w:val="454"/>
          <w:jc w:val="center"/>
        </w:trPr>
        <w:tc>
          <w:tcPr>
            <w:tcW w:w="10338" w:type="dxa"/>
            <w:gridSpan w:val="9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3B8C44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740B15" w:rsidRPr="00DD69AB" w14:paraId="27105014" w14:textId="77777777" w:rsidTr="00447971">
        <w:trPr>
          <w:trHeight w:val="343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19B6B2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82BE3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C7AE5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77936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5E837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E5B2F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740B15" w:rsidRPr="00DD69AB" w14:paraId="23EDB06D" w14:textId="77777777" w:rsidTr="00447971">
        <w:trPr>
          <w:trHeight w:val="479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CE3A3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riTrxId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15ABE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有支付请求订单号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71500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19025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原</w:t>
            </w:r>
            <w:r w:rsidRPr="00DD69AB">
              <w:rPr>
                <w:rFonts w:ascii="Times New Roman" w:hAnsi="Times New Roman" w:cs="Arial"/>
              </w:rPr>
              <w:t>有支付请求订单号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7B10C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4082F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7538957373945739</w:t>
            </w:r>
          </w:p>
        </w:tc>
      </w:tr>
      <w:tr w:rsidR="00740B15" w:rsidRPr="00DD69AB" w14:paraId="4EE99468" w14:textId="77777777" w:rsidTr="00447971">
        <w:trPr>
          <w:trHeight w:val="479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9605F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rxAmt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6F8955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退款金额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F4492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Number(12)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A69397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退款金额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78D37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5513E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740B15" w:rsidRPr="00DD69AB" w14:paraId="1C5273F6" w14:textId="77777777" w:rsidTr="00447971">
        <w:trPr>
          <w:trHeight w:val="479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EF2D8C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efundEnsureAmount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B356E8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退担保金额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19F6A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Number(12)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17F53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退担保金额</w:t>
            </w:r>
          </w:p>
          <w:p w14:paraId="6327916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注：依据支付订单是否结算：</w:t>
            </w:r>
          </w:p>
          <w:p w14:paraId="000111E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已结算：担保金额为零</w:t>
            </w:r>
          </w:p>
          <w:p w14:paraId="44179DD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未结算：担保金额可小于等原交易订单的担保金额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0EDDF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65BEB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740B15" w:rsidRPr="00DD69AB" w14:paraId="0DDD7235" w14:textId="77777777" w:rsidTr="00447971">
        <w:trPr>
          <w:trHeight w:val="479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37530D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79D36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分润账户集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B08477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String(1000)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D6A5D7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分润账户集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A5166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5A2E0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78A4F25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  <w:r w:rsidRPr="00DD69AB">
              <w:rPr>
                <w:rFonts w:ascii="Times New Roman" w:hAnsi="Times New Roman" w:cs="Arial" w:hint="eastAsia"/>
              </w:rPr>
              <w:t>|</w:t>
            </w:r>
          </w:p>
          <w:p w14:paraId="6AF138E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分账用户标识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分账用户类型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分账个人会员</w:t>
            </w:r>
            <w:r w:rsidRPr="00DD69AB">
              <w:rPr>
                <w:rFonts w:ascii="Times New Roman" w:hAnsi="Times New Roman" w:cs="Arial"/>
              </w:rPr>
              <w:lastRenderedPageBreak/>
              <w:t>账户类型</w:t>
            </w:r>
            <w:r w:rsidRPr="00DD69AB">
              <w:rPr>
                <w:rFonts w:ascii="Times New Roman" w:hAnsi="Times New Roman" w:cs="Arial"/>
              </w:rPr>
              <w:t>1^</w:t>
            </w:r>
            <w:r w:rsidRPr="00DD69AB">
              <w:rPr>
                <w:rFonts w:ascii="Times New Roman" w:hAnsi="Times New Roman" w:cs="Arial"/>
              </w:rPr>
              <w:t>分账金额</w:t>
            </w:r>
          </w:p>
          <w:p w14:paraId="4322207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 xml:space="preserve"> [{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13890009900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},{</w:t>
            </w:r>
            <w:r w:rsidRPr="00DD69AB">
              <w:rPr>
                <w:rFonts w:ascii="Times New Roman" w:hAnsi="Times New Roman" w:cs="Arial"/>
              </w:rPr>
              <w:t>“</w:t>
            </w:r>
            <w:r w:rsidRPr="00DD69AB">
              <w:rPr>
                <w:rFonts w:ascii="Times New Roman" w:hAnsi="Times New Roman" w:cs="Arial" w:hint="eastAsia"/>
              </w:rPr>
              <w:t>userId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1001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PID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account_type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201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,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amount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: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300.00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}]</w:t>
            </w:r>
          </w:p>
          <w:p w14:paraId="0F45120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注意：</w:t>
            </w:r>
          </w:p>
          <w:p w14:paraId="67D1A6B4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1:</w:t>
            </w:r>
            <w:r w:rsidRPr="00DD69AB">
              <w:rPr>
                <w:rFonts w:ascii="Times New Roman" w:hAnsi="Times New Roman" w:cs="Arial" w:hint="eastAsia"/>
              </w:rPr>
              <w:t>分账用户标识为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70F5338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2:</w:t>
            </w:r>
            <w:r w:rsidRPr="00DD69AB">
              <w:rPr>
                <w:rFonts w:ascii="Times New Roman" w:hAnsi="Times New Roman" w:cs="Arial" w:hint="eastAsia"/>
              </w:rPr>
              <w:t>分账用户类型</w:t>
            </w:r>
            <w:r w:rsidRPr="00DD69AB">
              <w:rPr>
                <w:rFonts w:ascii="Times New Roman" w:hAnsi="Times New Roman" w:cs="Arial" w:hint="eastAsia"/>
              </w:rPr>
              <w:t>..</w:t>
            </w:r>
          </w:p>
          <w:p w14:paraId="09C6068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3:</w:t>
            </w:r>
            <w:r w:rsidRPr="00DD69AB">
              <w:rPr>
                <w:rFonts w:ascii="Times New Roman" w:hAnsi="Times New Roman" w:cs="Arial" w:hint="eastAsia"/>
              </w:rPr>
              <w:t>分账个人会员账户为。。</w:t>
            </w:r>
          </w:p>
          <w:p w14:paraId="0CF620A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4</w:t>
            </w:r>
            <w:r w:rsidRPr="00DD69AB">
              <w:rPr>
                <w:rFonts w:ascii="Times New Roman" w:hAnsi="Times New Roman" w:cs="Arial" w:hint="eastAsia"/>
              </w:rPr>
              <w:t>：分账金额单位为元，</w:t>
            </w:r>
          </w:p>
          <w:p w14:paraId="59502AF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5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royalty_parameters</w:t>
            </w:r>
            <w:r w:rsidRPr="00DD69AB">
              <w:rPr>
                <w:rFonts w:ascii="Times New Roman" w:hAnsi="Times New Roman" w:cs="Arial" w:hint="eastAsia"/>
              </w:rPr>
              <w:t>不能超过</w:t>
            </w:r>
            <w:r w:rsidRPr="00DD69AB">
              <w:rPr>
                <w:rFonts w:ascii="Times New Roman" w:hAnsi="Times New Roman" w:cs="Arial" w:hint="eastAsia"/>
              </w:rPr>
              <w:t>10</w:t>
            </w:r>
            <w:r w:rsidRPr="00DD69AB">
              <w:rPr>
                <w:rFonts w:ascii="Times New Roman" w:hAnsi="Times New Roman" w:cs="Arial" w:hint="eastAsia"/>
              </w:rPr>
              <w:t>个账户；</w:t>
            </w:r>
          </w:p>
          <w:p w14:paraId="738D46A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740B15" w:rsidRPr="00DD69AB" w14:paraId="04E9B1EB" w14:textId="77777777" w:rsidTr="00447971">
        <w:trPr>
          <w:trHeight w:val="222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730B70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NotifyUrl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8A734B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异步通知地址</w:t>
            </w:r>
          </w:p>
        </w:tc>
        <w:tc>
          <w:tcPr>
            <w:tcW w:w="14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75F98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</w:t>
            </w:r>
            <w:r w:rsidRPr="00DD69AB">
              <w:rPr>
                <w:rFonts w:ascii="Times New Roman" w:hAnsi="Times New Roman" w:cs="Arial"/>
              </w:rPr>
              <w:t>(300)</w:t>
            </w:r>
          </w:p>
        </w:tc>
        <w:tc>
          <w:tcPr>
            <w:tcW w:w="1785" w:type="dxa"/>
            <w:gridSpan w:val="3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F1D46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畅</w:t>
            </w:r>
            <w:proofErr w:type="gramStart"/>
            <w:r w:rsidRPr="00DD69AB">
              <w:rPr>
                <w:rFonts w:ascii="Times New Roman" w:hAnsi="Times New Roman" w:cs="Arial"/>
              </w:rPr>
              <w:t>捷支付</w:t>
            </w:r>
            <w:proofErr w:type="gramEnd"/>
            <w:r w:rsidRPr="00DD69AB">
              <w:rPr>
                <w:rFonts w:ascii="Times New Roman" w:hAnsi="Times New Roman" w:cs="Arial"/>
              </w:rPr>
              <w:t>平台服务器主动通知商户业务订单状态</w:t>
            </w:r>
            <w:r w:rsidRPr="00DD69AB">
              <w:rPr>
                <w:rFonts w:ascii="Times New Roman" w:hAnsi="Times New Roman" w:cs="Arial" w:hint="eastAsia"/>
              </w:rPr>
              <w:t>更新</w:t>
            </w:r>
            <w:r w:rsidRPr="00DD69AB">
              <w:rPr>
                <w:rFonts w:ascii="Times New Roman" w:hAnsi="Times New Roman" w:cs="Arial"/>
              </w:rPr>
              <w:t>指定的页面</w:t>
            </w:r>
            <w:r w:rsidRPr="00DD69AB">
              <w:rPr>
                <w:rFonts w:ascii="Times New Roman" w:hAnsi="Times New Roman" w:cs="Arial"/>
              </w:rPr>
              <w:t>http</w:t>
            </w:r>
            <w:r w:rsidRPr="00DD69AB">
              <w:rPr>
                <w:rFonts w:ascii="Times New Roman" w:hAnsi="Times New Roman" w:cs="Arial"/>
              </w:rPr>
              <w:t>路径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6E6E0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7ED62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http://mas.test.custom.net/atinterface/receive_notify.</w:t>
            </w:r>
            <w:r w:rsidRPr="00DD69AB">
              <w:rPr>
                <w:rFonts w:ascii="Times New Roman" w:hAnsi="Times New Roman" w:cs="Arial" w:hint="eastAsia"/>
              </w:rPr>
              <w:t>do</w:t>
            </w:r>
          </w:p>
        </w:tc>
      </w:tr>
      <w:tr w:rsidR="00740B15" w:rsidRPr="00DD69AB" w14:paraId="0053FA7C" w14:textId="77777777" w:rsidTr="00447971">
        <w:trPr>
          <w:trHeight w:val="479"/>
          <w:jc w:val="center"/>
        </w:trPr>
        <w:tc>
          <w:tcPr>
            <w:tcW w:w="1889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5B3680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7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4693D6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85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A2293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775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14372F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请求</w:t>
            </w:r>
            <w:r w:rsidRPr="00DD69AB">
              <w:rPr>
                <w:rFonts w:ascii="Times New Roman" w:hAnsi="Times New Roman" w:cs="Arial" w:hint="eastAsia"/>
              </w:rPr>
              <w:t>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961137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5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A1F50A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0E66298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30BD23BD" w14:textId="77777777" w:rsidR="00740B15" w:rsidRPr="00FB2060" w:rsidRDefault="00740B15" w:rsidP="00716413">
      <w:pPr>
        <w:pStyle w:val="5"/>
        <w:numPr>
          <w:ilvl w:val="4"/>
          <w:numId w:val="38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36"/>
        <w:gridCol w:w="1775"/>
      </w:tblGrid>
      <w:tr w:rsidR="00740B15" w:rsidRPr="00DD69AB" w14:paraId="26D2C7D2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310E87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AB23D06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2DBE054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0839C57E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B5A377C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F0F592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4ADCF7FA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A22097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740B15" w:rsidRPr="00DD69AB" w14:paraId="1A996806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487ABC" w14:textId="77777777" w:rsidR="00740B15" w:rsidRPr="00DD69AB" w:rsidRDefault="00740B15" w:rsidP="0064730A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740B15" w:rsidRPr="00DD69AB" w14:paraId="2B472922" w14:textId="77777777" w:rsidTr="00447971">
        <w:trPr>
          <w:trHeight w:val="399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386D0C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BC280C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59212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5A02B3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2680F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2D7751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740B15" w:rsidRPr="00DD69AB" w14:paraId="2CC65485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01B47F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76605A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5B2BF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B2A9A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畅捷流水号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2430D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7327B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101148826689730959160</w:t>
            </w:r>
          </w:p>
        </w:tc>
      </w:tr>
      <w:tr w:rsidR="00740B15" w:rsidRPr="00DD69AB" w14:paraId="2A505EAE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A53407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C9D5D9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</w:t>
            </w:r>
            <w:r w:rsidRPr="00DD69AB">
              <w:rPr>
                <w:rFonts w:ascii="Times New Roman" w:hAnsi="Times New Roman" w:cs="宋体"/>
                <w:color w:val="000000"/>
              </w:rPr>
              <w:t>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1DAF7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E21718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</w:t>
            </w:r>
            <w:r w:rsidRPr="00DD69AB">
              <w:rPr>
                <w:rFonts w:ascii="Times New Roman" w:hAnsi="Times New Roman" w:cs="Arial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退</w:t>
            </w:r>
            <w:r w:rsidRPr="00DD69AB">
              <w:rPr>
                <w:rFonts w:ascii="Times New Roman" w:hAnsi="Times New Roman" w:cs="Arial"/>
              </w:rPr>
              <w:t>款成功；</w:t>
            </w:r>
          </w:p>
          <w:p w14:paraId="2A9CAE8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P</w:t>
            </w:r>
            <w:r w:rsidRPr="00DD69AB">
              <w:rPr>
                <w:rFonts w:ascii="Times New Roman" w:hAnsi="Times New Roman" w:cs="Arial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退</w:t>
            </w:r>
            <w:r w:rsidRPr="00DD69AB">
              <w:rPr>
                <w:rFonts w:ascii="Times New Roman" w:hAnsi="Times New Roman" w:cs="Arial"/>
              </w:rPr>
              <w:t>款处理中；</w:t>
            </w:r>
          </w:p>
          <w:p w14:paraId="57E0AE2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F</w:t>
            </w:r>
            <w:r w:rsidRPr="00DD69AB">
              <w:rPr>
                <w:rFonts w:ascii="Times New Roman" w:hAnsi="Times New Roman" w:cs="Arial"/>
              </w:rPr>
              <w:t>：</w:t>
            </w:r>
            <w:r w:rsidRPr="00DD69AB">
              <w:rPr>
                <w:rFonts w:ascii="Times New Roman" w:hAnsi="Times New Roman" w:cs="Arial" w:hint="eastAsia"/>
              </w:rPr>
              <w:t>退</w:t>
            </w:r>
            <w:r w:rsidRPr="00DD69AB">
              <w:rPr>
                <w:rFonts w:ascii="Times New Roman" w:hAnsi="Times New Roman" w:cs="Arial"/>
              </w:rPr>
              <w:t>款失败</w:t>
            </w:r>
            <w:r w:rsidRPr="00DD69AB">
              <w:rPr>
                <w:rFonts w:ascii="Times New Roman" w:hAnsi="Times New Roman" w:cs="Arial"/>
              </w:rPr>
              <w:t>;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86466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48437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S</w:t>
            </w:r>
          </w:p>
        </w:tc>
      </w:tr>
      <w:tr w:rsidR="00740B15" w:rsidRPr="00DD69AB" w14:paraId="24548EDD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4D1333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E66B22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A8EED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E0635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参见附录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4FA5F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9FF3B0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740B15" w:rsidRPr="00DD69AB" w14:paraId="38E58E2A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F98BA6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6F5791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7F1D9B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9FAB8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8473B9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584897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合作方</w:t>
            </w:r>
            <w:r w:rsidRPr="00DD69AB">
              <w:rPr>
                <w:rFonts w:ascii="Times New Roman" w:hAnsi="Times New Roman" w:cs="Arial"/>
              </w:rPr>
              <w:t>Id</w:t>
            </w:r>
            <w:r w:rsidRPr="00DD69AB">
              <w:rPr>
                <w:rFonts w:ascii="Times New Roman" w:hAnsi="Times New Roman" w:cs="Arial"/>
              </w:rPr>
              <w:t>不存在</w:t>
            </w:r>
          </w:p>
        </w:tc>
      </w:tr>
      <w:tr w:rsidR="00740B15" w:rsidRPr="00DD69AB" w14:paraId="023331B7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8BBBC5" w14:textId="77777777" w:rsidR="00740B15" w:rsidRPr="00DD69AB" w:rsidRDefault="00740B15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AF5E97" w14:textId="77777777" w:rsidR="00740B15" w:rsidRPr="00DD69AB" w:rsidRDefault="00740B15" w:rsidP="0064730A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CCA185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5D3CEA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响应基本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8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F6AF6D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3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B4E14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66345F26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0106E518" w14:textId="77777777" w:rsidR="00740B15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4.4.2.13 </w:t>
      </w:r>
      <w:r w:rsidR="00740B15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退款对账单</w:t>
      </w:r>
    </w:p>
    <w:p w14:paraId="008F7243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业务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场景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：由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支付系统提供商户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指定日期的退款对账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文件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对账文件格式为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Excel)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，可以和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业务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交易流水做比对，确认是否有差异。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生成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规则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T+1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2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点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生成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T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日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的退款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流水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1A1F22B8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lastRenderedPageBreak/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nmg_api_refund_trade_file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37839DE7" w14:textId="77777777" w:rsidR="00740B15" w:rsidRPr="00FB2060" w:rsidRDefault="00740B15" w:rsidP="00716413">
      <w:pPr>
        <w:pStyle w:val="5"/>
        <w:numPr>
          <w:ilvl w:val="4"/>
          <w:numId w:val="39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6"/>
        <w:gridCol w:w="1525"/>
        <w:gridCol w:w="1247"/>
        <w:gridCol w:w="1163"/>
        <w:gridCol w:w="1609"/>
        <w:gridCol w:w="1575"/>
      </w:tblGrid>
      <w:tr w:rsidR="00740B15" w:rsidRPr="00DD69AB" w14:paraId="6100A551" w14:textId="77777777" w:rsidTr="00447971">
        <w:trPr>
          <w:trHeight w:val="283"/>
          <w:jc w:val="center"/>
        </w:trPr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F4D87A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56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C59204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2390AA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5159A89D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1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7A67EFA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16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96224E5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552E4A92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6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BEF93A9" w14:textId="77777777" w:rsidR="00740B15" w:rsidRPr="00DD69AB" w:rsidRDefault="00740B15" w:rsidP="0064730A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740B15" w:rsidRPr="00DD69AB" w14:paraId="19074BB1" w14:textId="77777777" w:rsidTr="00447971">
        <w:trPr>
          <w:trHeight w:val="283"/>
          <w:jc w:val="center"/>
        </w:trPr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D2F60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T</w:t>
            </w:r>
            <w:r w:rsidRPr="00DD69AB">
              <w:rPr>
                <w:rFonts w:ascii="Times New Roman" w:hAnsi="Times New Roman" w:cs="Arial"/>
              </w:rPr>
              <w:t>ransDate</w:t>
            </w:r>
          </w:p>
        </w:tc>
        <w:tc>
          <w:tcPr>
            <w:tcW w:w="156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366AE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</w:t>
            </w:r>
            <w:r w:rsidRPr="00DD69AB">
              <w:rPr>
                <w:rFonts w:ascii="Times New Roman" w:hAnsi="Times New Roman" w:cs="Arial"/>
              </w:rPr>
              <w:t>日期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B0D90C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8</w:t>
            </w:r>
          </w:p>
        </w:tc>
        <w:tc>
          <w:tcPr>
            <w:tcW w:w="118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8357C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CA825E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yyyyMMdd</w:t>
            </w:r>
          </w:p>
        </w:tc>
        <w:tc>
          <w:tcPr>
            <w:tcW w:w="16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F848A2" w14:textId="77777777" w:rsidR="00740B15" w:rsidRPr="00DD69AB" w:rsidRDefault="00740B15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20170122</w:t>
            </w:r>
          </w:p>
        </w:tc>
      </w:tr>
    </w:tbl>
    <w:p w14:paraId="47EF7ACD" w14:textId="77777777" w:rsidR="00740B15" w:rsidRPr="00FB2060" w:rsidRDefault="00740B15" w:rsidP="00716413">
      <w:pPr>
        <w:pStyle w:val="5"/>
        <w:numPr>
          <w:ilvl w:val="4"/>
          <w:numId w:val="39"/>
        </w:numPr>
        <w:spacing w:beforeLines="0" w:before="260" w:after="260" w:line="322" w:lineRule="auto"/>
        <w:rPr>
          <w:snapToGrid/>
        </w:rPr>
      </w:pPr>
      <w:r w:rsidRPr="00FB2060">
        <w:rPr>
          <w:rFonts w:hint="eastAsia"/>
          <w:snapToGrid/>
        </w:rPr>
        <w:t>返回参数</w:t>
      </w:r>
    </w:p>
    <w:p w14:paraId="4946D879" w14:textId="77777777" w:rsidR="00740B15" w:rsidRPr="00716413" w:rsidRDefault="00740B15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文件类型</w:t>
      </w:r>
    </w:p>
    <w:p w14:paraId="3DEB772B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Http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方式获取对账文件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对账文件格式为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Excel)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，如果文件生成成功，则返回文件数据流，否则同步返回基本参数。</w:t>
      </w:r>
    </w:p>
    <w:p w14:paraId="0D4784F7" w14:textId="77777777" w:rsidR="00740B15" w:rsidRPr="00716413" w:rsidRDefault="00740B15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文件说明</w:t>
      </w:r>
      <w:r w:rsidRPr="00716413">
        <w:rPr>
          <w:rFonts w:hint="eastAsia"/>
          <w:b/>
        </w:rPr>
        <w:tab/>
      </w:r>
    </w:p>
    <w:p w14:paraId="0BC4B121" w14:textId="77777777" w:rsidR="00740B15" w:rsidRPr="00132D5B" w:rsidRDefault="00740B15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支付系统每日提供的商户的退款交易。</w:t>
      </w:r>
    </w:p>
    <w:p w14:paraId="13CBF7B6" w14:textId="77777777" w:rsidR="00740B15" w:rsidRPr="00716413" w:rsidRDefault="00740B15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字段记录说明</w:t>
      </w:r>
      <w:r w:rsidRPr="00716413">
        <w:rPr>
          <w:rFonts w:hint="eastAsia"/>
          <w:b/>
        </w:rPr>
        <w:tab/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40B15" w:rsidRPr="00DD69AB" w14:paraId="6188DE1E" w14:textId="77777777" w:rsidTr="00447971">
        <w:trPr>
          <w:trHeight w:val="283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14:paraId="12EAC7DA" w14:textId="77777777" w:rsidR="00740B15" w:rsidRPr="00DD69AB" w:rsidRDefault="00740B15" w:rsidP="0064730A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字段名称</w:t>
            </w:r>
          </w:p>
        </w:tc>
        <w:tc>
          <w:tcPr>
            <w:tcW w:w="4261" w:type="dxa"/>
            <w:shd w:val="clear" w:color="auto" w:fill="8DB3E2" w:themeFill="text2" w:themeFillTint="66"/>
            <w:vAlign w:val="center"/>
          </w:tcPr>
          <w:p w14:paraId="5401BBA7" w14:textId="77777777" w:rsidR="00740B15" w:rsidRPr="00DD69AB" w:rsidRDefault="00740B15" w:rsidP="0064730A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字段说明</w:t>
            </w:r>
          </w:p>
        </w:tc>
      </w:tr>
      <w:tr w:rsidR="00740B15" w:rsidRPr="00DD69AB" w14:paraId="47131CA0" w14:textId="77777777" w:rsidTr="00447971">
        <w:trPr>
          <w:trHeight w:val="283"/>
        </w:trPr>
        <w:tc>
          <w:tcPr>
            <w:tcW w:w="8522" w:type="dxa"/>
            <w:gridSpan w:val="2"/>
            <w:shd w:val="clear" w:color="auto" w:fill="8DB3E2" w:themeFill="text2" w:themeFillTint="66"/>
            <w:vAlign w:val="center"/>
          </w:tcPr>
          <w:p w14:paraId="5ABE06AE" w14:textId="77777777" w:rsidR="00740B15" w:rsidRPr="00DD69AB" w:rsidRDefault="00740B15" w:rsidP="0064730A">
            <w:pPr>
              <w:autoSpaceDN w:val="0"/>
              <w:jc w:val="left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[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首行信息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] </w:t>
            </w:r>
          </w:p>
        </w:tc>
      </w:tr>
      <w:tr w:rsidR="00740B15" w:rsidRPr="00DD69AB" w14:paraId="53A87F1C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433DF0AE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总笔数</w:t>
            </w:r>
          </w:p>
        </w:tc>
        <w:tc>
          <w:tcPr>
            <w:tcW w:w="4261" w:type="dxa"/>
            <w:vAlign w:val="center"/>
          </w:tcPr>
          <w:p w14:paraId="3A4712C9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</w:tr>
      <w:tr w:rsidR="00740B15" w:rsidRPr="00DD69AB" w14:paraId="251FFFC3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02214A10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总金额</w:t>
            </w:r>
          </w:p>
        </w:tc>
        <w:tc>
          <w:tcPr>
            <w:tcW w:w="4261" w:type="dxa"/>
            <w:vAlign w:val="center"/>
          </w:tcPr>
          <w:p w14:paraId="52230913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</w:tr>
      <w:tr w:rsidR="00740B15" w:rsidRPr="00DD69AB" w14:paraId="3D7811A7" w14:textId="77777777" w:rsidTr="00447971">
        <w:trPr>
          <w:trHeight w:val="283"/>
        </w:trPr>
        <w:tc>
          <w:tcPr>
            <w:tcW w:w="8522" w:type="dxa"/>
            <w:gridSpan w:val="2"/>
            <w:shd w:val="clear" w:color="auto" w:fill="8DB3E2" w:themeFill="text2" w:themeFillTint="66"/>
            <w:vAlign w:val="center"/>
          </w:tcPr>
          <w:p w14:paraId="57A3AEDC" w14:textId="77777777" w:rsidR="00740B15" w:rsidRPr="00DD69AB" w:rsidRDefault="00740B15" w:rsidP="0064730A">
            <w:pPr>
              <w:autoSpaceDN w:val="0"/>
              <w:jc w:val="left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[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明细记录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]  </w:t>
            </w:r>
          </w:p>
        </w:tc>
      </w:tr>
      <w:tr w:rsidR="00740B15" w:rsidRPr="00DD69AB" w14:paraId="0CA8152D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424A0471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支付平台交易流水号</w:t>
            </w:r>
          </w:p>
        </w:tc>
        <w:tc>
          <w:tcPr>
            <w:tcW w:w="4261" w:type="dxa"/>
            <w:vAlign w:val="center"/>
          </w:tcPr>
          <w:p w14:paraId="2C99358C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支付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系统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交易流水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号</w:t>
            </w:r>
          </w:p>
        </w:tc>
      </w:tr>
      <w:tr w:rsidR="00740B15" w:rsidRPr="00DD69AB" w14:paraId="15DC4EAE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2741269B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商户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网站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订单号</w:t>
            </w:r>
          </w:p>
        </w:tc>
        <w:tc>
          <w:tcPr>
            <w:tcW w:w="4261" w:type="dxa"/>
            <w:vAlign w:val="center"/>
          </w:tcPr>
          <w:p w14:paraId="0972D830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退款交易商户订单号</w:t>
            </w:r>
          </w:p>
        </w:tc>
      </w:tr>
      <w:tr w:rsidR="00740B15" w:rsidRPr="00DD69AB" w14:paraId="064C55A6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3FC32740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商户</w:t>
            </w:r>
            <w:proofErr w:type="gramStart"/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网站原</w:t>
            </w:r>
            <w:proofErr w:type="gramEnd"/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订单号</w:t>
            </w:r>
          </w:p>
        </w:tc>
        <w:tc>
          <w:tcPr>
            <w:tcW w:w="4261" w:type="dxa"/>
            <w:vAlign w:val="center"/>
          </w:tcPr>
          <w:p w14:paraId="3CC5AB60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原交易商户订单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号</w:t>
            </w:r>
          </w:p>
        </w:tc>
      </w:tr>
      <w:tr w:rsidR="00740B15" w:rsidRPr="00DD69AB" w14:paraId="3E019DC0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397E77A1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商品名称</w:t>
            </w:r>
          </w:p>
        </w:tc>
        <w:tc>
          <w:tcPr>
            <w:tcW w:w="4261" w:type="dxa"/>
            <w:vAlign w:val="center"/>
          </w:tcPr>
          <w:p w14:paraId="43C0296A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商品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名称信息</w:t>
            </w:r>
          </w:p>
        </w:tc>
      </w:tr>
      <w:tr w:rsidR="00740B15" w:rsidRPr="00DD69AB" w14:paraId="5C4EE09B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5F0DAB36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金额</w:t>
            </w:r>
          </w:p>
        </w:tc>
        <w:tc>
          <w:tcPr>
            <w:tcW w:w="4261" w:type="dxa"/>
            <w:vAlign w:val="center"/>
          </w:tcPr>
          <w:p w14:paraId="2A6E1601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保留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2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位小数</w:t>
            </w:r>
          </w:p>
        </w:tc>
      </w:tr>
      <w:tr w:rsidR="00740B15" w:rsidRPr="00DD69AB" w14:paraId="386D1286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590B75A5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退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担保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金额</w:t>
            </w:r>
          </w:p>
        </w:tc>
        <w:tc>
          <w:tcPr>
            <w:tcW w:w="4261" w:type="dxa"/>
            <w:vAlign w:val="center"/>
          </w:tcPr>
          <w:p w14:paraId="27AD24E4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保留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2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位小数</w:t>
            </w:r>
          </w:p>
        </w:tc>
      </w:tr>
      <w:tr w:rsidR="00740B15" w:rsidRPr="00DD69AB" w14:paraId="76139E4F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4B6C7466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提交时间</w:t>
            </w:r>
          </w:p>
        </w:tc>
        <w:tc>
          <w:tcPr>
            <w:tcW w:w="4261" w:type="dxa"/>
            <w:vAlign w:val="center"/>
          </w:tcPr>
          <w:p w14:paraId="1ABA3F1B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：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2016-02-24 15:18:45</w:t>
            </w:r>
          </w:p>
        </w:tc>
      </w:tr>
      <w:tr w:rsidR="00740B15" w:rsidRPr="00DD69AB" w14:paraId="7AB9B426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69AD430B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时间</w:t>
            </w:r>
          </w:p>
        </w:tc>
        <w:tc>
          <w:tcPr>
            <w:tcW w:w="4261" w:type="dxa"/>
            <w:vAlign w:val="center"/>
          </w:tcPr>
          <w:p w14:paraId="36F1F110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格式</w:t>
            </w: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：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2016-02-24 15:18:45</w:t>
            </w:r>
          </w:p>
        </w:tc>
      </w:tr>
      <w:tr w:rsidR="00740B15" w:rsidRPr="00DD69AB" w14:paraId="2EDE206E" w14:textId="77777777" w:rsidTr="00447971">
        <w:trPr>
          <w:trHeight w:val="283"/>
        </w:trPr>
        <w:tc>
          <w:tcPr>
            <w:tcW w:w="4261" w:type="dxa"/>
            <w:vAlign w:val="center"/>
          </w:tcPr>
          <w:p w14:paraId="4140FEA1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4261" w:type="dxa"/>
            <w:vAlign w:val="center"/>
          </w:tcPr>
          <w:p w14:paraId="757544D2" w14:textId="77777777" w:rsidR="00740B15" w:rsidRPr="00DD69AB" w:rsidRDefault="00740B15" w:rsidP="0064730A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退款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成功</w:t>
            </w:r>
          </w:p>
        </w:tc>
      </w:tr>
    </w:tbl>
    <w:p w14:paraId="1A8EE46B" w14:textId="77777777" w:rsidR="00644676" w:rsidRPr="00DD69A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4.4.2.14 </w:t>
      </w:r>
      <w:r w:rsidR="00644676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确认收货接口</w:t>
      </w:r>
    </w:p>
    <w:p w14:paraId="76DDA925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：商户系统发起的确认收货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请求。</w:t>
      </w:r>
    </w:p>
    <w:p w14:paraId="30AEED33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nmg_api_quick_payment_receiptconfirm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41CE81A3" w14:textId="77777777" w:rsidR="00644676" w:rsidRPr="00716413" w:rsidRDefault="00644676" w:rsidP="00716413">
      <w:pPr>
        <w:pStyle w:val="5"/>
        <w:numPr>
          <w:ilvl w:val="4"/>
          <w:numId w:val="41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lastRenderedPageBreak/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1609"/>
        <w:gridCol w:w="1151"/>
        <w:gridCol w:w="9"/>
        <w:gridCol w:w="1815"/>
        <w:gridCol w:w="716"/>
        <w:gridCol w:w="1610"/>
      </w:tblGrid>
      <w:tr w:rsidR="00644676" w:rsidRPr="00DD69AB" w14:paraId="570B4313" w14:textId="77777777" w:rsidTr="00447971">
        <w:trPr>
          <w:trHeight w:val="240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A502854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027D76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37EC5A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6170BB6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CD3543C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253638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241D204F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C6D4561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644676" w:rsidRPr="00DD69AB" w14:paraId="698EF015" w14:textId="77777777" w:rsidTr="00447971">
        <w:trPr>
          <w:trHeight w:val="89"/>
          <w:jc w:val="center"/>
        </w:trPr>
        <w:tc>
          <w:tcPr>
            <w:tcW w:w="10490" w:type="dxa"/>
            <w:gridSpan w:val="7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190984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644676" w:rsidRPr="00DD69AB" w14:paraId="5FF98386" w14:textId="77777777" w:rsidTr="00447971">
        <w:trPr>
          <w:trHeight w:val="343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9D3B62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rxId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FBEBB4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8E2EB5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A2B92F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A71B57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D09539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644676" w:rsidRPr="00DD69AB" w14:paraId="0F5DB6A3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379808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rderTrxId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D0110C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业务订单号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2ABE4C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D33849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有业务订单号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2317B9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不</w:t>
            </w: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51C775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7294729472394729</w:t>
            </w:r>
          </w:p>
        </w:tc>
      </w:tr>
      <w:tr w:rsidR="00644676" w:rsidRPr="00DD69AB" w14:paraId="5E1AA7E6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344A9B" w14:textId="77777777" w:rsidR="00644676" w:rsidRPr="00DD69AB" w:rsidRDefault="00644676" w:rsidP="0043250B">
            <w:pPr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xtension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61EE96A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ED3776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String(4000)</w:t>
            </w:r>
          </w:p>
        </w:tc>
        <w:tc>
          <w:tcPr>
            <w:tcW w:w="225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758D4C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请求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DBA77F3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9868DE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12FBB9FC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3FA81AF7" w14:textId="77777777" w:rsidR="00644676" w:rsidRPr="00716413" w:rsidRDefault="00644676" w:rsidP="00716413">
      <w:pPr>
        <w:pStyle w:val="5"/>
        <w:numPr>
          <w:ilvl w:val="4"/>
          <w:numId w:val="41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644676" w:rsidRPr="00DD69AB" w14:paraId="4EFE0C5D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F1F4B9A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EA40C90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682E44D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767D3EB4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DDB6C56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5D7FD4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6A1C650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E5DC93D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78DD9C34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2D3883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644676" w:rsidRPr="00DD69AB" w14:paraId="3CC1E9AD" w14:textId="77777777" w:rsidTr="00447971">
        <w:trPr>
          <w:trHeight w:val="371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BE73F2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7301D3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19DF9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A42323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E4C9DC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20D617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6741334835157966</w:t>
            </w:r>
          </w:p>
        </w:tc>
      </w:tr>
      <w:tr w:rsidR="00644676" w:rsidRPr="00DD69AB" w14:paraId="1B5A7088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2E69F6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A3F395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C486A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6E8152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畅</w:t>
            </w:r>
            <w:proofErr w:type="gramStart"/>
            <w:r w:rsidRPr="00DD69AB">
              <w:rPr>
                <w:rFonts w:ascii="Times New Roman" w:hAnsi="Times New Roman" w:cs="宋体" w:hint="eastAsia"/>
                <w:color w:val="000000"/>
              </w:rPr>
              <w:t>捷</w:t>
            </w:r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proofErr w:type="gramEnd"/>
            <w:r w:rsidRPr="00DD69AB">
              <w:rPr>
                <w:rFonts w:ascii="Times New Roman" w:hAnsi="Times New Roman" w:cs="宋体"/>
                <w:color w:val="000000"/>
              </w:rPr>
              <w:t>支付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系统</w:t>
            </w:r>
            <w:r w:rsidRPr="00DD69AB">
              <w:rPr>
                <w:rFonts w:ascii="Times New Roman" w:hAnsi="Times New Roman" w:cs="宋体"/>
                <w:color w:val="000000"/>
              </w:rPr>
              <w:t>内部流水号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63F9A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6D9E30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101148826689730959160</w:t>
            </w:r>
          </w:p>
        </w:tc>
      </w:tr>
      <w:tr w:rsidR="00644676" w:rsidRPr="00DD69AB" w14:paraId="1BD4775F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79BC3C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ealSettleAmount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B1C5B7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结算金额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FAC80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String(18)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D8D0D9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结算金额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D0C490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1196D6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</w:tr>
      <w:tr w:rsidR="00644676" w:rsidRPr="00DD69AB" w14:paraId="48172BD6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F4331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586F9D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</w:t>
            </w:r>
            <w:r w:rsidRPr="00DD69AB">
              <w:rPr>
                <w:rFonts w:ascii="Times New Roman" w:hAnsi="Times New Roman" w:cs="宋体"/>
                <w:color w:val="000000"/>
              </w:rPr>
              <w:t>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BEC2B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409085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：成功；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F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：失败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 xml:space="preserve"> P: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处理中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F4EDF9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5A3104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S</w:t>
            </w:r>
          </w:p>
        </w:tc>
      </w:tr>
      <w:tr w:rsidR="00644676" w:rsidRPr="00DD69AB" w14:paraId="10CA4080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F99239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06B7A9B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4B8DB5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884D44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0914DA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71BF71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PARTNER_ID_NOT_EXIST</w:t>
            </w:r>
          </w:p>
        </w:tc>
      </w:tr>
      <w:tr w:rsidR="00644676" w:rsidRPr="00DD69AB" w14:paraId="2F5DB58D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191816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BDD690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0DD3298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EADACC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D874F6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0BEBB1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例：</w:t>
            </w:r>
            <w:r w:rsidRPr="00DD69AB">
              <w:rPr>
                <w:rFonts w:ascii="Times New Roman" w:hAnsi="Times New Roman" w:cs="宋体"/>
                <w:color w:val="000000"/>
              </w:rPr>
              <w:t>合作方</w:t>
            </w:r>
            <w:r w:rsidRPr="00DD69AB">
              <w:rPr>
                <w:rFonts w:ascii="Times New Roman" w:hAnsi="Times New Roman" w:cs="宋体"/>
                <w:color w:val="000000"/>
              </w:rPr>
              <w:t>Id</w:t>
            </w:r>
            <w:r w:rsidRPr="00DD69AB">
              <w:rPr>
                <w:rFonts w:ascii="Times New Roman" w:hAnsi="Times New Roman" w:cs="宋体"/>
                <w:color w:val="000000"/>
              </w:rPr>
              <w:t>不存在</w:t>
            </w:r>
          </w:p>
        </w:tc>
      </w:tr>
      <w:tr w:rsidR="00644676" w:rsidRPr="00DD69AB" w14:paraId="725A53D0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0AAA4E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344222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D9FD5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D927DC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响应基本</w:t>
            </w:r>
            <w:r w:rsidRPr="00DD69AB">
              <w:rPr>
                <w:rFonts w:ascii="Times New Roman" w:hAnsi="Times New Roman" w:cs="宋体"/>
                <w:color w:val="000000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DAE54E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可</w:t>
            </w:r>
            <w:r w:rsidRPr="00DD69AB">
              <w:rPr>
                <w:rFonts w:ascii="Times New Roman" w:hAnsi="Times New Roman" w:cs="宋体"/>
                <w:color w:val="000000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9BDEFD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json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格式</w:t>
            </w:r>
            <w:r w:rsidRPr="00DD69AB">
              <w:rPr>
                <w:rFonts w:ascii="Times New Roman" w:hAnsi="Times New Roman" w:cs="宋体"/>
                <w:color w:val="000000"/>
              </w:rPr>
              <w:t>：</w:t>
            </w:r>
          </w:p>
          <w:p w14:paraId="78C68146" w14:textId="77777777" w:rsidR="00644676" w:rsidRPr="00DD69AB" w:rsidRDefault="00644676" w:rsidP="00E05F5E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[{'key1':'value','key2':'value2'}]</w:t>
            </w:r>
          </w:p>
        </w:tc>
      </w:tr>
    </w:tbl>
    <w:p w14:paraId="0E4E364C" w14:textId="77777777" w:rsidR="00644676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4.4.2.15 </w:t>
      </w:r>
      <w:r w:rsidR="00644676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订单查询</w:t>
      </w:r>
    </w:p>
    <w:p w14:paraId="6985AC17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：商户系统发起的鉴权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/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 xml:space="preserve"> /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退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款业务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订单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状态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查询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请求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，每次只能查询一笔订单的业务状态，</w:t>
      </w:r>
    </w:p>
    <w:p w14:paraId="4827EE2F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nmg_api_query_trade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3EE95645" w14:textId="77777777" w:rsidR="00644676" w:rsidRPr="00716413" w:rsidRDefault="00644676" w:rsidP="00716413">
      <w:pPr>
        <w:pStyle w:val="5"/>
        <w:numPr>
          <w:ilvl w:val="4"/>
          <w:numId w:val="42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请求基本参数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1609"/>
        <w:gridCol w:w="1151"/>
        <w:gridCol w:w="9"/>
        <w:gridCol w:w="1815"/>
        <w:gridCol w:w="716"/>
        <w:gridCol w:w="1610"/>
      </w:tblGrid>
      <w:tr w:rsidR="00644676" w:rsidRPr="00DD69AB" w14:paraId="7CFDFAD3" w14:textId="77777777" w:rsidTr="00447971">
        <w:trPr>
          <w:trHeight w:val="240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89F5CB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4B40B61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A256599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07B784DD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670C384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F095F64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359D614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1A90A5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644676" w:rsidRPr="00DD69AB" w14:paraId="4368239A" w14:textId="77777777" w:rsidTr="00447971">
        <w:trPr>
          <w:trHeight w:val="89"/>
          <w:jc w:val="center"/>
        </w:trPr>
        <w:tc>
          <w:tcPr>
            <w:tcW w:w="10490" w:type="dxa"/>
            <w:gridSpan w:val="7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8C676A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644676" w:rsidRPr="00DD69AB" w14:paraId="38568271" w14:textId="77777777" w:rsidTr="00447971">
        <w:trPr>
          <w:trHeight w:val="343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D2A9979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4E783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</w:t>
            </w:r>
            <w:r w:rsidRPr="00DD69AB">
              <w:rPr>
                <w:rFonts w:ascii="Times New Roman" w:hAnsi="Times New Roman" w:cs="宋体"/>
                <w:color w:val="000000"/>
              </w:rPr>
              <w:lastRenderedPageBreak/>
              <w:t>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66DE3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lastRenderedPageBreak/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672CE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</w:t>
            </w:r>
            <w:r w:rsidRPr="00DD69AB">
              <w:rPr>
                <w:rFonts w:ascii="Times New Roman" w:hAnsi="Times New Roman" w:cs="Arial"/>
              </w:rPr>
              <w:lastRenderedPageBreak/>
              <w:t>号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32AD2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lastRenderedPageBreak/>
              <w:t>不可</w:t>
            </w:r>
            <w:r w:rsidRPr="00DD69AB">
              <w:rPr>
                <w:rFonts w:ascii="Times New Roman" w:hAnsi="Times New Roman" w:cs="Arial"/>
              </w:rPr>
              <w:lastRenderedPageBreak/>
              <w:t>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29881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lastRenderedPageBreak/>
              <w:t>674133483515796</w:t>
            </w:r>
            <w:r w:rsidRPr="00DD69AB">
              <w:rPr>
                <w:rFonts w:ascii="Times New Roman" w:hAnsi="Times New Roman" w:cs="Arial"/>
              </w:rPr>
              <w:lastRenderedPageBreak/>
              <w:t>6</w:t>
            </w:r>
          </w:p>
        </w:tc>
      </w:tr>
      <w:tr w:rsidR="00644676" w:rsidRPr="00DD69AB" w14:paraId="13464876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D709B5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9C4ABA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业务订单号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EBC9F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FAEEC8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原</w:t>
            </w:r>
            <w:r w:rsidRPr="00DD69AB">
              <w:rPr>
                <w:rFonts w:ascii="Times New Roman" w:hAnsi="Times New Roman" w:cs="Arial"/>
              </w:rPr>
              <w:t>有业务订单号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B3F57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</w:t>
            </w:r>
            <w:r w:rsidRPr="00DD69AB">
              <w:rPr>
                <w:rFonts w:ascii="Times New Roman" w:hAnsi="Times New Roman" w:cs="Arial"/>
              </w:rPr>
              <w:t>可空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DDBA7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35FC5B6C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A568E5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radeType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9E7CCA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原</w:t>
            </w:r>
            <w:r w:rsidRPr="00DD69AB">
              <w:rPr>
                <w:rFonts w:ascii="Times New Roman" w:hAnsi="Times New Roman" w:cs="宋体"/>
                <w:color w:val="000000"/>
              </w:rPr>
              <w:t>业务订单</w:t>
            </w:r>
            <w:r w:rsidRPr="00DD69AB">
              <w:rPr>
                <w:rFonts w:ascii="Times New Roman" w:hAnsi="Times New Roman" w:cs="宋体" w:hint="eastAsia"/>
                <w:color w:val="000000"/>
              </w:rPr>
              <w:t>类型</w:t>
            </w:r>
          </w:p>
        </w:tc>
        <w:tc>
          <w:tcPr>
            <w:tcW w:w="140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26102D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16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22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474A1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auth_order</w:t>
            </w:r>
            <w:r w:rsidRPr="00DD69AB">
              <w:rPr>
                <w:rFonts w:ascii="Times New Roman" w:hAnsi="Times New Roman" w:cs="Arial" w:hint="eastAsia"/>
              </w:rPr>
              <w:t>：鉴权订单</w:t>
            </w:r>
          </w:p>
          <w:p w14:paraId="78F13F18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 xml:space="preserve">pay_order   </w:t>
            </w:r>
            <w:r w:rsidRPr="00DD69AB">
              <w:rPr>
                <w:rFonts w:ascii="Times New Roman" w:hAnsi="Times New Roman" w:cs="Arial" w:hint="eastAsia"/>
              </w:rPr>
              <w:t>：支付订单</w:t>
            </w:r>
            <w:r w:rsidRPr="00DD69AB">
              <w:rPr>
                <w:rFonts w:ascii="Times New Roman" w:hAnsi="Times New Roman" w:cs="Arial"/>
              </w:rPr>
              <w:t>refund_order</w:t>
            </w:r>
            <w:r w:rsidRPr="00DD69AB">
              <w:rPr>
                <w:rFonts w:ascii="Times New Roman" w:hAnsi="Times New Roman" w:cs="Arial" w:hint="eastAsia"/>
              </w:rPr>
              <w:t>：退款订单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0E8283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B1D31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auth_order</w:t>
            </w:r>
          </w:p>
        </w:tc>
      </w:tr>
      <w:tr w:rsidR="00644676" w:rsidRPr="00DD69AB" w14:paraId="07F6E180" w14:textId="77777777" w:rsidTr="00447971">
        <w:trPr>
          <w:trHeight w:val="479"/>
          <w:jc w:val="center"/>
        </w:trPr>
        <w:tc>
          <w:tcPr>
            <w:tcW w:w="19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4C0318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1F86C9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82A968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225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BA9D33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请求</w:t>
            </w:r>
            <w:r w:rsidRPr="00DD69AB">
              <w:rPr>
                <w:rFonts w:ascii="Times New Roman" w:hAnsi="Times New Roman" w:cs="Arial" w:hint="eastAsia"/>
              </w:rPr>
              <w:t>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180BE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19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E8D04C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72FDA6D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253598FC" w14:textId="77777777" w:rsidR="00644676" w:rsidRPr="00716413" w:rsidRDefault="00644676" w:rsidP="00716413">
      <w:pPr>
        <w:pStyle w:val="5"/>
        <w:numPr>
          <w:ilvl w:val="4"/>
          <w:numId w:val="42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582"/>
        <w:gridCol w:w="1146"/>
        <w:gridCol w:w="1582"/>
        <w:gridCol w:w="710"/>
        <w:gridCol w:w="1801"/>
      </w:tblGrid>
      <w:tr w:rsidR="00644676" w:rsidRPr="00DD69AB" w14:paraId="353F7EB7" w14:textId="77777777" w:rsidTr="00447971">
        <w:trPr>
          <w:trHeight w:val="240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43AB8D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BD1D9E9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2CA1964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4E0E6147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8B6D1F0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8A0A24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057F541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0C8DFD4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21AE5D9B" w14:textId="77777777" w:rsidTr="00447971">
        <w:trPr>
          <w:trHeight w:val="89"/>
          <w:jc w:val="center"/>
        </w:trPr>
        <w:tc>
          <w:tcPr>
            <w:tcW w:w="10622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FECFCE2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644676" w:rsidRPr="00DD69AB" w14:paraId="64A19942" w14:textId="77777777" w:rsidTr="00447971">
        <w:trPr>
          <w:trHeight w:val="371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49C9E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D30DB6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C1EFC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32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19B93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E3EEE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506E3A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6741334835157966</w:t>
            </w:r>
          </w:p>
        </w:tc>
      </w:tr>
      <w:tr w:rsidR="00644676" w:rsidRPr="00DD69AB" w14:paraId="025E2F88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81724A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rderTrxId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0A3748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畅</w:t>
            </w:r>
            <w:r w:rsidRPr="00DD69AB">
              <w:rPr>
                <w:rFonts w:ascii="Times New Roman" w:hAnsi="Times New Roman" w:cs="宋体"/>
                <w:color w:val="000000"/>
              </w:rPr>
              <w:t>捷流水号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F79A0D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DDB6D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畅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捷</w:t>
            </w:r>
            <w:r w:rsidRPr="00DD69AB">
              <w:rPr>
                <w:rFonts w:ascii="Times New Roman" w:hAnsi="Times New Roman" w:cs="Arial"/>
              </w:rPr>
              <w:t>支付</w:t>
            </w:r>
            <w:proofErr w:type="gramEnd"/>
            <w:r w:rsidRPr="00DD69AB">
              <w:rPr>
                <w:rFonts w:ascii="Times New Roman" w:hAnsi="Times New Roman" w:cs="Arial"/>
              </w:rPr>
              <w:t>支付</w:t>
            </w:r>
            <w:r w:rsidRPr="00DD69AB">
              <w:rPr>
                <w:rFonts w:ascii="Times New Roman" w:hAnsi="Times New Roman" w:cs="Arial" w:hint="eastAsia"/>
              </w:rPr>
              <w:t>系统</w:t>
            </w:r>
            <w:r w:rsidRPr="00DD69AB">
              <w:rPr>
                <w:rFonts w:ascii="Times New Roman" w:hAnsi="Times New Roman" w:cs="Arial"/>
              </w:rPr>
              <w:t>内部流水号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BC594E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BAE133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101148826689730959160</w:t>
            </w:r>
          </w:p>
        </w:tc>
      </w:tr>
      <w:tr w:rsidR="00644676" w:rsidRPr="00DD69AB" w14:paraId="43255DE1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522B40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5234F5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</w:t>
            </w:r>
            <w:r w:rsidRPr="00DD69AB">
              <w:rPr>
                <w:rFonts w:ascii="Times New Roman" w:hAnsi="Times New Roman" w:cs="宋体"/>
                <w:color w:val="000000"/>
              </w:rPr>
              <w:t>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C66B6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String(8)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13246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</w:t>
            </w:r>
            <w:r w:rsidRPr="00DD69AB">
              <w:rPr>
                <w:rFonts w:ascii="Times New Roman" w:hAnsi="Times New Roman" w:cs="Arial"/>
              </w:rPr>
              <w:t>：成功；</w:t>
            </w:r>
          </w:p>
          <w:p w14:paraId="0969A43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P</w:t>
            </w:r>
            <w:r w:rsidRPr="00DD69AB">
              <w:rPr>
                <w:rFonts w:ascii="Times New Roman" w:hAnsi="Times New Roman" w:cs="Arial"/>
              </w:rPr>
              <w:t>：处理中；</w:t>
            </w:r>
          </w:p>
          <w:p w14:paraId="34CECA45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F</w:t>
            </w:r>
            <w:r w:rsidRPr="00DD69AB">
              <w:rPr>
                <w:rFonts w:ascii="Times New Roman" w:hAnsi="Times New Roman" w:cs="Arial"/>
              </w:rPr>
              <w:t>：失败</w:t>
            </w:r>
            <w:r w:rsidRPr="00DD69AB">
              <w:rPr>
                <w:rFonts w:ascii="Times New Roman" w:hAnsi="Times New Roman" w:cs="Arial"/>
              </w:rPr>
              <w:t>;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329A8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C5FD2C3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S</w:t>
            </w:r>
          </w:p>
        </w:tc>
      </w:tr>
      <w:tr w:rsidR="00644676" w:rsidRPr="00DD69AB" w14:paraId="49954873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8F4ED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CF65BF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业务返回码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7EFE3F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64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EC70A9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参见附录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AAB898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7877B6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PARTNER_ID_NOT_EXIST</w:t>
            </w:r>
          </w:p>
        </w:tc>
      </w:tr>
      <w:tr w:rsidR="00644676" w:rsidRPr="00DD69AB" w14:paraId="52E4153C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093A9E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1AAD3F" w14:textId="77777777" w:rsidR="00644676" w:rsidRPr="00DD69AB" w:rsidRDefault="00644676" w:rsidP="0043250B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返回描述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750874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 (200)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D21751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D55BB6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2C346C" w14:textId="77777777" w:rsidR="00644676" w:rsidRPr="00DD69AB" w:rsidRDefault="00644676" w:rsidP="0043250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合作方</w:t>
            </w:r>
            <w:r w:rsidRPr="00DD69AB">
              <w:rPr>
                <w:rFonts w:ascii="Times New Roman" w:hAnsi="Times New Roman" w:cs="Arial"/>
              </w:rPr>
              <w:t>Id</w:t>
            </w:r>
            <w:r w:rsidRPr="00DD69AB">
              <w:rPr>
                <w:rFonts w:ascii="Times New Roman" w:hAnsi="Times New Roman" w:cs="Arial"/>
              </w:rPr>
              <w:t>不存在</w:t>
            </w:r>
          </w:p>
        </w:tc>
      </w:tr>
      <w:tr w:rsidR="00644676" w:rsidRPr="00DD69AB" w14:paraId="6596B5EE" w14:textId="77777777" w:rsidTr="00447971">
        <w:trPr>
          <w:trHeight w:val="222"/>
          <w:jc w:val="center"/>
        </w:trPr>
        <w:tc>
          <w:tcPr>
            <w:tcW w:w="211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0F7E55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6E4D0F" w14:textId="77777777" w:rsidR="00644676" w:rsidRPr="00DD69AB" w:rsidRDefault="00644676" w:rsidP="006E3194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/>
                <w:color w:val="000000"/>
              </w:rPr>
              <w:t>扩展字段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8F0B8C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String(4000)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BABE3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响应基本</w:t>
            </w:r>
            <w:r w:rsidRPr="00DD69AB">
              <w:rPr>
                <w:rFonts w:ascii="Times New Roman" w:hAnsi="Times New Roman" w:cs="Arial"/>
              </w:rPr>
              <w:t>参数扩展字段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1F50D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</w:t>
            </w:r>
            <w:r w:rsidRPr="00DD69AB">
              <w:rPr>
                <w:rFonts w:ascii="Times New Roman" w:hAnsi="Times New Roman" w:cs="Arial"/>
              </w:rPr>
              <w:t>空</w:t>
            </w:r>
          </w:p>
        </w:tc>
        <w:tc>
          <w:tcPr>
            <w:tcW w:w="226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6C34CC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json</w:t>
            </w: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：</w:t>
            </w:r>
          </w:p>
          <w:p w14:paraId="35324BE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[{'key1':'value','key2':'value2'}]</w:t>
            </w:r>
          </w:p>
        </w:tc>
      </w:tr>
    </w:tbl>
    <w:p w14:paraId="61CE6392" w14:textId="77777777" w:rsidR="00644676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4.4.2.16 </w:t>
      </w:r>
      <w:r w:rsidR="00644676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交易对账单</w:t>
      </w:r>
    </w:p>
    <w:p w14:paraId="45CEB866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业务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场景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：由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支付系统提供商户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指定日期的交易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对账单文件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对账文件格式为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Excel)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，可以和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业务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系统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交易流水做比对，确认是否有差异。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生成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规则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T+1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2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点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生成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T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日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成功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的交易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流水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2684EB29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nmg_api_everyday_trade_file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543E5005" w14:textId="77777777" w:rsidR="00644676" w:rsidRPr="00716413" w:rsidRDefault="00644676" w:rsidP="00716413">
      <w:pPr>
        <w:pStyle w:val="5"/>
        <w:numPr>
          <w:ilvl w:val="4"/>
          <w:numId w:val="43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请求基本参数</w:t>
      </w:r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560"/>
        <w:gridCol w:w="1275"/>
        <w:gridCol w:w="1418"/>
        <w:gridCol w:w="1416"/>
        <w:gridCol w:w="1611"/>
      </w:tblGrid>
      <w:tr w:rsidR="00644676" w:rsidRPr="00DD69AB" w14:paraId="6CE60DB8" w14:textId="77777777" w:rsidTr="00447971">
        <w:trPr>
          <w:trHeight w:val="240"/>
          <w:jc w:val="center"/>
        </w:trPr>
        <w:tc>
          <w:tcPr>
            <w:tcW w:w="12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590BEA2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56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CEE3F7E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B069B50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77814465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529CC1B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141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F87F390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</w:t>
            </w:r>
          </w:p>
          <w:p w14:paraId="3D97A74A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可为空</w:t>
            </w:r>
          </w:p>
        </w:tc>
        <w:tc>
          <w:tcPr>
            <w:tcW w:w="16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DF9A2C3" w14:textId="77777777" w:rsidR="00644676" w:rsidRPr="00DD69AB" w:rsidRDefault="00644676" w:rsidP="004149A1">
            <w:pPr>
              <w:pStyle w:val="afa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644676" w:rsidRPr="00DD69AB" w14:paraId="09F6ABDD" w14:textId="77777777" w:rsidTr="00447971">
        <w:trPr>
          <w:trHeight w:val="222"/>
          <w:jc w:val="center"/>
        </w:trPr>
        <w:tc>
          <w:tcPr>
            <w:tcW w:w="124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0A947D9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ahoma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ransDate</w:t>
            </w:r>
          </w:p>
        </w:tc>
        <w:tc>
          <w:tcPr>
            <w:tcW w:w="156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36415A" w14:textId="77777777" w:rsidR="00644676" w:rsidRPr="00DD69AB" w:rsidRDefault="00644676" w:rsidP="006E3194">
            <w:pPr>
              <w:pStyle w:val="afb"/>
              <w:rPr>
                <w:rFonts w:ascii="Times New Roman" w:hAnsi="Times New Roman" w:cs="Tahoma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</w:t>
            </w:r>
            <w:r w:rsidRPr="00DD69AB">
              <w:rPr>
                <w:rFonts w:ascii="Times New Roman" w:hAnsi="Times New Roman" w:cs="宋体"/>
                <w:color w:val="000000"/>
              </w:rPr>
              <w:t>日期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175D44B" w14:textId="77777777" w:rsidR="00644676" w:rsidRPr="00DD69AB" w:rsidRDefault="006E3194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</w:t>
            </w:r>
            <w:r w:rsidR="00644676" w:rsidRPr="00DD69AB">
              <w:rPr>
                <w:rFonts w:ascii="Times New Roman" w:hAnsi="Times New Roman" w:cs="Arial" w:hint="eastAsia"/>
              </w:rPr>
              <w:t>8</w:t>
            </w:r>
            <w:r w:rsidRPr="00DD69AB">
              <w:rPr>
                <w:rFonts w:ascii="Times New Roman" w:hAnsi="Times New Roman" w:cs="Arial" w:hint="eastAsia"/>
              </w:rPr>
              <w:t>)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05DF65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41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C16C0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格式</w:t>
            </w:r>
            <w:r w:rsidRPr="00DD69AB">
              <w:rPr>
                <w:rFonts w:ascii="Times New Roman" w:hAnsi="Times New Roman" w:cs="Arial"/>
              </w:rPr>
              <w:t>yyyyMMdd</w:t>
            </w:r>
          </w:p>
        </w:tc>
        <w:tc>
          <w:tcPr>
            <w:tcW w:w="16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5A6C39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20170122</w:t>
            </w:r>
          </w:p>
        </w:tc>
      </w:tr>
    </w:tbl>
    <w:p w14:paraId="572BF900" w14:textId="77777777" w:rsidR="00644676" w:rsidRPr="00716413" w:rsidRDefault="00644676" w:rsidP="00716413">
      <w:pPr>
        <w:pStyle w:val="5"/>
        <w:numPr>
          <w:ilvl w:val="4"/>
          <w:numId w:val="43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lastRenderedPageBreak/>
        <w:t>返回参数</w:t>
      </w:r>
    </w:p>
    <w:p w14:paraId="4CFC6C49" w14:textId="77777777" w:rsidR="00644676" w:rsidRPr="00716413" w:rsidRDefault="00644676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文件类型</w:t>
      </w:r>
    </w:p>
    <w:p w14:paraId="0AD30CF5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Http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方式获取对账文件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对账文件格式为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Excel)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，如果文件生成成功，则返回文件数据流，否则同步返回基本参数。</w:t>
      </w:r>
    </w:p>
    <w:p w14:paraId="5DA4BDB6" w14:textId="77777777" w:rsidR="00644676" w:rsidRPr="00716413" w:rsidRDefault="00644676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文件说明</w:t>
      </w:r>
      <w:r w:rsidRPr="00716413">
        <w:rPr>
          <w:rFonts w:hint="eastAsia"/>
          <w:b/>
        </w:rPr>
        <w:tab/>
      </w:r>
    </w:p>
    <w:p w14:paraId="140EDD7D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支付系统每日提供的商户交易日对账文件，记录当日支付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系统中支付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成功的交易。</w:t>
      </w:r>
    </w:p>
    <w:p w14:paraId="1953CD3E" w14:textId="77777777" w:rsidR="00644676" w:rsidRPr="00716413" w:rsidRDefault="00644676" w:rsidP="00716413">
      <w:pPr>
        <w:pStyle w:val="af6"/>
        <w:numPr>
          <w:ilvl w:val="0"/>
          <w:numId w:val="40"/>
        </w:numPr>
        <w:ind w:firstLineChars="0"/>
        <w:rPr>
          <w:b/>
        </w:rPr>
      </w:pPr>
      <w:r w:rsidRPr="00716413">
        <w:rPr>
          <w:rFonts w:hint="eastAsia"/>
          <w:b/>
        </w:rPr>
        <w:t>字段记录说明</w:t>
      </w:r>
      <w:r w:rsidRPr="00716413">
        <w:rPr>
          <w:rFonts w:hint="eastAsia"/>
          <w:b/>
        </w:rPr>
        <w:tab/>
      </w:r>
    </w:p>
    <w:tbl>
      <w:tblPr>
        <w:tblStyle w:val="a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44676" w:rsidRPr="00DD69AB" w14:paraId="1C8774D3" w14:textId="77777777" w:rsidTr="00447971">
        <w:trPr>
          <w:trHeight w:val="283"/>
          <w:jc w:val="center"/>
        </w:trPr>
        <w:tc>
          <w:tcPr>
            <w:tcW w:w="4261" w:type="dxa"/>
            <w:shd w:val="clear" w:color="auto" w:fill="8DB3E2" w:themeFill="text2" w:themeFillTint="66"/>
            <w:vAlign w:val="center"/>
          </w:tcPr>
          <w:p w14:paraId="3EF58C47" w14:textId="77777777" w:rsidR="00644676" w:rsidRPr="00DD69AB" w:rsidRDefault="00644676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字段名称</w:t>
            </w:r>
          </w:p>
        </w:tc>
        <w:tc>
          <w:tcPr>
            <w:tcW w:w="4261" w:type="dxa"/>
            <w:shd w:val="clear" w:color="auto" w:fill="8DB3E2" w:themeFill="text2" w:themeFillTint="66"/>
            <w:vAlign w:val="center"/>
          </w:tcPr>
          <w:p w14:paraId="6D1367F1" w14:textId="77777777" w:rsidR="00644676" w:rsidRPr="00DD69AB" w:rsidRDefault="00644676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字段说明</w:t>
            </w:r>
          </w:p>
        </w:tc>
      </w:tr>
      <w:tr w:rsidR="00644676" w:rsidRPr="00DD69AB" w14:paraId="040D425E" w14:textId="77777777" w:rsidTr="00447971">
        <w:trPr>
          <w:trHeight w:val="283"/>
          <w:jc w:val="center"/>
        </w:trPr>
        <w:tc>
          <w:tcPr>
            <w:tcW w:w="8522" w:type="dxa"/>
            <w:gridSpan w:val="2"/>
            <w:shd w:val="clear" w:color="auto" w:fill="8DB3E2" w:themeFill="text2" w:themeFillTint="66"/>
            <w:vAlign w:val="center"/>
          </w:tcPr>
          <w:p w14:paraId="13998844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  <w:b/>
              </w:rPr>
            </w:pPr>
            <w:r w:rsidRPr="00DD69AB">
              <w:rPr>
                <w:rFonts w:ascii="Times New Roman" w:hAnsi="Times New Roman" w:cs="Arial"/>
                <w:b/>
              </w:rPr>
              <w:t>[</w:t>
            </w:r>
            <w:r w:rsidRPr="00DD69AB">
              <w:rPr>
                <w:rFonts w:ascii="Times New Roman" w:hAnsi="Times New Roman" w:cs="Arial" w:hint="eastAsia"/>
                <w:b/>
              </w:rPr>
              <w:t>首行信息</w:t>
            </w:r>
            <w:r w:rsidRPr="00DD69AB">
              <w:rPr>
                <w:rFonts w:ascii="Times New Roman" w:hAnsi="Times New Roman" w:cs="Arial"/>
                <w:b/>
              </w:rPr>
              <w:t>]  </w:t>
            </w:r>
          </w:p>
        </w:tc>
      </w:tr>
      <w:tr w:rsidR="00644676" w:rsidRPr="00DD69AB" w14:paraId="0FD09DF0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0BB7C354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总笔数</w:t>
            </w:r>
          </w:p>
        </w:tc>
        <w:tc>
          <w:tcPr>
            <w:tcW w:w="4261" w:type="dxa"/>
            <w:vAlign w:val="center"/>
          </w:tcPr>
          <w:p w14:paraId="23CD2351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1F4C8482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5147CCEA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总金额</w:t>
            </w:r>
          </w:p>
        </w:tc>
        <w:tc>
          <w:tcPr>
            <w:tcW w:w="4261" w:type="dxa"/>
            <w:vAlign w:val="center"/>
          </w:tcPr>
          <w:p w14:paraId="4A8D06D9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4922E5D7" w14:textId="77777777" w:rsidTr="00447971">
        <w:trPr>
          <w:trHeight w:val="283"/>
          <w:jc w:val="center"/>
        </w:trPr>
        <w:tc>
          <w:tcPr>
            <w:tcW w:w="8522" w:type="dxa"/>
            <w:gridSpan w:val="2"/>
            <w:shd w:val="clear" w:color="auto" w:fill="8DB3E2" w:themeFill="text2" w:themeFillTint="66"/>
            <w:vAlign w:val="center"/>
          </w:tcPr>
          <w:p w14:paraId="55842240" w14:textId="77777777" w:rsidR="00644676" w:rsidRPr="00DD69AB" w:rsidRDefault="00644676" w:rsidP="00E05F5E">
            <w:pPr>
              <w:pStyle w:val="afb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cs="Arial"/>
                <w:b/>
              </w:rPr>
              <w:t>[</w:t>
            </w:r>
            <w:r w:rsidRPr="00DD69AB">
              <w:rPr>
                <w:rFonts w:ascii="Times New Roman" w:hAnsi="Times New Roman" w:cs="Arial" w:hint="eastAsia"/>
                <w:b/>
              </w:rPr>
              <w:t>明细记录</w:t>
            </w:r>
            <w:r w:rsidRPr="00DD69AB">
              <w:rPr>
                <w:rFonts w:ascii="Times New Roman" w:hAnsi="Times New Roman" w:cs="Arial"/>
                <w:b/>
              </w:rPr>
              <w:t xml:space="preserve">] </w:t>
            </w:r>
            <w:r w:rsidRPr="00DD69AB">
              <w:rPr>
                <w:rFonts w:ascii="Times New Roman" w:hAnsi="Times New Roman"/>
              </w:rPr>
              <w:t> </w:t>
            </w:r>
          </w:p>
        </w:tc>
      </w:tr>
      <w:tr w:rsidR="00644676" w:rsidRPr="00DD69AB" w14:paraId="03E60371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5AD834DB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支付平台交易</w:t>
            </w:r>
            <w:r w:rsidRPr="00DD69AB">
              <w:rPr>
                <w:rFonts w:ascii="Times New Roman" w:hAnsi="Times New Roman" w:cs="Arial"/>
              </w:rPr>
              <w:t>流水</w:t>
            </w:r>
            <w:r w:rsidRPr="00DD69AB">
              <w:rPr>
                <w:rFonts w:ascii="Times New Roman" w:hAnsi="Times New Roman" w:cs="Arial" w:hint="eastAsia"/>
              </w:rPr>
              <w:t>号</w:t>
            </w:r>
          </w:p>
        </w:tc>
        <w:tc>
          <w:tcPr>
            <w:tcW w:w="4261" w:type="dxa"/>
            <w:vAlign w:val="center"/>
          </w:tcPr>
          <w:p w14:paraId="3370A7E6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支付</w:t>
            </w:r>
            <w:r w:rsidRPr="00DD69AB">
              <w:rPr>
                <w:rFonts w:ascii="Times New Roman" w:hAnsi="Times New Roman" w:cs="Arial"/>
              </w:rPr>
              <w:t>系统</w:t>
            </w:r>
            <w:r w:rsidRPr="00DD69AB">
              <w:rPr>
                <w:rFonts w:ascii="Times New Roman" w:hAnsi="Times New Roman" w:cs="Arial" w:hint="eastAsia"/>
              </w:rPr>
              <w:t>交易流水</w:t>
            </w:r>
            <w:r w:rsidRPr="00DD69AB">
              <w:rPr>
                <w:rFonts w:ascii="Times New Roman" w:hAnsi="Times New Roman" w:cs="Arial"/>
              </w:rPr>
              <w:t>号</w:t>
            </w:r>
          </w:p>
        </w:tc>
      </w:tr>
      <w:tr w:rsidR="00644676" w:rsidRPr="00DD69AB" w14:paraId="101E84A3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2A1EB43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</w:t>
            </w:r>
            <w:r w:rsidRPr="00DD69AB">
              <w:rPr>
                <w:rFonts w:ascii="Times New Roman" w:hAnsi="Times New Roman" w:cs="Arial" w:hint="eastAsia"/>
              </w:rPr>
              <w:t>订</w:t>
            </w:r>
            <w:r w:rsidRPr="00DD69AB">
              <w:rPr>
                <w:rFonts w:ascii="Times New Roman" w:hAnsi="Times New Roman" w:cs="Arial"/>
              </w:rPr>
              <w:t>单号</w:t>
            </w:r>
          </w:p>
        </w:tc>
        <w:tc>
          <w:tcPr>
            <w:tcW w:w="4261" w:type="dxa"/>
            <w:vAlign w:val="center"/>
          </w:tcPr>
          <w:p w14:paraId="76F42AE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商户网站唯一</w:t>
            </w:r>
            <w:r w:rsidRPr="00DD69AB">
              <w:rPr>
                <w:rFonts w:ascii="Times New Roman" w:hAnsi="Times New Roman" w:cs="Arial" w:hint="eastAsia"/>
              </w:rPr>
              <w:t>支付</w:t>
            </w:r>
            <w:r w:rsidRPr="00DD69AB">
              <w:rPr>
                <w:rFonts w:ascii="Times New Roman" w:hAnsi="Times New Roman" w:cs="Arial"/>
              </w:rPr>
              <w:t>单号</w:t>
            </w:r>
          </w:p>
        </w:tc>
      </w:tr>
      <w:tr w:rsidR="00644676" w:rsidRPr="00DD69AB" w14:paraId="14FF2090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7DD314FD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付款方</w:t>
            </w:r>
          </w:p>
        </w:tc>
        <w:tc>
          <w:tcPr>
            <w:tcW w:w="4261" w:type="dxa"/>
            <w:vAlign w:val="center"/>
          </w:tcPr>
          <w:p w14:paraId="25D91B7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</w:t>
            </w:r>
            <w:r w:rsidRPr="00DD69AB">
              <w:rPr>
                <w:rFonts w:ascii="Times New Roman" w:hAnsi="Times New Roman" w:cs="Arial"/>
              </w:rPr>
              <w:t>付款方</w:t>
            </w:r>
          </w:p>
        </w:tc>
      </w:tr>
      <w:tr w:rsidR="00644676" w:rsidRPr="00DD69AB" w14:paraId="0677C4E7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1A90EB9D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收款方</w:t>
            </w:r>
          </w:p>
        </w:tc>
        <w:tc>
          <w:tcPr>
            <w:tcW w:w="4261" w:type="dxa"/>
            <w:vAlign w:val="center"/>
          </w:tcPr>
          <w:p w14:paraId="44AB9B76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</w:t>
            </w:r>
            <w:r w:rsidRPr="00DD69AB">
              <w:rPr>
                <w:rFonts w:ascii="Times New Roman" w:hAnsi="Times New Roman" w:cs="Arial"/>
              </w:rPr>
              <w:t>收款方</w:t>
            </w:r>
          </w:p>
        </w:tc>
      </w:tr>
      <w:tr w:rsidR="00644676" w:rsidRPr="00DD69AB" w14:paraId="2166373E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3BC98CE3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商品名称</w:t>
            </w:r>
          </w:p>
        </w:tc>
        <w:tc>
          <w:tcPr>
            <w:tcW w:w="4261" w:type="dxa"/>
            <w:vAlign w:val="center"/>
          </w:tcPr>
          <w:p w14:paraId="3E2EB86E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商品</w:t>
            </w:r>
            <w:r w:rsidRPr="00DD69AB">
              <w:rPr>
                <w:rFonts w:ascii="Times New Roman" w:hAnsi="Times New Roman" w:cs="Arial"/>
              </w:rPr>
              <w:t>名称信息</w:t>
            </w:r>
          </w:p>
        </w:tc>
      </w:tr>
      <w:tr w:rsidR="00644676" w:rsidRPr="00DD69AB" w14:paraId="4C7AC227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696212D9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付款金额</w:t>
            </w:r>
          </w:p>
        </w:tc>
        <w:tc>
          <w:tcPr>
            <w:tcW w:w="4261" w:type="dxa"/>
            <w:vAlign w:val="center"/>
          </w:tcPr>
          <w:p w14:paraId="7279FA0D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保留</w:t>
            </w:r>
            <w:r w:rsidRPr="00DD69AB">
              <w:rPr>
                <w:rFonts w:ascii="Times New Roman" w:hAnsi="Times New Roman" w:cs="Arial" w:hint="eastAsia"/>
              </w:rPr>
              <w:t>2</w:t>
            </w:r>
            <w:r w:rsidRPr="00DD69AB">
              <w:rPr>
                <w:rFonts w:ascii="Times New Roman" w:hAnsi="Times New Roman" w:cs="Arial" w:hint="eastAsia"/>
              </w:rPr>
              <w:t>位小数</w:t>
            </w:r>
          </w:p>
        </w:tc>
      </w:tr>
      <w:tr w:rsidR="00644676" w:rsidRPr="00DD69AB" w14:paraId="0C487883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1C772EB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交易提交时间</w:t>
            </w:r>
          </w:p>
        </w:tc>
        <w:tc>
          <w:tcPr>
            <w:tcW w:w="4261" w:type="dxa"/>
            <w:vAlign w:val="center"/>
          </w:tcPr>
          <w:p w14:paraId="234795BF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格式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/>
              </w:rPr>
              <w:t>2016-02-24 15:18:45</w:t>
            </w:r>
          </w:p>
        </w:tc>
      </w:tr>
      <w:tr w:rsidR="00644676" w:rsidRPr="00DD69AB" w14:paraId="55BE937D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5343EEF0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交易时间</w:t>
            </w:r>
          </w:p>
        </w:tc>
        <w:tc>
          <w:tcPr>
            <w:tcW w:w="4261" w:type="dxa"/>
            <w:vAlign w:val="center"/>
          </w:tcPr>
          <w:p w14:paraId="7032539D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格式</w:t>
            </w:r>
            <w:r w:rsidRPr="00DD69AB">
              <w:rPr>
                <w:rFonts w:ascii="Times New Roman" w:hAnsi="Times New Roman" w:cs="Arial" w:hint="eastAsia"/>
              </w:rPr>
              <w:t>：</w:t>
            </w:r>
            <w:r w:rsidRPr="00DD69AB">
              <w:rPr>
                <w:rFonts w:ascii="Times New Roman" w:hAnsi="Times New Roman" w:cs="Arial"/>
              </w:rPr>
              <w:t>2016-02-24 15:18:45</w:t>
            </w:r>
          </w:p>
        </w:tc>
      </w:tr>
      <w:tr w:rsidR="00644676" w:rsidRPr="00DD69AB" w14:paraId="366E4630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0B2CFA28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支付状态</w:t>
            </w:r>
          </w:p>
        </w:tc>
        <w:tc>
          <w:tcPr>
            <w:tcW w:w="4261" w:type="dxa"/>
            <w:vAlign w:val="center"/>
          </w:tcPr>
          <w:p w14:paraId="5785788B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</w:t>
            </w:r>
            <w:r w:rsidRPr="00DD69AB">
              <w:rPr>
                <w:rFonts w:ascii="Times New Roman" w:hAnsi="Times New Roman" w:cs="Arial" w:hint="eastAsia"/>
              </w:rPr>
              <w:t>4.</w:t>
            </w:r>
            <w:r w:rsidRPr="00DD69AB">
              <w:rPr>
                <w:rFonts w:ascii="Times New Roman" w:hAnsi="Times New Roman" w:cs="Arial"/>
              </w:rPr>
              <w:t>3</w:t>
            </w:r>
            <w:r w:rsidRPr="00DD69AB">
              <w:rPr>
                <w:rFonts w:ascii="Times New Roman" w:hAnsi="Times New Roman" w:cs="Arial" w:hint="eastAsia"/>
              </w:rPr>
              <w:t>支付</w:t>
            </w:r>
            <w:r w:rsidRPr="00DD69AB">
              <w:rPr>
                <w:rFonts w:ascii="Times New Roman" w:hAnsi="Times New Roman" w:cs="Arial"/>
              </w:rPr>
              <w:t>状态</w:t>
            </w:r>
            <w:r w:rsidRPr="00DD69AB">
              <w:rPr>
                <w:rFonts w:ascii="Times New Roman" w:hAnsi="Times New Roman" w:cs="Arial" w:hint="eastAsia"/>
              </w:rPr>
              <w:t>说明</w:t>
            </w:r>
          </w:p>
        </w:tc>
      </w:tr>
      <w:tr w:rsidR="00644676" w:rsidRPr="00DD69AB" w14:paraId="07912AE1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3F87632C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交易类型</w:t>
            </w:r>
          </w:p>
        </w:tc>
        <w:tc>
          <w:tcPr>
            <w:tcW w:w="4261" w:type="dxa"/>
            <w:vAlign w:val="center"/>
          </w:tcPr>
          <w:p w14:paraId="47F4709E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参见</w:t>
            </w:r>
            <w:r w:rsidRPr="00DD69AB">
              <w:rPr>
                <w:rFonts w:ascii="Times New Roman" w:hAnsi="Times New Roman" w:cs="Arial" w:hint="eastAsia"/>
              </w:rPr>
              <w:t>4.</w:t>
            </w:r>
            <w:r w:rsidRPr="00DD69AB">
              <w:rPr>
                <w:rFonts w:ascii="Times New Roman" w:hAnsi="Times New Roman" w:cs="Arial"/>
              </w:rPr>
              <w:t xml:space="preserve">4 </w:t>
            </w:r>
            <w:r w:rsidRPr="00DD69AB">
              <w:rPr>
                <w:rFonts w:ascii="Times New Roman" w:hAnsi="Times New Roman" w:cs="Arial" w:hint="eastAsia"/>
              </w:rPr>
              <w:t>交易</w:t>
            </w:r>
            <w:r w:rsidRPr="00DD69AB">
              <w:rPr>
                <w:rFonts w:ascii="Times New Roman" w:hAnsi="Times New Roman" w:cs="Arial"/>
              </w:rPr>
              <w:t>类型说明</w:t>
            </w:r>
          </w:p>
        </w:tc>
      </w:tr>
      <w:tr w:rsidR="00644676" w:rsidRPr="00DD69AB" w14:paraId="32424656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6726A62B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收款方账号</w:t>
            </w:r>
          </w:p>
        </w:tc>
        <w:tc>
          <w:tcPr>
            <w:tcW w:w="4261" w:type="dxa"/>
            <w:vAlign w:val="center"/>
          </w:tcPr>
          <w:p w14:paraId="50C1B4CF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603423B7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3391229E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收款方银行类型</w:t>
            </w:r>
          </w:p>
        </w:tc>
        <w:tc>
          <w:tcPr>
            <w:tcW w:w="4261" w:type="dxa"/>
            <w:vAlign w:val="center"/>
          </w:tcPr>
          <w:p w14:paraId="61E9C4EA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5E86BB04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4B4B1419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收款方银行名称</w:t>
            </w:r>
          </w:p>
        </w:tc>
        <w:tc>
          <w:tcPr>
            <w:tcW w:w="4261" w:type="dxa"/>
            <w:vAlign w:val="center"/>
          </w:tcPr>
          <w:p w14:paraId="1A4EDD26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1CFC258E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71C17BD7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收款方名称</w:t>
            </w:r>
          </w:p>
        </w:tc>
        <w:tc>
          <w:tcPr>
            <w:tcW w:w="4261" w:type="dxa"/>
            <w:vAlign w:val="center"/>
          </w:tcPr>
          <w:p w14:paraId="26B8DCD2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7F1077BC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1039741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账号类型（对公对私）</w:t>
            </w:r>
          </w:p>
        </w:tc>
        <w:tc>
          <w:tcPr>
            <w:tcW w:w="4261" w:type="dxa"/>
            <w:vAlign w:val="center"/>
          </w:tcPr>
          <w:p w14:paraId="072705A6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空白</w:t>
            </w:r>
            <w:r w:rsidRPr="00DD69AB">
              <w:rPr>
                <w:rFonts w:ascii="Times New Roman" w:hAnsi="Times New Roman" w:cs="Arial"/>
              </w:rPr>
              <w:t>（</w:t>
            </w:r>
            <w:r w:rsidRPr="00DD69AB">
              <w:rPr>
                <w:rFonts w:ascii="Times New Roman" w:hAnsi="Times New Roman" w:cs="Arial" w:hint="eastAsia"/>
              </w:rPr>
              <w:t>对公</w:t>
            </w:r>
            <w:r w:rsidRPr="00DD69AB">
              <w:rPr>
                <w:rFonts w:ascii="Times New Roman" w:hAnsi="Times New Roman" w:cs="Arial"/>
              </w:rPr>
              <w:t>，对私</w:t>
            </w:r>
            <w:r w:rsidRPr="00DD69AB">
              <w:rPr>
                <w:rFonts w:ascii="Times New Roman" w:hAnsi="Times New Roman" w:cs="Arial" w:hint="eastAsia"/>
              </w:rPr>
              <w:t>）</w:t>
            </w:r>
          </w:p>
        </w:tc>
      </w:tr>
      <w:tr w:rsidR="00644676" w:rsidRPr="00DD69AB" w14:paraId="538196AD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35CE5D9C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付款方账号</w:t>
            </w:r>
          </w:p>
        </w:tc>
        <w:tc>
          <w:tcPr>
            <w:tcW w:w="4261" w:type="dxa"/>
            <w:vAlign w:val="center"/>
          </w:tcPr>
          <w:p w14:paraId="48E9FC51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4C5A1E39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2D7E503A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付款方银行类型</w:t>
            </w:r>
          </w:p>
        </w:tc>
        <w:tc>
          <w:tcPr>
            <w:tcW w:w="4261" w:type="dxa"/>
            <w:vAlign w:val="center"/>
          </w:tcPr>
          <w:p w14:paraId="61D891B1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22D70B89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38465244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付款方银行名称</w:t>
            </w:r>
          </w:p>
        </w:tc>
        <w:tc>
          <w:tcPr>
            <w:tcW w:w="4261" w:type="dxa"/>
            <w:vAlign w:val="center"/>
          </w:tcPr>
          <w:p w14:paraId="7CCEC135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6D7AB3FA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2EE25539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付款方名称</w:t>
            </w:r>
          </w:p>
        </w:tc>
        <w:tc>
          <w:tcPr>
            <w:tcW w:w="4261" w:type="dxa"/>
            <w:vAlign w:val="center"/>
          </w:tcPr>
          <w:p w14:paraId="3BEC2600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4D323BA6" w14:textId="77777777" w:rsidTr="00447971">
        <w:trPr>
          <w:trHeight w:val="283"/>
          <w:jc w:val="center"/>
        </w:trPr>
        <w:tc>
          <w:tcPr>
            <w:tcW w:w="4261" w:type="dxa"/>
            <w:vAlign w:val="center"/>
          </w:tcPr>
          <w:p w14:paraId="17575FD4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支付</w:t>
            </w:r>
            <w:r w:rsidRPr="00DD69AB">
              <w:rPr>
                <w:rFonts w:ascii="Times New Roman" w:hAnsi="Times New Roman" w:cs="Arial"/>
              </w:rPr>
              <w:t>方式</w:t>
            </w:r>
          </w:p>
        </w:tc>
        <w:tc>
          <w:tcPr>
            <w:tcW w:w="4261" w:type="dxa"/>
            <w:vAlign w:val="center"/>
          </w:tcPr>
          <w:p w14:paraId="0E0411F9" w14:textId="77777777" w:rsidR="00644676" w:rsidRPr="00DD69AB" w:rsidRDefault="00644676" w:rsidP="00E05F5E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默认</w:t>
            </w:r>
            <w:r w:rsidRPr="00DD69AB">
              <w:rPr>
                <w:rFonts w:ascii="Times New Roman" w:hAnsi="Times New Roman" w:cs="Arial" w:hint="eastAsia"/>
              </w:rPr>
              <w:t>“收单”</w:t>
            </w:r>
          </w:p>
        </w:tc>
      </w:tr>
    </w:tbl>
    <w:p w14:paraId="1B272001" w14:textId="77777777" w:rsidR="005F6A1C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4.4.2.17 </w:t>
      </w:r>
      <w:r w:rsidR="005F6A1C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余额支付接口</w:t>
      </w:r>
    </w:p>
    <w:p w14:paraId="470391E4" w14:textId="77777777" w:rsidR="005F6A1C" w:rsidRPr="00132D5B" w:rsidRDefault="005F6A1C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功能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描述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：商户通过该接口发起多笔担保订单下单请求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。</w:t>
      </w:r>
    </w:p>
    <w:p w14:paraId="6F00B543" w14:textId="77777777" w:rsidR="005F6A1C" w:rsidRPr="00132D5B" w:rsidRDefault="005F6A1C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接口名称：</w:t>
      </w:r>
      <w:r w:rsidRPr="00132D5B">
        <w:rPr>
          <w:rFonts w:ascii="Times New Roman" w:hAnsi="Times New Roman" w:cs="Times New Roman"/>
          <w:snapToGrid/>
          <w:color w:val="000000"/>
          <w:kern w:val="2"/>
          <w:sz w:val="21"/>
        </w:rPr>
        <w:t>nmg_balance_payment_trade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；对应公共请求基本参数中的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service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字段</w:t>
      </w:r>
    </w:p>
    <w:p w14:paraId="0936B897" w14:textId="77777777" w:rsidR="005F6A1C" w:rsidRPr="00716413" w:rsidRDefault="005F6A1C" w:rsidP="00716413">
      <w:pPr>
        <w:pStyle w:val="5"/>
        <w:numPr>
          <w:ilvl w:val="4"/>
          <w:numId w:val="44"/>
        </w:numPr>
        <w:spacing w:beforeLines="0" w:before="260" w:after="260" w:line="322" w:lineRule="auto"/>
        <w:rPr>
          <w:snapToGrid/>
        </w:rPr>
      </w:pPr>
      <w:r w:rsidRPr="00716413">
        <w:rPr>
          <w:snapToGrid/>
        </w:rPr>
        <w:lastRenderedPageBreak/>
        <w:t>业务参数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72"/>
        <w:gridCol w:w="961"/>
        <w:gridCol w:w="1275"/>
        <w:gridCol w:w="1701"/>
        <w:gridCol w:w="884"/>
        <w:gridCol w:w="2512"/>
      </w:tblGrid>
      <w:tr w:rsidR="00447971" w:rsidRPr="00DD69AB" w14:paraId="5173F6DD" w14:textId="77777777" w:rsidTr="00447971">
        <w:trPr>
          <w:trHeight w:val="240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354260A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E44156B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4F65DCC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类型</w:t>
            </w:r>
          </w:p>
          <w:p w14:paraId="6A79303A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（长度范围）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463C0819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80F778F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是否</w:t>
            </w:r>
          </w:p>
          <w:p w14:paraId="546A5F92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可为空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FE14DD7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snapToGrid/>
                <w:color w:val="000000"/>
                <w:sz w:val="18"/>
                <w:szCs w:val="18"/>
              </w:rPr>
              <w:t>样例</w:t>
            </w:r>
          </w:p>
        </w:tc>
      </w:tr>
      <w:tr w:rsidR="005F6A1C" w:rsidRPr="00DD69AB" w14:paraId="68DCF42F" w14:textId="77777777" w:rsidTr="00447971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D25A3E" w14:textId="77777777" w:rsidR="005F6A1C" w:rsidRPr="00DD69AB" w:rsidRDefault="005F6A1C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业务参数</w:t>
            </w:r>
          </w:p>
        </w:tc>
      </w:tr>
      <w:tr w:rsidR="00447971" w:rsidRPr="00DD69AB" w14:paraId="66B424CC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908BF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 xml:space="preserve">rxId </w:t>
            </w: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572560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商户唯一订单号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41C432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String(32)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10705B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畅</w:t>
            </w:r>
            <w:proofErr w:type="gramStart"/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捷支付</w:t>
            </w:r>
            <w:proofErr w:type="gramEnd"/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合作商户网站唯一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请求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号（确保在商户系统中唯一）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B323C1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不可空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F6F9501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例如：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3472947269743</w:t>
            </w:r>
          </w:p>
        </w:tc>
      </w:tr>
      <w:tr w:rsidR="00447971" w:rsidRPr="00DD69AB" w14:paraId="6D22ECA0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7F4935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 xml:space="preserve">ReturnUrl </w:t>
            </w:r>
          </w:p>
          <w:p w14:paraId="6CC5DD74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DCD8B58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同步跳转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url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67B7DD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String(300)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056DBB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同步跳转地址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4F6D9C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2CC8DF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例如：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http://localhost/mag-facade-web/gateway/receiveOrder.do</w:t>
            </w:r>
          </w:p>
        </w:tc>
      </w:tr>
      <w:tr w:rsidR="00447971" w:rsidRPr="00DD69AB" w14:paraId="5D094512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DC9941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xt</w:t>
            </w: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CF03870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扩展字段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6B21B32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String(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1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000)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CA2668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请求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基本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参数扩展字段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302411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E49A8A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json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格式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：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{'key1':'value','key2':'value2'}</w:t>
            </w:r>
          </w:p>
        </w:tc>
      </w:tr>
      <w:tr w:rsidR="005F6A1C" w:rsidRPr="00DD69AB" w14:paraId="20E92B09" w14:textId="77777777" w:rsidTr="00447971">
        <w:trPr>
          <w:trHeight w:val="301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7ABB26F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买家信息参数</w:t>
            </w:r>
          </w:p>
        </w:tc>
      </w:tr>
      <w:tr w:rsidR="00447971" w:rsidRPr="00DD69AB" w14:paraId="630F8DB2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C24C286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BuyerId</w:t>
            </w:r>
          </w:p>
          <w:p w14:paraId="194768BF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38A2799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买家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1E0BF9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String(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3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 xml:space="preserve">2) 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BE1ECF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付款方编号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B0AC63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D22CDA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如是匿名用户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is_anonymous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为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Y</w:t>
            </w: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可为商户自己平台的客户编码</w:t>
            </w:r>
          </w:p>
        </w:tc>
      </w:tr>
      <w:tr w:rsidR="00447971" w:rsidRPr="00DD69AB" w14:paraId="581F36EB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6BBD215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BurMobile</w:t>
            </w:r>
          </w:p>
          <w:p w14:paraId="4E776976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15BB0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买家手机号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AB57369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String(20)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193187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买家的手机号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8DCC3A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E0B226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 w:hint="eastAsia"/>
                <w:snapToGrid w:val="0"/>
                <w:color w:val="000000"/>
                <w:kern w:val="0"/>
              </w:rPr>
              <w:t>13500000000</w:t>
            </w:r>
          </w:p>
        </w:tc>
      </w:tr>
      <w:tr w:rsidR="00447971" w:rsidRPr="00DD69AB" w14:paraId="65A51252" w14:textId="77777777" w:rsidTr="00447971">
        <w:trPr>
          <w:trHeight w:val="479"/>
          <w:jc w:val="center"/>
        </w:trPr>
        <w:tc>
          <w:tcPr>
            <w:tcW w:w="117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8AAA6A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BurTrmIp</w:t>
            </w:r>
          </w:p>
          <w:p w14:paraId="22B88491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C28346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用户在商户平台下单时候的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ip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地址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32CAAE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String(32)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7963C2C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用户在商户平台下单的时候的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ip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地址，公网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IP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，不是内网</w:t>
            </w: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IP</w:t>
            </w:r>
          </w:p>
          <w:p w14:paraId="298F17FC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proofErr w:type="gramStart"/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用于风控校验</w:t>
            </w:r>
            <w:proofErr w:type="gramEnd"/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97FAA2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不可空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E76FBC1" w14:textId="77777777" w:rsidR="005F6A1C" w:rsidRPr="00DD69AB" w:rsidRDefault="005F6A1C" w:rsidP="00E81405">
            <w:pPr>
              <w:pStyle w:val="afb"/>
              <w:autoSpaceDE w:val="0"/>
              <w:autoSpaceDN w:val="0"/>
              <w:adjustRightInd w:val="0"/>
              <w:snapToGrid w:val="0"/>
              <w:spacing w:line="360" w:lineRule="auto"/>
              <w:rPr>
                <w:rFonts w:ascii="Times New Roman" w:hAnsi="Times New Roman" w:cs="Arial"/>
                <w:snapToGrid w:val="0"/>
                <w:color w:val="000000"/>
                <w:kern w:val="0"/>
              </w:rPr>
            </w:pPr>
            <w:r w:rsidRPr="00DD69AB">
              <w:rPr>
                <w:rFonts w:ascii="Times New Roman" w:hAnsi="Times New Roman" w:cs="Arial"/>
                <w:snapToGrid w:val="0"/>
                <w:color w:val="000000"/>
                <w:kern w:val="0"/>
              </w:rPr>
              <w:t>202.114.12.45</w:t>
            </w:r>
          </w:p>
        </w:tc>
      </w:tr>
    </w:tbl>
    <w:p w14:paraId="08BCD3B2" w14:textId="77777777" w:rsidR="005F6A1C" w:rsidRPr="00716413" w:rsidRDefault="005F6A1C" w:rsidP="00716413">
      <w:pPr>
        <w:pStyle w:val="5"/>
        <w:numPr>
          <w:ilvl w:val="4"/>
          <w:numId w:val="44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余额支付交易订单</w:t>
      </w:r>
      <w:r w:rsidRPr="00716413">
        <w:rPr>
          <w:snapToGrid/>
        </w:rPr>
        <w:t>参数</w:t>
      </w:r>
    </w:p>
    <w:p w14:paraId="4F120976" w14:textId="77777777" w:rsidR="005F6A1C" w:rsidRPr="00132D5B" w:rsidRDefault="005F6A1C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作为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4.2.1.6.1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中的交易列表中的参数并为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JSON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格式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12"/>
        <w:gridCol w:w="856"/>
        <w:gridCol w:w="1275"/>
        <w:gridCol w:w="1701"/>
        <w:gridCol w:w="884"/>
        <w:gridCol w:w="2512"/>
      </w:tblGrid>
      <w:tr w:rsidR="00447971" w:rsidRPr="00DD69AB" w14:paraId="5C9607A3" w14:textId="77777777" w:rsidTr="00447971">
        <w:trPr>
          <w:trHeight w:val="240"/>
          <w:jc w:val="center"/>
        </w:trPr>
        <w:tc>
          <w:tcPr>
            <w:tcW w:w="1277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0201DDBF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85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CA48EC1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70053597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类型</w:t>
            </w:r>
          </w:p>
          <w:p w14:paraId="12E5CA89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（长度范围）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49793CF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60E1BDB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是否</w:t>
            </w:r>
          </w:p>
          <w:p w14:paraId="364F681E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可为空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F5A0C49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样例</w:t>
            </w:r>
          </w:p>
        </w:tc>
      </w:tr>
      <w:tr w:rsidR="005F6A1C" w:rsidRPr="00DD69AB" w14:paraId="2FE8FFF0" w14:textId="77777777" w:rsidTr="00447971">
        <w:trPr>
          <w:trHeight w:val="89"/>
          <w:jc w:val="center"/>
        </w:trPr>
        <w:tc>
          <w:tcPr>
            <w:tcW w:w="8505" w:type="dxa"/>
            <w:gridSpan w:val="7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AFDE1F" w14:textId="77777777" w:rsidR="005F6A1C" w:rsidRPr="00DD69AB" w:rsidRDefault="005F6A1C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447971" w:rsidRPr="00DD69AB" w14:paraId="38E83D79" w14:textId="77777777" w:rsidTr="00447971">
        <w:trPr>
          <w:trHeight w:val="222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AF6845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OutTradeNo</w:t>
            </w:r>
          </w:p>
          <w:p w14:paraId="1C3FCD86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6BC58D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商户网站唯一订单号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2A8C457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32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80F2B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畅</w:t>
            </w:r>
            <w:proofErr w:type="gramStart"/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捷支付</w:t>
            </w:r>
            <w:proofErr w:type="gramEnd"/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合作商户网站唯一订单号（确保在商户系统中唯一）。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ECC17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5C670F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6741334835157966</w:t>
            </w:r>
          </w:p>
        </w:tc>
      </w:tr>
      <w:tr w:rsidR="00447971" w:rsidRPr="00DD69AB" w14:paraId="1995675E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8B15F6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TrxAmt</w:t>
            </w:r>
          </w:p>
          <w:p w14:paraId="32D65164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FD26B1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交易金额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C24B7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Number(12)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D4DA2F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C31664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33EC197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157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.00</w:t>
            </w:r>
          </w:p>
        </w:tc>
      </w:tr>
      <w:tr w:rsidR="00447971" w:rsidRPr="00DD69AB" w14:paraId="49ADBDE3" w14:textId="77777777" w:rsidTr="00447971">
        <w:trPr>
          <w:trHeight w:val="497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AB4CC2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oyaltyParameters</w:t>
            </w: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AC5D29" w14:textId="77777777" w:rsidR="005F6A1C" w:rsidRPr="00DD69AB" w:rsidRDefault="005F6A1C" w:rsidP="00E81405">
            <w:pPr>
              <w:pStyle w:val="afb"/>
              <w:rPr>
                <w:rFonts w:ascii="Times New Roman" w:hAnsi="Times New Roman" w:cs="宋体"/>
                <w:color w:val="000000"/>
              </w:rPr>
            </w:pPr>
            <w:r w:rsidRPr="00DD69AB">
              <w:rPr>
                <w:rFonts w:ascii="Times New Roman" w:hAnsi="Times New Roman" w:cs="宋体" w:hint="eastAsia"/>
                <w:color w:val="000000"/>
              </w:rPr>
              <w:t>交易金额分润账号集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87EA797" w14:textId="77777777" w:rsidR="005F6A1C" w:rsidRPr="00DD69AB" w:rsidRDefault="005F6A1C" w:rsidP="00E81405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1</w:t>
            </w:r>
            <w:r w:rsidRPr="00DD69AB">
              <w:rPr>
                <w:rFonts w:ascii="Times New Roman" w:hAnsi="Times New Roman" w:cs="Arial"/>
              </w:rPr>
              <w:t>000)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F02073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交易金额分润账号集，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json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串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019B864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5C39B49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|</w:t>
            </w:r>
          </w:p>
          <w:p w14:paraId="2C2919E2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|</w:t>
            </w:r>
          </w:p>
          <w:p w14:paraId="3FD2CF30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lastRenderedPageBreak/>
              <w:t>分账用户标识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分账个人会员账户类型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1^</w:t>
            </w: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分账金额</w:t>
            </w:r>
          </w:p>
          <w:p w14:paraId="15634759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/>
                <w:color w:val="000000"/>
                <w:kern w:val="0"/>
              </w:rPr>
              <w:t>[{"UserId":"13890009900","PID":"2","AccountType":"101","Amount":"100.00"}]</w:t>
            </w:r>
          </w:p>
          <w:p w14:paraId="1CB4CBD2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注意：</w:t>
            </w:r>
          </w:p>
          <w:p w14:paraId="5EFBEA63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分账用户标识为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..</w:t>
            </w:r>
          </w:p>
          <w:p w14:paraId="015BD387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2: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分账用户类型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..</w:t>
            </w:r>
          </w:p>
          <w:p w14:paraId="3ACE8350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3: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分账个人会员账户为。。</w:t>
            </w:r>
          </w:p>
          <w:p w14:paraId="1F90606B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4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：分账金额单位为元，</w:t>
            </w:r>
          </w:p>
          <w:p w14:paraId="00CFAB56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5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：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royalty_parameters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不能超过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10</w:t>
            </w:r>
            <w:r w:rsidRPr="00DD69AB">
              <w:rPr>
                <w:rFonts w:ascii="Times New Roman" w:hAnsi="Times New Roman" w:cs="Times New Roman" w:hint="eastAsia"/>
                <w:color w:val="000000"/>
                <w:kern w:val="0"/>
              </w:rPr>
              <w:t>个账户；</w:t>
            </w:r>
          </w:p>
          <w:p w14:paraId="39ECBA24" w14:textId="77777777" w:rsidR="005F6A1C" w:rsidRPr="00DD69AB" w:rsidRDefault="005F6A1C" w:rsidP="00E81405">
            <w:pPr>
              <w:pStyle w:val="afb"/>
              <w:rPr>
                <w:rFonts w:ascii="Times New Roman" w:hAnsi="Times New Roman" w:cs="Times New Roman"/>
                <w:color w:val="000000"/>
                <w:kern w:val="0"/>
              </w:rPr>
            </w:pPr>
          </w:p>
        </w:tc>
      </w:tr>
      <w:tr w:rsidR="00447971" w:rsidRPr="00DD69AB" w14:paraId="3386C8CE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5A855C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lastRenderedPageBreak/>
              <w:t>ProductName</w:t>
            </w:r>
          </w:p>
          <w:p w14:paraId="10BAD060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D89DF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商品名称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30AAD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String(256)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41747C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C29B4A7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041AD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7796DFD2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D255BC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TrxDesc</w:t>
            </w:r>
          </w:p>
          <w:p w14:paraId="242FF167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4CC9A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商品描述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2E1896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数据对象类型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60031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B6258D3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F67297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54F01048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2157ABD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TrxDtTm</w:t>
            </w: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D12A3D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下单时间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F2345D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String(14)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3B3CC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下单时间：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yyyyMMddHHmmss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9822F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825B2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例：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20170517121314</w:t>
            </w:r>
          </w:p>
        </w:tc>
      </w:tr>
      <w:tr w:rsidR="00447971" w:rsidRPr="00DD69AB" w14:paraId="2B4F6CA8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8AD7293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SellId</w:t>
            </w:r>
          </w:p>
          <w:p w14:paraId="511131C4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AF072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卖家标示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B2C3B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24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 xml:space="preserve">) 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0B9EDE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卖家标识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id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DDAA4D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不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7F3494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同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PartnerId</w:t>
            </w:r>
          </w:p>
        </w:tc>
      </w:tr>
      <w:tr w:rsidR="00447971" w:rsidRPr="00DD69AB" w14:paraId="06C0483D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083B88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SellMobile</w:t>
            </w:r>
          </w:p>
          <w:p w14:paraId="53E0835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71C27AD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卖家手机号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2B0E16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String(20)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4C82D9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卖家的手机号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8A049F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FE030E2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7AE68EB1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9A002A3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ShowUrl</w:t>
            </w:r>
          </w:p>
          <w:p w14:paraId="2A91DCB7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CD267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商品展示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 xml:space="preserve">URL 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4A19E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 xml:space="preserve">String(200) 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D03E8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商品展示的超链接。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FBC72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147559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61FBD95D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FD162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ShopName</w:t>
            </w:r>
          </w:p>
          <w:p w14:paraId="7D486D92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A08747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店铺名称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7297C4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String(64)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A35266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店铺名称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0EFBF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DE5BFCD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1DF0B926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CE9FFA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NotifyUrl</w:t>
            </w:r>
          </w:p>
          <w:p w14:paraId="32DBEF78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7EAA88" w14:textId="77777777" w:rsidR="005F6A1C" w:rsidRPr="00DD69AB" w:rsidRDefault="005F6A1C" w:rsidP="00E81405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服务器异步通知页面路径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860F860" w14:textId="77777777" w:rsidR="005F6A1C" w:rsidRPr="00DD69AB" w:rsidRDefault="005F6A1C" w:rsidP="00E81405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 xml:space="preserve">String(200) 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B2553F7" w14:textId="77777777" w:rsidR="005F6A1C" w:rsidRPr="00DD69AB" w:rsidRDefault="005F6A1C" w:rsidP="00E81405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支付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服务器主动通知商户网站里指定的页面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http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路径。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2130372" w14:textId="77777777" w:rsidR="005F6A1C" w:rsidRPr="00DD69AB" w:rsidRDefault="005F6A1C" w:rsidP="00E81405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7808A7" w14:textId="77777777" w:rsidR="005F6A1C" w:rsidRPr="00DD69AB" w:rsidRDefault="005F6A1C" w:rsidP="00E81405">
            <w:pPr>
              <w:widowControl/>
              <w:autoSpaceDE/>
              <w:autoSpaceDN w:val="0"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http://mas.test.custom.net/atinterface/receive_notify.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do</w:t>
            </w:r>
          </w:p>
        </w:tc>
      </w:tr>
      <w:tr w:rsidR="00447971" w:rsidRPr="00DD69AB" w14:paraId="631560FF" w14:textId="77777777" w:rsidTr="00447971">
        <w:trPr>
          <w:trHeight w:val="479"/>
          <w:jc w:val="center"/>
        </w:trPr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6FBAF69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ExpiredTime</w:t>
            </w:r>
          </w:p>
          <w:p w14:paraId="7085295B" w14:textId="77777777" w:rsidR="005F6A1C" w:rsidRPr="00DD69AB" w:rsidRDefault="005F6A1C" w:rsidP="00E81405">
            <w:pPr>
              <w:autoSpaceDN w:val="0"/>
              <w:ind w:firstLine="0"/>
              <w:jc w:val="left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gridSpan w:val="2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F907C93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支付过期时间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507D843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6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9005968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设置未付款交易的超时时间，一旦超时，该笔交易就会自动被关闭；处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在关闭的交易如收到状态变更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，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系统会自动发起退款操作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。取值范围：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1m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～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15d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。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m-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分钟，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h-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小时，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d-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天。该参数数值不接受小数点，如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1.5h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，可转换为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90m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。</w:t>
            </w:r>
          </w:p>
        </w:tc>
        <w:tc>
          <w:tcPr>
            <w:tcW w:w="8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D72C72B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2512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74F950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90m</w:t>
            </w:r>
          </w:p>
        </w:tc>
      </w:tr>
    </w:tbl>
    <w:p w14:paraId="4636F19A" w14:textId="77777777" w:rsidR="005F6A1C" w:rsidRPr="00716413" w:rsidRDefault="005F6A1C" w:rsidP="00716413">
      <w:pPr>
        <w:pStyle w:val="5"/>
        <w:numPr>
          <w:ilvl w:val="4"/>
          <w:numId w:val="44"/>
        </w:numPr>
        <w:spacing w:beforeLines="0" w:before="260" w:after="260" w:line="322" w:lineRule="auto"/>
        <w:rPr>
          <w:snapToGrid/>
        </w:rPr>
      </w:pPr>
      <w:r w:rsidRPr="00716413">
        <w:rPr>
          <w:snapToGrid/>
        </w:rPr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93"/>
        <w:gridCol w:w="1165"/>
        <w:gridCol w:w="1187"/>
        <w:gridCol w:w="2450"/>
        <w:gridCol w:w="899"/>
        <w:gridCol w:w="1411"/>
      </w:tblGrid>
      <w:tr w:rsidR="00447971" w:rsidRPr="00DD69AB" w14:paraId="0A592B62" w14:textId="77777777" w:rsidTr="00447971">
        <w:trPr>
          <w:trHeight w:val="240"/>
          <w:jc w:val="center"/>
        </w:trPr>
        <w:tc>
          <w:tcPr>
            <w:tcW w:w="13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4DF680D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9A7A306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1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F25F106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类型</w:t>
            </w:r>
          </w:p>
          <w:p w14:paraId="2D9C56D6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（长度范围）</w:t>
            </w:r>
          </w:p>
        </w:tc>
        <w:tc>
          <w:tcPr>
            <w:tcW w:w="24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1BC198B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8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82CE67B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是否</w:t>
            </w:r>
          </w:p>
          <w:p w14:paraId="3D92AF43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可为空</w:t>
            </w:r>
          </w:p>
        </w:tc>
        <w:tc>
          <w:tcPr>
            <w:tcW w:w="14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F5A681E" w14:textId="77777777" w:rsidR="005F6A1C" w:rsidRPr="00DD69AB" w:rsidRDefault="005F6A1C" w:rsidP="00E81405">
            <w:pPr>
              <w:widowControl/>
              <w:autoSpaceDN w:val="0"/>
              <w:snapToGrid/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snapToGrid/>
                <w:color w:val="000000"/>
                <w:sz w:val="18"/>
                <w:szCs w:val="18"/>
              </w:rPr>
              <w:t>样例</w:t>
            </w:r>
          </w:p>
        </w:tc>
      </w:tr>
      <w:tr w:rsidR="005F6A1C" w:rsidRPr="00DD69AB" w14:paraId="0C0C86BF" w14:textId="77777777" w:rsidTr="00447971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9E1F1F8" w14:textId="77777777" w:rsidR="005F6A1C" w:rsidRPr="00DD69AB" w:rsidRDefault="005F6A1C" w:rsidP="00E81405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业务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</w:tr>
      <w:tr w:rsidR="00447971" w:rsidRPr="00DD69AB" w14:paraId="15E3B44A" w14:textId="77777777" w:rsidTr="00447971">
        <w:trPr>
          <w:trHeight w:val="222"/>
          <w:jc w:val="center"/>
        </w:trPr>
        <w:tc>
          <w:tcPr>
            <w:tcW w:w="13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9A041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lastRenderedPageBreak/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tatus</w:t>
            </w:r>
          </w:p>
        </w:tc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A9B8A65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订单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11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C192CB1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String(1)</w:t>
            </w:r>
          </w:p>
        </w:tc>
        <w:tc>
          <w:tcPr>
            <w:tcW w:w="24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CD460A2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：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成功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；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F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：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失败</w:t>
            </w:r>
          </w:p>
        </w:tc>
        <w:tc>
          <w:tcPr>
            <w:tcW w:w="8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A8C1AFD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不可空</w:t>
            </w:r>
          </w:p>
        </w:tc>
        <w:tc>
          <w:tcPr>
            <w:tcW w:w="14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BF44AB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例如：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</w:p>
        </w:tc>
      </w:tr>
      <w:tr w:rsidR="00447971" w:rsidRPr="00DD69AB" w14:paraId="3B7A56CB" w14:textId="77777777" w:rsidTr="00447971">
        <w:trPr>
          <w:trHeight w:val="222"/>
          <w:jc w:val="center"/>
        </w:trPr>
        <w:tc>
          <w:tcPr>
            <w:tcW w:w="13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B8831F4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RetCode</w:t>
            </w:r>
          </w:p>
        </w:tc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2F14AE4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返回状态码</w:t>
            </w:r>
          </w:p>
        </w:tc>
        <w:tc>
          <w:tcPr>
            <w:tcW w:w="11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D2B9DC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String(50)</w:t>
            </w:r>
          </w:p>
        </w:tc>
        <w:tc>
          <w:tcPr>
            <w:tcW w:w="24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8310D22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返回状态码，参见业务返回码</w:t>
            </w:r>
          </w:p>
        </w:tc>
        <w:tc>
          <w:tcPr>
            <w:tcW w:w="8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CD18D84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14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E2EFBB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  <w:tr w:rsidR="00447971" w:rsidRPr="00DD69AB" w14:paraId="651E112F" w14:textId="77777777" w:rsidTr="00447971">
        <w:trPr>
          <w:trHeight w:val="222"/>
          <w:jc w:val="center"/>
        </w:trPr>
        <w:tc>
          <w:tcPr>
            <w:tcW w:w="13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F608B00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RetMsg</w:t>
            </w:r>
          </w:p>
        </w:tc>
        <w:tc>
          <w:tcPr>
            <w:tcW w:w="116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5C1765D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状态描述</w:t>
            </w:r>
          </w:p>
        </w:tc>
        <w:tc>
          <w:tcPr>
            <w:tcW w:w="118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9E68ED3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 xml:space="preserve">String(2000) </w:t>
            </w:r>
          </w:p>
        </w:tc>
        <w:tc>
          <w:tcPr>
            <w:tcW w:w="24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D02019A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状态描述，参见业务返回码</w:t>
            </w:r>
          </w:p>
        </w:tc>
        <w:tc>
          <w:tcPr>
            <w:tcW w:w="8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1045FB1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可空</w:t>
            </w:r>
          </w:p>
        </w:tc>
        <w:tc>
          <w:tcPr>
            <w:tcW w:w="141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FD7CE9D" w14:textId="77777777" w:rsidR="005F6A1C" w:rsidRPr="00DD69AB" w:rsidRDefault="005F6A1C" w:rsidP="00E81405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</w:p>
        </w:tc>
      </w:tr>
    </w:tbl>
    <w:p w14:paraId="4D862219" w14:textId="77777777" w:rsidR="009F0ECC" w:rsidRPr="00132D5B" w:rsidRDefault="00132D5B" w:rsidP="00132D5B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11" w:name="_Toc486255778"/>
      <w:bookmarkStart w:id="112" w:name="_Toc487065073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4.4.3 </w:t>
      </w:r>
      <w:r w:rsidR="009F0ECC" w:rsidRPr="00132D5B">
        <w:rPr>
          <w:rFonts w:eastAsia="微软雅黑" w:cs="Times New Roman" w:hint="eastAsia"/>
          <w:bCs/>
          <w:snapToGrid/>
          <w:kern w:val="2"/>
          <w:sz w:val="30"/>
          <w:szCs w:val="30"/>
        </w:rPr>
        <w:t>畅</w:t>
      </w:r>
      <w:proofErr w:type="gramStart"/>
      <w:r w:rsidR="009F0ECC" w:rsidRPr="00132D5B">
        <w:rPr>
          <w:rFonts w:eastAsia="微软雅黑" w:cs="Times New Roman" w:hint="eastAsia"/>
          <w:bCs/>
          <w:snapToGrid/>
          <w:kern w:val="2"/>
          <w:sz w:val="30"/>
          <w:szCs w:val="30"/>
        </w:rPr>
        <w:t>捷主动</w:t>
      </w:r>
      <w:proofErr w:type="gramEnd"/>
      <w:r w:rsidR="009F0ECC" w:rsidRPr="00132D5B">
        <w:rPr>
          <w:rFonts w:eastAsia="微软雅黑" w:cs="Times New Roman" w:hint="eastAsia"/>
          <w:bCs/>
          <w:snapToGrid/>
          <w:kern w:val="2"/>
          <w:sz w:val="30"/>
          <w:szCs w:val="30"/>
        </w:rPr>
        <w:t>发起的服务接口</w:t>
      </w:r>
      <w:bookmarkEnd w:id="111"/>
      <w:bookmarkEnd w:id="112"/>
    </w:p>
    <w:p w14:paraId="2DD6F3BF" w14:textId="77777777" w:rsidR="00644676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 xml:space="preserve">4.4.3.1 </w:t>
      </w:r>
      <w:r w:rsidR="006E3194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鉴</w:t>
      </w:r>
      <w:proofErr w:type="gramStart"/>
      <w:r w:rsidR="006E3194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权状态</w:t>
      </w:r>
      <w:proofErr w:type="gramEnd"/>
      <w:r w:rsidR="00644676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异步通知</w:t>
      </w:r>
    </w:p>
    <w:p w14:paraId="2A51B7FC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商户平台需要实现该接口，畅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捷支付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调用该接口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,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完成鉴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权状态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通知。商户接到通知结果后需要返回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success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标识，表示接受成功，畅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捷不会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再通知商户。否则畅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捷认为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商户未收到结果通知，会继续重新发送。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畅捷会重发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7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次，时间间隔为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2,10,10,60,120,360,900(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单位：分钟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1C0C10F8" w14:textId="77777777" w:rsidR="00830320" w:rsidRPr="0097124E" w:rsidRDefault="00644676" w:rsidP="0097124E">
      <w:pPr>
        <w:pStyle w:val="5"/>
        <w:numPr>
          <w:ilvl w:val="4"/>
          <w:numId w:val="19"/>
        </w:numPr>
        <w:spacing w:beforeLines="0" w:before="260" w:after="260" w:line="322" w:lineRule="auto"/>
        <w:ind w:left="1077" w:hanging="1077"/>
        <w:rPr>
          <w:rFonts w:eastAsia="微软雅黑"/>
          <w:snapToGrid/>
        </w:rPr>
      </w:pPr>
      <w:r w:rsidRPr="0097124E">
        <w:rPr>
          <w:rFonts w:eastAsia="微软雅黑" w:hint="eastAsia"/>
          <w:snapToGrid/>
        </w:rPr>
        <w:t>请求参数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24"/>
        <w:gridCol w:w="1559"/>
        <w:gridCol w:w="1276"/>
        <w:gridCol w:w="1750"/>
        <w:gridCol w:w="801"/>
        <w:gridCol w:w="1695"/>
      </w:tblGrid>
      <w:tr w:rsidR="00447971" w:rsidRPr="00DD69AB" w14:paraId="51BD8471" w14:textId="77777777" w:rsidTr="00447971">
        <w:trPr>
          <w:trHeight w:val="240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5F3CC71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4F6D66E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C8D0976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59B0C2FD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D355CEB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33A8AA0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是否可为空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7E4DB4A" w14:textId="77777777" w:rsidR="00830320" w:rsidRPr="00DD69AB" w:rsidRDefault="00830320" w:rsidP="0064730A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830320" w:rsidRPr="00DD69AB" w14:paraId="7644793D" w14:textId="77777777" w:rsidTr="00447971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E8EC5BB" w14:textId="77777777" w:rsidR="00830320" w:rsidRPr="00DD69AB" w:rsidRDefault="00830320" w:rsidP="0064730A">
            <w:pPr>
              <w:pStyle w:val="WJ1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基本参数</w:t>
            </w:r>
          </w:p>
        </w:tc>
      </w:tr>
      <w:tr w:rsidR="00447971" w:rsidRPr="00DD69AB" w14:paraId="2FAC1EDE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BEBFEFD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notify_id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7A2040D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</w:t>
            </w:r>
            <w:r w:rsidRPr="00DD69AB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826640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E9984F0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通知的唯一标识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28D9CF2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CA9468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2bf30f9cc5c646f5acbdde31d91947df</w:t>
            </w:r>
          </w:p>
        </w:tc>
      </w:tr>
      <w:tr w:rsidR="00447971" w:rsidRPr="00DD69AB" w14:paraId="72987977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9290742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notify_type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6085C4C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通知类型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9C9AA0B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8D716A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鉴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权通知此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字段为：</w:t>
            </w:r>
            <w:r w:rsidRPr="00DD69AB">
              <w:rPr>
                <w:rFonts w:ascii="Times New Roman" w:hAnsi="Times New Roman" w:cs="Arial" w:hint="eastAsia"/>
              </w:rPr>
              <w:t>auth</w:t>
            </w:r>
            <w:r w:rsidRPr="00DD69AB">
              <w:rPr>
                <w:rFonts w:ascii="Times New Roman" w:hAnsi="Times New Roman" w:cs="Arial"/>
              </w:rPr>
              <w:t>_status_sync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44CE70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BB0A435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auth</w:t>
            </w:r>
            <w:r w:rsidRPr="00DD69AB">
              <w:rPr>
                <w:rFonts w:ascii="Times New Roman" w:hAnsi="Times New Roman" w:cs="Arial"/>
              </w:rPr>
              <w:t>_status_sync</w:t>
            </w:r>
          </w:p>
        </w:tc>
      </w:tr>
      <w:tr w:rsidR="00447971" w:rsidRPr="00DD69AB" w14:paraId="4D53386E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78BFF1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notify_time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968682D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通知时间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5716835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Date(32)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AB77546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通知的发送时间，格式：</w:t>
            </w:r>
          </w:p>
          <w:p w14:paraId="2B1AC4DD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yyyyMMddHHmmss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CFF223C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D12A5F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20131101102030</w:t>
            </w:r>
          </w:p>
        </w:tc>
      </w:tr>
      <w:tr w:rsidR="00447971" w:rsidRPr="00DD69AB" w14:paraId="1C66E9D9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CA8BD77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_input_charset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079281E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参数字符集编码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304CEFC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A8542FB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和商户请求中的字符集编码一样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5678230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FA1E3D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gbk</w:t>
            </w:r>
          </w:p>
        </w:tc>
      </w:tr>
      <w:tr w:rsidR="00447971" w:rsidRPr="00DD69AB" w14:paraId="4D839168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25DB96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sign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E65D458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901F6B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300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B12117B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见</w:t>
            </w:r>
            <w:hyperlink w:anchor="_签名机制" w:history="1">
              <w:r w:rsidRPr="00DD69AB">
                <w:rPr>
                  <w:rFonts w:ascii="Times New Roman" w:hAnsi="Times New Roman" w:cs="Arial" w:hint="eastAsia"/>
                </w:rPr>
                <w:t>签名机制</w:t>
              </w:r>
            </w:hyperlink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F356BB5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F71D84A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447971" w:rsidRPr="00DD69AB" w14:paraId="6CF22522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B6E2CCE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sign_type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CB9B57F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签名方式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B74C118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String(10)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920AE81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DSA</w:t>
            </w:r>
            <w:r w:rsidRPr="00DD69AB">
              <w:rPr>
                <w:rFonts w:ascii="Times New Roman" w:hAnsi="Times New Roman" w:cs="Arial" w:hint="eastAsia"/>
              </w:rPr>
              <w:t>、</w:t>
            </w:r>
            <w:r w:rsidRPr="00DD69AB">
              <w:rPr>
                <w:rFonts w:ascii="Times New Roman" w:hAnsi="Times New Roman" w:cs="Arial" w:hint="eastAsia"/>
              </w:rPr>
              <w:t>RSA</w:t>
            </w:r>
            <w:r w:rsidRPr="00DD69AB">
              <w:rPr>
                <w:rFonts w:ascii="Times New Roman" w:hAnsi="Times New Roman" w:cs="Arial" w:hint="eastAsia"/>
              </w:rPr>
              <w:t>或</w:t>
            </w:r>
            <w:r w:rsidRPr="00DD69AB">
              <w:rPr>
                <w:rFonts w:ascii="Times New Roman" w:hAnsi="Times New Roman" w:cs="Arial" w:hint="eastAsia"/>
              </w:rPr>
              <w:t>MD5</w:t>
            </w:r>
            <w:r w:rsidRPr="00DD69AB">
              <w:rPr>
                <w:rFonts w:ascii="Times New Roman" w:hAnsi="Times New Roman" w:cs="Arial" w:hint="eastAsia"/>
              </w:rPr>
              <w:t>，必须大写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5D35D35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8ABABFE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RSA</w:t>
            </w:r>
          </w:p>
        </w:tc>
      </w:tr>
      <w:tr w:rsidR="00447971" w:rsidRPr="00DD69AB" w14:paraId="1A8243D5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0877EEB" w14:textId="77777777" w:rsidR="00F81989" w:rsidRPr="00DD69AB" w:rsidRDefault="00F81989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91CB0B3" w14:textId="77777777" w:rsidR="00F81989" w:rsidRPr="00DD69AB" w:rsidRDefault="00F81989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版本号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CB386C4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String(5)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E45C878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接口版本号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628976F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E465044" w14:textId="77777777" w:rsidR="00F81989" w:rsidRPr="00DD69AB" w:rsidRDefault="00F81989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1.0</w:t>
            </w:r>
          </w:p>
        </w:tc>
      </w:tr>
      <w:tr w:rsidR="00830320" w:rsidRPr="00DD69AB" w14:paraId="11DCAC83" w14:textId="77777777" w:rsidTr="00447971">
        <w:trPr>
          <w:trHeight w:val="222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270F110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  <w:b/>
              </w:rPr>
            </w:pPr>
            <w:r w:rsidRPr="00DD69AB">
              <w:rPr>
                <w:rFonts w:ascii="Times New Roman" w:hAnsi="Times New Roman" w:cs="Arial" w:hint="eastAsia"/>
                <w:b/>
              </w:rPr>
              <w:t>业务参数</w:t>
            </w:r>
          </w:p>
        </w:tc>
      </w:tr>
      <w:tr w:rsidR="00447971" w:rsidRPr="00DD69AB" w14:paraId="3D6FC38F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9D2CBD2" w14:textId="77777777" w:rsidR="00830320" w:rsidRPr="00DD69AB" w:rsidRDefault="004E173E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source_voucher_no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E213E7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商户网站唯一原始凭证号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A224BE0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0C5AABE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商户鉴权</w:t>
            </w:r>
            <w:r w:rsidRPr="00DD69AB">
              <w:rPr>
                <w:rFonts w:ascii="Times New Roman" w:hAnsi="Times New Roman" w:cs="Arial"/>
              </w:rPr>
              <w:t>订单</w:t>
            </w:r>
            <w:r w:rsidRPr="00DD69AB">
              <w:rPr>
                <w:rFonts w:ascii="Times New Roman" w:hAnsi="Times New Roman" w:cs="Arial" w:hint="eastAsia"/>
              </w:rPr>
              <w:t>唯一原始凭证号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A33F0BF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A7B24A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20170106150456</w:t>
            </w:r>
          </w:p>
        </w:tc>
      </w:tr>
      <w:tr w:rsidR="00447971" w:rsidRPr="00DD69AB" w14:paraId="1EB618D3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3AE1666" w14:textId="77777777" w:rsidR="00830320" w:rsidRPr="00DD69AB" w:rsidRDefault="004E173E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auth_status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9E0B8A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</w:rPr>
              <w:t>权状态</w:t>
            </w:r>
            <w:proofErr w:type="gramEnd"/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22D87B8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BC8ED6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详见</w:t>
            </w:r>
            <w:r w:rsidRPr="00DD69AB">
              <w:rPr>
                <w:rFonts w:ascii="Times New Roman" w:hAnsi="Times New Roman" w:cs="Arial" w:hint="eastAsia"/>
              </w:rPr>
              <w:t>5.3</w:t>
            </w:r>
            <w:r w:rsidRPr="00DD69AB">
              <w:rPr>
                <w:rFonts w:ascii="Times New Roman" w:hAnsi="Times New Roman" w:cs="Arial" w:hint="eastAsia"/>
              </w:rPr>
              <w:t>鉴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权状态</w:t>
            </w:r>
            <w:proofErr w:type="gramEnd"/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7C07E48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EB9887E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AUTH_SUCCESS</w:t>
            </w:r>
          </w:p>
        </w:tc>
      </w:tr>
      <w:tr w:rsidR="00447971" w:rsidRPr="00DD69AB" w14:paraId="4E8D475B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AE32254" w14:textId="77777777" w:rsidR="00830320" w:rsidRPr="00DD69AB" w:rsidRDefault="00CC00ED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bank_code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A8DBE4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银行编码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7087879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B0267BD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银行编码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65296D3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970FC57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/>
              </w:rPr>
              <w:t>ICBC</w:t>
            </w:r>
          </w:p>
        </w:tc>
      </w:tr>
      <w:tr w:rsidR="00447971" w:rsidRPr="00DD69AB" w14:paraId="0E2C1DE7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F75F47" w14:textId="77777777" w:rsidR="00830320" w:rsidRPr="00DD69AB" w:rsidRDefault="00CC00ED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bank_name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90EEBE0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银行名称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C7BDC59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String(64)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6C1125B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银行名称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EA0699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0BF7BE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例：工商银行</w:t>
            </w:r>
          </w:p>
        </w:tc>
      </w:tr>
      <w:tr w:rsidR="00447971" w:rsidRPr="00DD69AB" w14:paraId="2E6F1115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83CD48" w14:textId="77777777" w:rsidR="00830320" w:rsidRPr="00DD69AB" w:rsidRDefault="00CC00ED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mer_user_id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4671CFF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用户标识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2D03450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8739416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用户标识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5050494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C8D93E3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2342352234253645</w:t>
            </w:r>
          </w:p>
        </w:tc>
      </w:tr>
      <w:tr w:rsidR="00447971" w:rsidRPr="00DD69AB" w14:paraId="3858D97F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EF0D25" w14:textId="77777777" w:rsidR="00830320" w:rsidRPr="00DD69AB" w:rsidRDefault="00CC00ED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card_begin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ED83F52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proofErr w:type="gramStart"/>
            <w:r w:rsidRPr="00DD69AB">
              <w:rPr>
                <w:rFonts w:ascii="Times New Roman" w:hAnsi="Times New Roman" w:hint="eastAsia"/>
              </w:rPr>
              <w:t>绑卡账户</w:t>
            </w:r>
            <w:proofErr w:type="gramEnd"/>
            <w:r w:rsidRPr="00DD69AB">
              <w:rPr>
                <w:rFonts w:ascii="Times New Roman" w:hAnsi="Times New Roman" w:hint="eastAsia"/>
              </w:rPr>
              <w:t>的前</w:t>
            </w:r>
            <w:r w:rsidRPr="00DD69AB">
              <w:rPr>
                <w:rFonts w:ascii="Times New Roman" w:hAnsi="Times New Roman" w:hint="eastAsia"/>
              </w:rPr>
              <w:t>6</w:t>
            </w:r>
            <w:r w:rsidRPr="00DD69AB">
              <w:rPr>
                <w:rFonts w:ascii="Times New Roman" w:hAnsi="Times New Roman" w:hint="eastAsia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90228CB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2E3E543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proofErr w:type="gramStart"/>
            <w:r w:rsidRPr="00DD69AB">
              <w:rPr>
                <w:rFonts w:ascii="Times New Roman" w:hAnsi="Times New Roman" w:hint="eastAsia"/>
              </w:rPr>
              <w:t>绑卡账户</w:t>
            </w:r>
            <w:proofErr w:type="gramEnd"/>
            <w:r w:rsidRPr="00DD69AB">
              <w:rPr>
                <w:rFonts w:ascii="Times New Roman" w:hAnsi="Times New Roman" w:hint="eastAsia"/>
              </w:rPr>
              <w:t>的前</w:t>
            </w:r>
            <w:r w:rsidRPr="00DD69AB">
              <w:rPr>
                <w:rFonts w:ascii="Times New Roman" w:hAnsi="Times New Roman" w:hint="eastAsia"/>
              </w:rPr>
              <w:t>6</w:t>
            </w:r>
            <w:r w:rsidRPr="00DD69AB">
              <w:rPr>
                <w:rFonts w:ascii="Times New Roman" w:hAnsi="Times New Roman" w:hint="eastAsia"/>
              </w:rPr>
              <w:t>位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BDF1C5F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9504AF8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622700</w:t>
            </w:r>
          </w:p>
        </w:tc>
      </w:tr>
      <w:tr w:rsidR="00447971" w:rsidRPr="00DD69AB" w14:paraId="6F64B412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39CA8F7" w14:textId="77777777" w:rsidR="00830320" w:rsidRPr="00DD69AB" w:rsidRDefault="00CC00ED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card_end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C0ADEAC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proofErr w:type="gramStart"/>
            <w:r w:rsidRPr="00DD69AB">
              <w:rPr>
                <w:rFonts w:ascii="Times New Roman" w:hAnsi="Times New Roman" w:hint="eastAsia"/>
              </w:rPr>
              <w:t>绑卡账户</w:t>
            </w:r>
            <w:proofErr w:type="gramEnd"/>
            <w:r w:rsidRPr="00DD69AB">
              <w:rPr>
                <w:rFonts w:ascii="Times New Roman" w:hAnsi="Times New Roman" w:hint="eastAsia"/>
              </w:rPr>
              <w:t>的后</w:t>
            </w:r>
            <w:r w:rsidRPr="00DD69AB">
              <w:rPr>
                <w:rFonts w:ascii="Times New Roman" w:hAnsi="Times New Roman" w:hint="eastAsia"/>
              </w:rPr>
              <w:t>4</w:t>
            </w:r>
            <w:r w:rsidRPr="00DD69AB">
              <w:rPr>
                <w:rFonts w:ascii="Times New Roman" w:hAnsi="Times New Roman" w:hint="eastAsia"/>
              </w:rPr>
              <w:t>位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80D6F9B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String(8)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67F88B7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proofErr w:type="gramStart"/>
            <w:r w:rsidRPr="00DD69AB">
              <w:rPr>
                <w:rFonts w:ascii="Times New Roman" w:hAnsi="Times New Roman" w:hint="eastAsia"/>
              </w:rPr>
              <w:t>绑卡账户</w:t>
            </w:r>
            <w:proofErr w:type="gramEnd"/>
            <w:r w:rsidRPr="00DD69AB">
              <w:rPr>
                <w:rFonts w:ascii="Times New Roman" w:hAnsi="Times New Roman" w:hint="eastAsia"/>
              </w:rPr>
              <w:t>的后位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5ACB49D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D99C699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例：</w:t>
            </w:r>
            <w:r w:rsidRPr="00DD69AB">
              <w:rPr>
                <w:rFonts w:ascii="Times New Roman" w:hAnsi="Times New Roman" w:cs="Arial" w:hint="eastAsia"/>
              </w:rPr>
              <w:t>7510</w:t>
            </w:r>
          </w:p>
        </w:tc>
      </w:tr>
      <w:tr w:rsidR="00447971" w:rsidRPr="00DD69AB" w14:paraId="4C153AA6" w14:textId="77777777" w:rsidTr="00447971">
        <w:trPr>
          <w:trHeight w:val="222"/>
          <w:jc w:val="center"/>
        </w:trPr>
        <w:tc>
          <w:tcPr>
            <w:tcW w:w="142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55D043D" w14:textId="77777777" w:rsidR="00830320" w:rsidRPr="00DD69AB" w:rsidRDefault="004E173E" w:rsidP="0064730A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="00830320"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xt</w:t>
            </w:r>
          </w:p>
        </w:tc>
        <w:tc>
          <w:tcPr>
            <w:tcW w:w="155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C7848A3" w14:textId="77777777" w:rsidR="00830320" w:rsidRPr="00DD69AB" w:rsidRDefault="00830320" w:rsidP="0064730A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扩展字段</w:t>
            </w:r>
          </w:p>
        </w:tc>
        <w:tc>
          <w:tcPr>
            <w:tcW w:w="127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878310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String(4000)</w:t>
            </w:r>
          </w:p>
        </w:tc>
        <w:tc>
          <w:tcPr>
            <w:tcW w:w="175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BBBB3B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扩展字段</w:t>
            </w:r>
          </w:p>
        </w:tc>
        <w:tc>
          <w:tcPr>
            <w:tcW w:w="80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70A85AD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可空</w:t>
            </w:r>
          </w:p>
        </w:tc>
        <w:tc>
          <w:tcPr>
            <w:tcW w:w="16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9B6FD04" w14:textId="77777777" w:rsidR="00830320" w:rsidRPr="00DD69AB" w:rsidRDefault="00830320" w:rsidP="0064730A">
            <w:pPr>
              <w:pStyle w:val="afb"/>
              <w:rPr>
                <w:rFonts w:ascii="Times New Roman" w:hAnsi="Times New Roman" w:cs="Arial"/>
              </w:rPr>
            </w:pPr>
          </w:p>
        </w:tc>
      </w:tr>
    </w:tbl>
    <w:p w14:paraId="6577D4FC" w14:textId="77777777" w:rsidR="00644676" w:rsidRPr="00716413" w:rsidRDefault="00644676" w:rsidP="00716413">
      <w:pPr>
        <w:pStyle w:val="5"/>
        <w:numPr>
          <w:ilvl w:val="4"/>
          <w:numId w:val="45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lastRenderedPageBreak/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"/>
        <w:gridCol w:w="1045"/>
        <w:gridCol w:w="1506"/>
        <w:gridCol w:w="2410"/>
        <w:gridCol w:w="779"/>
        <w:gridCol w:w="1766"/>
      </w:tblGrid>
      <w:tr w:rsidR="00356D85" w:rsidRPr="00DD69AB" w14:paraId="071B1237" w14:textId="77777777" w:rsidTr="00356D85">
        <w:trPr>
          <w:trHeight w:val="283"/>
          <w:jc w:val="center"/>
        </w:trPr>
        <w:tc>
          <w:tcPr>
            <w:tcW w:w="9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132A9DA" w14:textId="77777777" w:rsidR="00644676" w:rsidRPr="00DD69AB" w:rsidRDefault="00644676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104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FAAF606" w14:textId="77777777" w:rsidR="00644676" w:rsidRPr="00DD69AB" w:rsidRDefault="00644676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参数名称</w:t>
            </w:r>
          </w:p>
        </w:tc>
        <w:tc>
          <w:tcPr>
            <w:tcW w:w="15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7882172" w14:textId="0172D916" w:rsidR="00644676" w:rsidRPr="00DD69AB" w:rsidRDefault="00644676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类型（长度范围）</w:t>
            </w:r>
          </w:p>
        </w:tc>
        <w:tc>
          <w:tcPr>
            <w:tcW w:w="241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4C77F64B" w14:textId="77777777" w:rsidR="00644676" w:rsidRPr="00DD69AB" w:rsidRDefault="00644676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参数说明</w:t>
            </w:r>
          </w:p>
        </w:tc>
        <w:tc>
          <w:tcPr>
            <w:tcW w:w="77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2BC37642" w14:textId="1AEC4E44" w:rsidR="00644676" w:rsidRPr="00DD69AB" w:rsidRDefault="00447971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是</w:t>
            </w:r>
            <w:r w:rsidR="00644676"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否可为空</w:t>
            </w:r>
          </w:p>
        </w:tc>
        <w:tc>
          <w:tcPr>
            <w:tcW w:w="176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49C9C0B" w14:textId="77777777" w:rsidR="00644676" w:rsidRPr="00DD69AB" w:rsidRDefault="00644676" w:rsidP="00447971">
            <w:pPr>
              <w:autoSpaceDN w:val="0"/>
              <w:ind w:firstLine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样例</w:t>
            </w:r>
          </w:p>
        </w:tc>
      </w:tr>
      <w:tr w:rsidR="00644676" w:rsidRPr="00DD69AB" w14:paraId="0A1F7F4B" w14:textId="77777777" w:rsidTr="00447971">
        <w:trPr>
          <w:trHeight w:val="283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4966EA5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交易参数</w:t>
            </w:r>
          </w:p>
        </w:tc>
      </w:tr>
      <w:tr w:rsidR="00356D85" w:rsidRPr="00DD69AB" w14:paraId="5365C926" w14:textId="77777777" w:rsidTr="00356D85">
        <w:trPr>
          <w:trHeight w:val="283"/>
          <w:jc w:val="center"/>
        </w:trPr>
        <w:tc>
          <w:tcPr>
            <w:tcW w:w="99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63216E" w14:textId="77777777" w:rsidR="00644676" w:rsidRPr="00DD69AB" w:rsidRDefault="00644676" w:rsidP="0043250B">
            <w:pPr>
              <w:rPr>
                <w:rFonts w:ascii="Times New Roman" w:hAnsi="Times New Roman" w:cstheme="minorBidi"/>
                <w:kern w:val="2"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7067A36" w14:textId="77777777" w:rsidR="00644676" w:rsidRPr="00DD69AB" w:rsidRDefault="00644676" w:rsidP="0043250B">
            <w:pPr>
              <w:rPr>
                <w:rFonts w:ascii="Times New Roman" w:hAnsi="Times New Roman" w:cstheme="minorBidi"/>
                <w:kern w:val="2"/>
                <w:sz w:val="18"/>
                <w:szCs w:val="18"/>
              </w:rPr>
            </w:pPr>
          </w:p>
        </w:tc>
        <w:tc>
          <w:tcPr>
            <w:tcW w:w="150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E8B503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241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1905B4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success</w:t>
            </w:r>
            <w:r w:rsidRPr="00DD69AB">
              <w:rPr>
                <w:rFonts w:ascii="Times New Roman" w:hAnsi="Times New Roman" w:cs="Arial" w:hint="eastAsia"/>
              </w:rPr>
              <w:t>标识商户成功接到通知并校验成功</w:t>
            </w:r>
            <w:r w:rsidRPr="00DD69AB">
              <w:rPr>
                <w:rFonts w:ascii="Times New Roman" w:hAnsi="Times New Roman" w:cs="Arial" w:hint="eastAsia"/>
              </w:rPr>
              <w:t>,</w:t>
            </w:r>
          </w:p>
        </w:tc>
        <w:tc>
          <w:tcPr>
            <w:tcW w:w="77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A0A160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176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FFBA13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 response.getWriter().write(“</w:t>
            </w:r>
            <w:r w:rsidRPr="00DD69AB">
              <w:rPr>
                <w:rFonts w:ascii="Times New Roman" w:hAnsi="Times New Roman" w:cs="Arial" w:hint="eastAsia"/>
              </w:rPr>
              <w:t>success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)</w:t>
            </w:r>
          </w:p>
        </w:tc>
      </w:tr>
    </w:tbl>
    <w:p w14:paraId="02E299CA" w14:textId="77777777" w:rsidR="00644676" w:rsidRPr="00132D5B" w:rsidRDefault="00132D5B" w:rsidP="00132D5B">
      <w:pPr>
        <w:pStyle w:val="4"/>
        <w:widowControl w:val="0"/>
        <w:autoSpaceDE/>
        <w:autoSpaceDN/>
        <w:adjustRightInd/>
        <w:snapToGrid/>
        <w:spacing w:beforeLines="0" w:before="260" w:after="260" w:line="377" w:lineRule="auto"/>
        <w:jc w:val="both"/>
        <w:rPr>
          <w:rFonts w:eastAsia="微软雅黑" w:cs="Times New Roman"/>
          <w:bCs/>
          <w:snapToGrid/>
          <w:color w:val="auto"/>
          <w:kern w:val="2"/>
          <w:sz w:val="28"/>
          <w:szCs w:val="28"/>
        </w:rPr>
      </w:pPr>
      <w:r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4.4.3.2</w:t>
      </w:r>
      <w:r w:rsidR="006E3194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支付状态</w:t>
      </w:r>
      <w:r w:rsidR="00644676" w:rsidRPr="00132D5B">
        <w:rPr>
          <w:rFonts w:eastAsia="微软雅黑" w:cs="Times New Roman" w:hint="eastAsia"/>
          <w:bCs/>
          <w:snapToGrid/>
          <w:color w:val="auto"/>
          <w:kern w:val="2"/>
          <w:sz w:val="28"/>
          <w:szCs w:val="28"/>
        </w:rPr>
        <w:t>异步通知</w:t>
      </w:r>
    </w:p>
    <w:p w14:paraId="4A328BD6" w14:textId="77777777" w:rsidR="00644676" w:rsidRPr="00132D5B" w:rsidRDefault="00644676" w:rsidP="00132D5B">
      <w:pPr>
        <w:autoSpaceDE/>
        <w:adjustRightInd/>
        <w:snapToGrid/>
        <w:ind w:firstLineChars="200" w:firstLine="420"/>
        <w:rPr>
          <w:rFonts w:ascii="Times New Roman" w:hAnsi="Times New Roman" w:cs="Times New Roman"/>
          <w:snapToGrid/>
          <w:color w:val="000000"/>
          <w:kern w:val="2"/>
          <w:sz w:val="21"/>
        </w:rPr>
      </w:pP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商户接到通知结果后需要返回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success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标识，表示接收成功，畅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捷不会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再通知商户。否则畅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捷认为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商户未收到结果通知，会继续重新发送。</w:t>
      </w:r>
      <w:proofErr w:type="gramStart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畅捷会重发</w:t>
      </w:r>
      <w:proofErr w:type="gramEnd"/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7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次，时间间隔为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2,10,10,60,120,360,900(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单位：分钟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)</w:t>
      </w:r>
      <w:r w:rsidRPr="00132D5B">
        <w:rPr>
          <w:rFonts w:ascii="Times New Roman" w:hAnsi="Times New Roman" w:cs="Times New Roman" w:hint="eastAsia"/>
          <w:snapToGrid/>
          <w:color w:val="000000"/>
          <w:kern w:val="2"/>
          <w:sz w:val="21"/>
        </w:rPr>
        <w:t>。</w:t>
      </w:r>
    </w:p>
    <w:p w14:paraId="102B6617" w14:textId="77777777" w:rsidR="00BE2D41" w:rsidRPr="00716413" w:rsidRDefault="00644676" w:rsidP="00716413">
      <w:pPr>
        <w:pStyle w:val="5"/>
        <w:numPr>
          <w:ilvl w:val="4"/>
          <w:numId w:val="46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请求参数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15"/>
        <w:gridCol w:w="1579"/>
        <w:gridCol w:w="1144"/>
        <w:gridCol w:w="1579"/>
        <w:gridCol w:w="708"/>
        <w:gridCol w:w="1780"/>
      </w:tblGrid>
      <w:tr w:rsidR="00BE2D41" w:rsidRPr="00DD69AB" w14:paraId="221A07A8" w14:textId="77777777" w:rsidTr="00356D85">
        <w:trPr>
          <w:trHeight w:val="240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BF84690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2EB7E3B8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FA7E8C7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4799F974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903A4D7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BD7B3CF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是否可为空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D19CEA9" w14:textId="77777777" w:rsidR="00BE2D41" w:rsidRPr="00DD69AB" w:rsidRDefault="00BE2D41" w:rsidP="00DD69A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BE2D41" w:rsidRPr="00DD69AB" w14:paraId="50A2CA88" w14:textId="77777777" w:rsidTr="00356D85">
        <w:trPr>
          <w:trHeight w:val="89"/>
          <w:jc w:val="center"/>
        </w:trPr>
        <w:tc>
          <w:tcPr>
            <w:tcW w:w="10646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BA47ED6" w14:textId="77777777" w:rsidR="00BE2D41" w:rsidRPr="00DD69AB" w:rsidRDefault="00BE2D41" w:rsidP="00DD69AB">
            <w:pPr>
              <w:pStyle w:val="WJ1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基本参数</w:t>
            </w:r>
          </w:p>
        </w:tc>
      </w:tr>
      <w:tr w:rsidR="00BE2D41" w:rsidRPr="00DD69AB" w14:paraId="76FC88E4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040A7BD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notify_id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B6FB975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</w:t>
            </w:r>
            <w:r w:rsidRPr="00DD69AB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82A6F09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EF26237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AECFCB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466634E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2bf30f9cc5c646f5acbdde31d91947df</w:t>
            </w:r>
          </w:p>
        </w:tc>
      </w:tr>
      <w:tr w:rsidR="00BE2D41" w:rsidRPr="00DD69AB" w14:paraId="4FB87F15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11C7FB3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notify_type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5BCD05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5D50E3C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98FF055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通知此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字段为：</w:t>
            </w:r>
            <w:r w:rsidRPr="00DD69AB">
              <w:rPr>
                <w:rFonts w:ascii="Times New Roman" w:hAnsi="Times New Roman" w:cs="Arial"/>
              </w:rPr>
              <w:t>trade_status_sync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203D33B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7CB5CEA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trade_status_sync</w:t>
            </w:r>
          </w:p>
        </w:tc>
      </w:tr>
      <w:tr w:rsidR="00BE2D41" w:rsidRPr="00DD69AB" w14:paraId="3E5C0A38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3F02F0E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notify_time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04A118A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48FB2E0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7CE09BF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通知的发送时间，格式：</w:t>
            </w:r>
          </w:p>
          <w:p w14:paraId="6658E470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B4086C8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7FAEA6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20131101102030</w:t>
            </w:r>
          </w:p>
        </w:tc>
      </w:tr>
      <w:tr w:rsidR="00BE2D41" w:rsidRPr="00DD69AB" w14:paraId="594E85AA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C00E02E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_input_charset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8A53CBE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参数字符集编码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61844EC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191456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和商户请求中的字符集编码一样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92DF1CD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2A1EEAF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gbk</w:t>
            </w:r>
          </w:p>
        </w:tc>
      </w:tr>
      <w:tr w:rsidR="00BE2D41" w:rsidRPr="00DD69AB" w14:paraId="76520359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46ABFA6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sign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E470490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5871089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300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99213F0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见</w:t>
            </w:r>
            <w:hyperlink w:anchor="_签名机制" w:history="1">
              <w:r w:rsidRPr="00DD69AB">
                <w:rPr>
                  <w:rFonts w:ascii="Times New Roman" w:hAnsi="Times New Roman" w:cs="Arial" w:hint="eastAsia"/>
                </w:rPr>
                <w:t>签名机制</w:t>
              </w:r>
            </w:hyperlink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413B28E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2B5DFA7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BE2D41" w:rsidRPr="00DD69AB" w14:paraId="4C494C4B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3576CEF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sign_type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BFAF38E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签名方式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55E4330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String(10)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C444F8B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RSA</w:t>
            </w:r>
            <w:r w:rsidRPr="00DD69AB">
              <w:rPr>
                <w:rFonts w:ascii="Times New Roman" w:hAnsi="Times New Roman" w:cs="Arial"/>
              </w:rPr>
              <w:t>，</w:t>
            </w:r>
            <w:r w:rsidRPr="00DD69AB">
              <w:rPr>
                <w:rFonts w:ascii="Times New Roman" w:hAnsi="Times New Roman" w:cs="Arial" w:hint="eastAsia"/>
              </w:rPr>
              <w:t>必须大写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3AC6FCB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949B8F4" w14:textId="77777777" w:rsidR="00BE2D41" w:rsidRPr="00DD69AB" w:rsidRDefault="00BE2D41" w:rsidP="00DD69AB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RSA</w:t>
            </w:r>
          </w:p>
        </w:tc>
      </w:tr>
      <w:tr w:rsidR="00BE2D41" w:rsidRPr="00DD69AB" w14:paraId="10FC136D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00C96A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03BBE20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版本号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EF9AA90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String(5)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B114774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接口版本号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0EF119F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E83CA7E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1.0</w:t>
            </w:r>
          </w:p>
        </w:tc>
      </w:tr>
      <w:tr w:rsidR="00BE2D41" w:rsidRPr="00DD69AB" w14:paraId="615F7503" w14:textId="77777777" w:rsidTr="00356D85">
        <w:trPr>
          <w:trHeight w:val="222"/>
          <w:jc w:val="center"/>
        </w:trPr>
        <w:tc>
          <w:tcPr>
            <w:tcW w:w="10646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181F34C" w14:textId="77777777" w:rsidR="00BE2D41" w:rsidRPr="00DD69AB" w:rsidRDefault="00BE2D41" w:rsidP="00DD69AB">
            <w:pPr>
              <w:pStyle w:val="WJ1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业务参数</w:t>
            </w:r>
          </w:p>
        </w:tc>
      </w:tr>
      <w:tr w:rsidR="00BE2D41" w:rsidRPr="00DD69AB" w14:paraId="0E8861AF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618DC18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outer_trade_no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C03CB1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3E52014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0C6792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订单支付中的</w:t>
            </w:r>
            <w:r w:rsidRPr="00DD69AB">
              <w:rPr>
                <w:rFonts w:ascii="Times New Roman" w:hAnsi="Times New Roman"/>
              </w:rPr>
              <w:t>一笔</w:t>
            </w:r>
            <w:r w:rsidRPr="00DD69AB">
              <w:rPr>
                <w:rFonts w:ascii="Times New Roman" w:hAnsi="Times New Roman" w:hint="eastAsia"/>
              </w:rPr>
              <w:t>订单号；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EEE30BF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2D0C7A9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</w:p>
        </w:tc>
      </w:tr>
      <w:tr w:rsidR="00BE2D41" w:rsidRPr="00DD69AB" w14:paraId="20CE3C7A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1182E66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inner_trade_no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7B8BEE5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支付平台交易订单号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58027BD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081619D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8AA9B6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89D979E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</w:p>
        </w:tc>
      </w:tr>
      <w:tr w:rsidR="00BE2D41" w:rsidRPr="00DD69AB" w14:paraId="57D29E2A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F2D104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trade_status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8493EDF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CFDE89A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3D10B87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参见通知交易状态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5B3FAA3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4A2E25B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</w:p>
        </w:tc>
      </w:tr>
      <w:tr w:rsidR="00BE2D41" w:rsidRPr="00DD69AB" w14:paraId="44BAEDAF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60A9AAF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trade_amount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FDCF4DB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AAA41C2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Number(12)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0A9A543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交易金额，单位为</w:t>
            </w:r>
            <w:r w:rsidRPr="00DD69AB">
              <w:rPr>
                <w:rFonts w:ascii="Times New Roman" w:hAnsi="Times New Roman" w:hint="eastAsia"/>
              </w:rPr>
              <w:t>RMB-Yuan</w:t>
            </w:r>
            <w:r w:rsidRPr="00DD69AB">
              <w:rPr>
                <w:rFonts w:ascii="Times New Roman" w:hAnsi="Times New Roman" w:hint="eastAsia"/>
              </w:rPr>
              <w:t>，精确到小数点后两位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735E9DC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A5973C4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998.00</w:t>
            </w:r>
          </w:p>
        </w:tc>
      </w:tr>
      <w:tr w:rsidR="00BE2D41" w:rsidRPr="00DD69AB" w14:paraId="779A26DF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23D375A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gmt_create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1815D4D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交易创建时间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AE51224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0F5A747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交易创建时间，格式：</w:t>
            </w:r>
          </w:p>
          <w:p w14:paraId="5B1F0B1C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</w:t>
            </w:r>
            <w:r w:rsidRPr="00DD69AB">
              <w:rPr>
                <w:rFonts w:ascii="Times New Roman" w:hAnsi="Times New Roman" w:hint="eastAsia"/>
              </w:rPr>
              <w:lastRenderedPageBreak/>
              <w:t>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0FA137A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lastRenderedPageBreak/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4CA1526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BE2D41" w:rsidRPr="00DD69AB" w14:paraId="3233CC31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FD23192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lastRenderedPageBreak/>
              <w:t>gmt_payment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DC491EA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交易支付时间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91EC328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31A6D5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交易支付时间，格式：</w:t>
            </w:r>
          </w:p>
          <w:p w14:paraId="37D9EFED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D639EE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B792957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BE2D41" w:rsidRPr="00DD69AB" w14:paraId="74CF3636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82D48A0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gmt_close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C47C6EA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交易关闭时间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8A6DFF6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4EAE238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交易关闭时间，格式：</w:t>
            </w:r>
          </w:p>
          <w:p w14:paraId="31F54FF1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B08A2F9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560FCCF" w14:textId="77777777" w:rsidR="00BE2D41" w:rsidRPr="00DD69AB" w:rsidRDefault="00BE2D41" w:rsidP="00DD69A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BE2D41" w:rsidRPr="00DD69AB" w14:paraId="223CD717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C5FAB7B" w14:textId="77777777" w:rsidR="00BE2D41" w:rsidRPr="00DD69AB" w:rsidRDefault="00BE2D41" w:rsidP="00DD69AB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extension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425CE3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扩展参数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5F223B7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String(</w:t>
            </w:r>
            <w:r w:rsidRPr="00DD69AB">
              <w:rPr>
                <w:rFonts w:ascii="Times New Roman" w:hAnsi="Times New Roman" w:hint="eastAsia"/>
              </w:rPr>
              <w:t>4000</w:t>
            </w:r>
            <w:r w:rsidRPr="00DD69AB">
              <w:rPr>
                <w:rFonts w:ascii="Times New Roman" w:hAnsi="Times New Roman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51069C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格式</w:t>
            </w:r>
            <w:r w:rsidRPr="00DD69AB">
              <w:rPr>
                <w:rFonts w:ascii="Times New Roman" w:hAnsi="Times New Roman"/>
              </w:rPr>
              <w:t>：</w:t>
            </w:r>
            <w:r w:rsidRPr="00DD69AB">
              <w:rPr>
                <w:rFonts w:ascii="Times New Roman" w:hAnsi="Times New Roman"/>
              </w:rPr>
              <w:t>{}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077746D" w14:textId="77777777" w:rsidR="00BE2D41" w:rsidRPr="00DD69AB" w:rsidRDefault="00BE2D41" w:rsidP="00DD69A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BA46D9" w14:textId="77777777" w:rsidR="00BE2D41" w:rsidRPr="00DD69AB" w:rsidRDefault="00BE2D41" w:rsidP="00DD69A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{'name':'zhangsan'}</w:t>
            </w:r>
          </w:p>
        </w:tc>
      </w:tr>
    </w:tbl>
    <w:p w14:paraId="1314422F" w14:textId="77777777" w:rsidR="00BE2D41" w:rsidRPr="00716413" w:rsidRDefault="0082773B" w:rsidP="00716413">
      <w:pPr>
        <w:pStyle w:val="5"/>
        <w:numPr>
          <w:ilvl w:val="4"/>
          <w:numId w:val="46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t>请求参数</w:t>
      </w:r>
      <w:r w:rsidRPr="00716413">
        <w:rPr>
          <w:rFonts w:hint="eastAsia"/>
          <w:snapToGrid/>
        </w:rPr>
        <w:t xml:space="preserve"> </w:t>
      </w:r>
      <w:r w:rsidRPr="00716413">
        <w:rPr>
          <w:rFonts w:hint="eastAsia"/>
          <w:snapToGrid/>
        </w:rPr>
        <w:t>（作废）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15"/>
        <w:gridCol w:w="1579"/>
        <w:gridCol w:w="1144"/>
        <w:gridCol w:w="1579"/>
        <w:gridCol w:w="708"/>
        <w:gridCol w:w="1780"/>
      </w:tblGrid>
      <w:tr w:rsidR="00644676" w:rsidRPr="00DD69AB" w14:paraId="10106ABF" w14:textId="77777777" w:rsidTr="00356D85">
        <w:trPr>
          <w:trHeight w:val="240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B3BBABA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D772726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参数名称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2F258B69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类型</w:t>
            </w:r>
          </w:p>
          <w:p w14:paraId="4E62143C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（长度范围）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23AF1A84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参数说明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0F98EFD4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是否可为空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935627E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样例</w:t>
            </w:r>
          </w:p>
        </w:tc>
      </w:tr>
      <w:tr w:rsidR="00644676" w:rsidRPr="00DD69AB" w14:paraId="6C93332E" w14:textId="77777777" w:rsidTr="00356D85">
        <w:trPr>
          <w:trHeight w:val="89"/>
          <w:jc w:val="center"/>
        </w:trPr>
        <w:tc>
          <w:tcPr>
            <w:tcW w:w="10646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0DBD54F" w14:textId="77777777" w:rsidR="00644676" w:rsidRPr="00DD69AB" w:rsidRDefault="00644676" w:rsidP="0043250B">
            <w:pPr>
              <w:pStyle w:val="WJ1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基本参数</w:t>
            </w:r>
          </w:p>
        </w:tc>
      </w:tr>
      <w:tr w:rsidR="00644676" w:rsidRPr="00DD69AB" w14:paraId="724EC11A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61F52BC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otify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d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AB5ED3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</w:t>
            </w:r>
            <w:r w:rsidRPr="00DD69AB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059EE3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5144CEE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通知的唯一标识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6D832F5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F27BB7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2bf30f9cc5c646f5acbdde31d91947df</w:t>
            </w:r>
          </w:p>
        </w:tc>
      </w:tr>
      <w:tr w:rsidR="00644676" w:rsidRPr="00DD69AB" w14:paraId="5412F78E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2530798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otify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ype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6572384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通知类型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7FA5BDD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A3101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交易</w:t>
            </w:r>
            <w:proofErr w:type="gramStart"/>
            <w:r w:rsidRPr="00DD69AB">
              <w:rPr>
                <w:rFonts w:ascii="Times New Roman" w:hAnsi="Times New Roman" w:cs="Arial" w:hint="eastAsia"/>
              </w:rPr>
              <w:t>通知此</w:t>
            </w:r>
            <w:proofErr w:type="gramEnd"/>
            <w:r w:rsidRPr="00DD69AB">
              <w:rPr>
                <w:rFonts w:ascii="Times New Roman" w:hAnsi="Times New Roman" w:cs="Arial" w:hint="eastAsia"/>
              </w:rPr>
              <w:t>字段为：</w:t>
            </w:r>
            <w:r w:rsidRPr="00DD69AB">
              <w:rPr>
                <w:rFonts w:ascii="Times New Roman" w:hAnsi="Times New Roman" w:cs="Arial"/>
              </w:rPr>
              <w:t>trade_status_sync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CAE18C7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DF967E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trade_status_sync</w:t>
            </w:r>
          </w:p>
        </w:tc>
      </w:tr>
      <w:tr w:rsidR="00644676" w:rsidRPr="00DD69AB" w14:paraId="3F08DEDC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6AFF419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otify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ime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346A6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通知时间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0E2CD0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7E1718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通知的发送时间，格式：</w:t>
            </w:r>
          </w:p>
          <w:p w14:paraId="4ECDCB12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7F448C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197FE7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20131101102030</w:t>
            </w:r>
          </w:p>
        </w:tc>
      </w:tr>
      <w:tr w:rsidR="00644676" w:rsidRPr="00DD69AB" w14:paraId="1A24C316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25A8566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Charset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BC796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参数字符集编码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A8BA04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991389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和商户请求中的字符集编码一样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3349615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36E50F5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gbk</w:t>
            </w:r>
          </w:p>
        </w:tc>
      </w:tr>
      <w:tr w:rsidR="00644676" w:rsidRPr="00DD69AB" w14:paraId="52DC092F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F5CF50B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Sign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C31567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BD04C7D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</w:t>
            </w:r>
            <w:r w:rsidRPr="00DD69AB">
              <w:rPr>
                <w:rFonts w:ascii="Times New Roman" w:hAnsi="Times New Roman" w:cs="Arial" w:hint="eastAsia"/>
              </w:rPr>
              <w:t>300</w:t>
            </w:r>
            <w:r w:rsidRPr="00DD69AB">
              <w:rPr>
                <w:rFonts w:ascii="Times New Roman" w:hAnsi="Times New Roman" w:cs="Arial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112FEBF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见</w:t>
            </w:r>
            <w:hyperlink w:anchor="_签名机制" w:history="1">
              <w:r w:rsidRPr="00DD69AB">
                <w:rPr>
                  <w:rFonts w:ascii="Times New Roman" w:hAnsi="Times New Roman" w:cs="Arial" w:hint="eastAsia"/>
                </w:rPr>
                <w:t>签名机制</w:t>
              </w:r>
            </w:hyperlink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0C3CD16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29FADD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</w:p>
        </w:tc>
      </w:tr>
      <w:tr w:rsidR="00644676" w:rsidRPr="00DD69AB" w14:paraId="1E11E7F3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593D3E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ign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ype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08F6651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签名方式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854EF64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String(10)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D70B17C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RSA</w:t>
            </w:r>
            <w:r w:rsidRPr="00DD69AB">
              <w:rPr>
                <w:rFonts w:ascii="Times New Roman" w:hAnsi="Times New Roman" w:cs="Arial"/>
              </w:rPr>
              <w:t>，</w:t>
            </w:r>
            <w:r w:rsidRPr="00DD69AB">
              <w:rPr>
                <w:rFonts w:ascii="Times New Roman" w:hAnsi="Times New Roman" w:cs="Arial" w:hint="eastAsia"/>
              </w:rPr>
              <w:t>必须大写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755B9F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ECB088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RSA</w:t>
            </w:r>
          </w:p>
        </w:tc>
      </w:tr>
      <w:tr w:rsidR="00644676" w:rsidRPr="00DD69AB" w14:paraId="1E381628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FFC19C3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75286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版本号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A9CCE9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String(5)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CAE4D6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接口版本号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5DC140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F91F72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1.0</w:t>
            </w:r>
          </w:p>
        </w:tc>
      </w:tr>
      <w:tr w:rsidR="00644676" w:rsidRPr="00DD69AB" w14:paraId="4767E1E9" w14:textId="77777777" w:rsidTr="00356D85">
        <w:trPr>
          <w:trHeight w:val="222"/>
          <w:jc w:val="center"/>
        </w:trPr>
        <w:tc>
          <w:tcPr>
            <w:tcW w:w="10646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8B6C9C8" w14:textId="77777777" w:rsidR="00644676" w:rsidRPr="00DD69AB" w:rsidRDefault="00644676" w:rsidP="0043250B">
            <w:pPr>
              <w:pStyle w:val="WJ1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业务参数</w:t>
            </w:r>
          </w:p>
        </w:tc>
      </w:tr>
      <w:tr w:rsidR="00644676" w:rsidRPr="00DD69AB" w14:paraId="18F7F023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75282D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O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ut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erT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rade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N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3720164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商户网站唯一订单号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7AC3544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48446A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订单支付中的</w:t>
            </w:r>
            <w:r w:rsidRPr="00DD69AB">
              <w:rPr>
                <w:rFonts w:ascii="Times New Roman" w:hAnsi="Times New Roman"/>
              </w:rPr>
              <w:t>一笔</w:t>
            </w:r>
            <w:r w:rsidRPr="00DD69AB">
              <w:rPr>
                <w:rFonts w:ascii="Times New Roman" w:hAnsi="Times New Roman" w:hint="eastAsia"/>
              </w:rPr>
              <w:t>订单号；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980D93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14D991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</w:p>
        </w:tc>
      </w:tr>
      <w:tr w:rsidR="00644676" w:rsidRPr="00DD69AB" w14:paraId="615BFFA4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AC4393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I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nner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TradeN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o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4D3074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支付平台交易订单号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CACB0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4DC2AD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交易订单号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D63EBF3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D5F701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</w:p>
        </w:tc>
      </w:tr>
      <w:tr w:rsidR="00644676" w:rsidRPr="00DD69AB" w14:paraId="51205DF8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16B15E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rade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S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tatus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433811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交易状态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6ECA1E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String(12)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F0C047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参见通知交易状态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B152CF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66BD03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</w:p>
        </w:tc>
      </w:tr>
      <w:tr w:rsidR="00644676" w:rsidRPr="00DD69AB" w14:paraId="1B2DD7B3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1C1DA91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T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rade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Amount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4EAE6F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交易金额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AB2FA1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Number(12)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4EF92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交易金额，单位为</w:t>
            </w:r>
            <w:r w:rsidRPr="00DD69AB">
              <w:rPr>
                <w:rFonts w:ascii="Times New Roman" w:hAnsi="Times New Roman" w:hint="eastAsia"/>
              </w:rPr>
              <w:t>RMB-Yuan</w:t>
            </w:r>
            <w:r w:rsidRPr="00DD69AB">
              <w:rPr>
                <w:rFonts w:ascii="Times New Roman" w:hAnsi="Times New Roman" w:hint="eastAsia"/>
              </w:rPr>
              <w:t>，精确到小数点后两位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CB9E3F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26BC33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998.00</w:t>
            </w:r>
          </w:p>
        </w:tc>
      </w:tr>
      <w:tr w:rsidR="00644676" w:rsidRPr="00DD69AB" w14:paraId="2BA60A26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B8AE04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G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mt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reate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FF8ADE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交易创建时间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235ABE7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0107CF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交易创建时间，格式：</w:t>
            </w:r>
          </w:p>
          <w:p w14:paraId="23978EA3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847DACF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不可空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7A1F7A3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644676" w:rsidRPr="00DD69AB" w14:paraId="7FC9A552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BE016CB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G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mt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P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ayment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ED72C0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交易支付时间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FC20BC6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24A79FA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交易支付时间，格式：</w:t>
            </w:r>
          </w:p>
          <w:p w14:paraId="2E365DD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6BBAC71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8D35DF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644676" w:rsidRPr="00DD69AB" w14:paraId="7EE47A13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5D84900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G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mt</w:t>
            </w: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C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lose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5757BEA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交易关闭时间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71F7DA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Date(32)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E251C21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交易关闭时间，格式：</w:t>
            </w:r>
          </w:p>
          <w:p w14:paraId="50B5065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yyyyMMddHHmmss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BC1F899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B6AE51D" w14:textId="77777777" w:rsidR="00644676" w:rsidRPr="00DD69AB" w:rsidRDefault="00644676" w:rsidP="0043250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20131101102030</w:t>
            </w:r>
          </w:p>
        </w:tc>
      </w:tr>
      <w:tr w:rsidR="00644676" w:rsidRPr="00DD69AB" w14:paraId="63746332" w14:textId="77777777" w:rsidTr="00356D85">
        <w:trPr>
          <w:trHeight w:val="222"/>
          <w:jc w:val="center"/>
        </w:trPr>
        <w:tc>
          <w:tcPr>
            <w:tcW w:w="216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E2C2483" w14:textId="77777777" w:rsidR="00644676" w:rsidRPr="00DD69AB" w:rsidRDefault="00644676" w:rsidP="004149A1">
            <w:pPr>
              <w:widowControl/>
              <w:autoSpaceDE/>
              <w:adjustRightInd/>
              <w:snapToGrid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Times New Roman" w:hint="eastAsia"/>
                <w:snapToGrid/>
                <w:color w:val="000000"/>
                <w:sz w:val="18"/>
                <w:szCs w:val="18"/>
              </w:rPr>
              <w:t>E</w:t>
            </w:r>
            <w:r w:rsidRPr="00DD69AB">
              <w:rPr>
                <w:rFonts w:ascii="Times New Roman" w:hAnsi="Times New Roman" w:cs="Times New Roman"/>
                <w:snapToGrid/>
                <w:color w:val="000000"/>
                <w:sz w:val="18"/>
                <w:szCs w:val="18"/>
              </w:rPr>
              <w:t>xtension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E8187F0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扩展参数</w:t>
            </w:r>
          </w:p>
        </w:tc>
        <w:tc>
          <w:tcPr>
            <w:tcW w:w="141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A48CD90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String(</w:t>
            </w:r>
            <w:r w:rsidRPr="00DD69AB">
              <w:rPr>
                <w:rFonts w:ascii="Times New Roman" w:hAnsi="Times New Roman" w:hint="eastAsia"/>
              </w:rPr>
              <w:t>4000</w:t>
            </w:r>
            <w:r w:rsidRPr="00DD69AB">
              <w:rPr>
                <w:rFonts w:ascii="Times New Roman" w:hAnsi="Times New Roman"/>
              </w:rPr>
              <w:t>)</w:t>
            </w:r>
          </w:p>
        </w:tc>
        <w:tc>
          <w:tcPr>
            <w:tcW w:w="198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03032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格式</w:t>
            </w:r>
            <w:r w:rsidRPr="00DD69AB">
              <w:rPr>
                <w:rFonts w:ascii="Times New Roman" w:hAnsi="Times New Roman"/>
              </w:rPr>
              <w:t>：</w:t>
            </w:r>
            <w:r w:rsidRPr="00DD69AB">
              <w:rPr>
                <w:rFonts w:ascii="Times New Roman" w:hAnsi="Times New Roman"/>
              </w:rPr>
              <w:t>{}</w:t>
            </w:r>
          </w:p>
        </w:tc>
        <w:tc>
          <w:tcPr>
            <w:tcW w:w="85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C9DA479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可空</w:t>
            </w:r>
          </w:p>
        </w:tc>
        <w:tc>
          <w:tcPr>
            <w:tcW w:w="224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6BB889B" w14:textId="77777777" w:rsidR="00644676" w:rsidRPr="00DD69AB" w:rsidRDefault="00644676" w:rsidP="0043250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{'name':'zhangsan'}</w:t>
            </w:r>
          </w:p>
        </w:tc>
      </w:tr>
    </w:tbl>
    <w:p w14:paraId="030E5A8C" w14:textId="77777777" w:rsidR="00644676" w:rsidRPr="00716413" w:rsidRDefault="00644676" w:rsidP="00716413">
      <w:pPr>
        <w:pStyle w:val="5"/>
        <w:numPr>
          <w:ilvl w:val="4"/>
          <w:numId w:val="46"/>
        </w:numPr>
        <w:spacing w:beforeLines="0" w:before="260" w:after="260" w:line="322" w:lineRule="auto"/>
        <w:rPr>
          <w:snapToGrid/>
        </w:rPr>
      </w:pPr>
      <w:r w:rsidRPr="00716413">
        <w:rPr>
          <w:rFonts w:hint="eastAsia"/>
          <w:snapToGrid/>
        </w:rPr>
        <w:lastRenderedPageBreak/>
        <w:t>返回参数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993"/>
        <w:gridCol w:w="1275"/>
        <w:gridCol w:w="2410"/>
        <w:gridCol w:w="921"/>
        <w:gridCol w:w="1766"/>
      </w:tblGrid>
      <w:tr w:rsidR="00644676" w:rsidRPr="00DD69AB" w14:paraId="1279A473" w14:textId="77777777" w:rsidTr="00356D85">
        <w:trPr>
          <w:trHeight w:val="240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58B4571E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</w:t>
            </w: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97F04D3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参数名称</w:t>
            </w: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8E8E4D9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类型</w:t>
            </w:r>
          </w:p>
          <w:p w14:paraId="59A03CA3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（长度范围）</w:t>
            </w:r>
          </w:p>
        </w:tc>
        <w:tc>
          <w:tcPr>
            <w:tcW w:w="241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34310F4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参数说明</w:t>
            </w:r>
          </w:p>
        </w:tc>
        <w:tc>
          <w:tcPr>
            <w:tcW w:w="92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EEE5560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是否</w:t>
            </w:r>
          </w:p>
          <w:p w14:paraId="484E4414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可为空</w:t>
            </w:r>
          </w:p>
        </w:tc>
        <w:tc>
          <w:tcPr>
            <w:tcW w:w="176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D968502" w14:textId="77777777" w:rsidR="00644676" w:rsidRPr="00DD69AB" w:rsidRDefault="00644676" w:rsidP="006E3194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/>
              </w:rPr>
              <w:t>样例</w:t>
            </w:r>
          </w:p>
        </w:tc>
      </w:tr>
      <w:tr w:rsidR="00644676" w:rsidRPr="00DD69AB" w14:paraId="156FFEF9" w14:textId="77777777" w:rsidTr="00356D85">
        <w:trPr>
          <w:trHeight w:val="89"/>
          <w:jc w:val="center"/>
        </w:trPr>
        <w:tc>
          <w:tcPr>
            <w:tcW w:w="8505" w:type="dxa"/>
            <w:gridSpan w:val="6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5FA69A08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交易参数</w:t>
            </w:r>
          </w:p>
        </w:tc>
      </w:tr>
      <w:tr w:rsidR="00644676" w:rsidRPr="00DD69AB" w14:paraId="06B85B20" w14:textId="77777777" w:rsidTr="00356D85">
        <w:trPr>
          <w:trHeight w:val="222"/>
          <w:jc w:val="center"/>
        </w:trPr>
        <w:tc>
          <w:tcPr>
            <w:tcW w:w="114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49556AD" w14:textId="77777777" w:rsidR="00644676" w:rsidRPr="00DD69AB" w:rsidRDefault="00644676" w:rsidP="0043250B">
            <w:pPr>
              <w:rPr>
                <w:rFonts w:ascii="Times New Roman" w:hAnsi="Times New Roman" w:cstheme="minorBidi"/>
                <w:kern w:val="2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02AD182" w14:textId="77777777" w:rsidR="00644676" w:rsidRPr="00DD69AB" w:rsidRDefault="00644676" w:rsidP="0043250B">
            <w:pPr>
              <w:rPr>
                <w:rFonts w:ascii="Times New Roman" w:hAnsi="Times New Roman" w:cstheme="minorBidi"/>
                <w:kern w:val="2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5B45DF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String(32)</w:t>
            </w:r>
          </w:p>
        </w:tc>
        <w:tc>
          <w:tcPr>
            <w:tcW w:w="2410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384A7D0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 w:hint="eastAsia"/>
              </w:rPr>
              <w:t>success</w:t>
            </w:r>
            <w:r w:rsidRPr="00DD69AB">
              <w:rPr>
                <w:rFonts w:ascii="Times New Roman" w:hAnsi="Times New Roman" w:cs="Arial" w:hint="eastAsia"/>
              </w:rPr>
              <w:t>标识商户成功接到通知并校验成功</w:t>
            </w:r>
            <w:r w:rsidRPr="00DD69AB">
              <w:rPr>
                <w:rFonts w:ascii="Times New Roman" w:hAnsi="Times New Roman" w:cs="Arial" w:hint="eastAsia"/>
              </w:rPr>
              <w:t>,</w:t>
            </w:r>
          </w:p>
        </w:tc>
        <w:tc>
          <w:tcPr>
            <w:tcW w:w="921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326B86B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不可空</w:t>
            </w:r>
          </w:p>
        </w:tc>
        <w:tc>
          <w:tcPr>
            <w:tcW w:w="1766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F7DC341" w14:textId="77777777" w:rsidR="00644676" w:rsidRPr="00DD69AB" w:rsidRDefault="00644676" w:rsidP="006E3194">
            <w:pPr>
              <w:pStyle w:val="afb"/>
              <w:rPr>
                <w:rFonts w:ascii="Times New Roman" w:hAnsi="Times New Roman" w:cs="Arial"/>
              </w:rPr>
            </w:pPr>
            <w:r w:rsidRPr="00DD69AB">
              <w:rPr>
                <w:rFonts w:ascii="Times New Roman" w:hAnsi="Times New Roman" w:cs="Arial"/>
              </w:rPr>
              <w:t> response.getWriter().write(“</w:t>
            </w:r>
            <w:r w:rsidRPr="00DD69AB">
              <w:rPr>
                <w:rFonts w:ascii="Times New Roman" w:hAnsi="Times New Roman" w:cs="Arial" w:hint="eastAsia"/>
              </w:rPr>
              <w:t>success</w:t>
            </w:r>
            <w:r w:rsidRPr="00DD69AB">
              <w:rPr>
                <w:rFonts w:ascii="Times New Roman" w:hAnsi="Times New Roman" w:cs="Arial"/>
              </w:rPr>
              <w:t>”</w:t>
            </w:r>
            <w:r w:rsidRPr="00DD69AB">
              <w:rPr>
                <w:rFonts w:ascii="Times New Roman" w:hAnsi="Times New Roman" w:cs="Arial" w:hint="eastAsia"/>
              </w:rPr>
              <w:t>)</w:t>
            </w:r>
          </w:p>
        </w:tc>
      </w:tr>
    </w:tbl>
    <w:p w14:paraId="4FC43229" w14:textId="77777777" w:rsidR="00C70C94" w:rsidRPr="00DD69AB" w:rsidRDefault="00C70C94" w:rsidP="00356D85">
      <w:pPr>
        <w:ind w:firstLine="0"/>
        <w:rPr>
          <w:rFonts w:ascii="Times New Roman" w:hAnsi="Times New Roman"/>
        </w:rPr>
      </w:pPr>
    </w:p>
    <w:p w14:paraId="3E3F95E2" w14:textId="23C0F74E" w:rsidR="00356D85" w:rsidRPr="004601DF" w:rsidRDefault="00356D85" w:rsidP="00356D85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113" w:name="_Toc487065074"/>
      <w:bookmarkStart w:id="114" w:name="_Toc486255780"/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第</w:t>
      </w:r>
      <w:r>
        <w:rPr>
          <w:rFonts w:eastAsia="微软雅黑" w:cs="Times New Roman" w:hint="eastAsia"/>
          <w:bCs/>
          <w:snapToGrid/>
          <w:color w:val="auto"/>
          <w:kern w:val="44"/>
        </w:rPr>
        <w:t>5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>
        <w:rPr>
          <w:rFonts w:eastAsia="微软雅黑" w:cs="Times New Roman" w:hint="eastAsia"/>
          <w:bCs/>
          <w:snapToGrid/>
          <w:color w:val="auto"/>
          <w:kern w:val="44"/>
        </w:rPr>
        <w:t>响应码</w:t>
      </w:r>
      <w:bookmarkEnd w:id="113"/>
    </w:p>
    <w:p w14:paraId="493B5CE4" w14:textId="77777777" w:rsidR="00356D85" w:rsidRPr="00266D28" w:rsidRDefault="00356D85" w:rsidP="00356D85">
      <w:pPr>
        <w:pStyle w:val="2"/>
        <w:spacing w:beforeLines="0" w:before="260" w:afterLines="0" w:after="260" w:line="415" w:lineRule="auto"/>
        <w:rPr>
          <w:rFonts w:ascii="Times New Roman" w:eastAsia="微软雅黑" w:hAnsi="Times New Roman"/>
        </w:rPr>
      </w:pPr>
      <w:bookmarkStart w:id="115" w:name="_Toc480558626"/>
      <w:bookmarkStart w:id="116" w:name="_Toc484778597"/>
      <w:bookmarkStart w:id="117" w:name="_Toc487041144"/>
      <w:bookmarkStart w:id="118" w:name="_Toc487065075"/>
      <w:bookmarkStart w:id="119" w:name="_Toc411242294"/>
      <w:bookmarkStart w:id="120" w:name="_Toc486255781"/>
      <w:bookmarkEnd w:id="114"/>
      <w:r w:rsidRPr="00266D28">
        <w:rPr>
          <w:rFonts w:ascii="Times New Roman" w:eastAsia="微软雅黑" w:hAnsi="Times New Roman" w:hint="eastAsia"/>
        </w:rPr>
        <w:t xml:space="preserve">5.1 </w:t>
      </w:r>
      <w:r w:rsidRPr="00266D28">
        <w:rPr>
          <w:rFonts w:ascii="Times New Roman" w:eastAsia="微软雅黑" w:hAnsi="Times New Roman" w:hint="eastAsia"/>
        </w:rPr>
        <w:t>返回</w:t>
      </w:r>
      <w:bookmarkEnd w:id="115"/>
      <w:bookmarkEnd w:id="116"/>
      <w:r w:rsidRPr="00266D28">
        <w:rPr>
          <w:rFonts w:ascii="Times New Roman" w:eastAsia="微软雅黑" w:hAnsi="Times New Roman" w:hint="eastAsia"/>
        </w:rPr>
        <w:t>码</w:t>
      </w:r>
      <w:bookmarkEnd w:id="117"/>
      <w:bookmarkEnd w:id="118"/>
    </w:p>
    <w:p w14:paraId="16FFF889" w14:textId="26CA42A9" w:rsidR="00644676" w:rsidRPr="00356D85" w:rsidRDefault="00356D85" w:rsidP="00356D8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21" w:name="_Toc487065076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5.1.1 </w:t>
      </w:r>
      <w:r w:rsidR="00644676" w:rsidRPr="00356D85">
        <w:rPr>
          <w:rFonts w:eastAsia="微软雅黑" w:cs="Times New Roman" w:hint="eastAsia"/>
          <w:bCs/>
          <w:snapToGrid/>
          <w:kern w:val="2"/>
          <w:sz w:val="30"/>
          <w:szCs w:val="30"/>
        </w:rPr>
        <w:t>网关返回码</w:t>
      </w:r>
      <w:bookmarkEnd w:id="119"/>
      <w:bookmarkEnd w:id="120"/>
      <w:bookmarkEnd w:id="121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4728"/>
      </w:tblGrid>
      <w:tr w:rsidR="00644676" w:rsidRPr="00DD69AB" w14:paraId="29EE83B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4EE69B9" w14:textId="77777777" w:rsidR="00644676" w:rsidRPr="00DD69AB" w:rsidRDefault="00644676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返回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代码（</w:t>
            </w: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AcceptStatus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）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95AC2C2" w14:textId="77777777" w:rsidR="00644676" w:rsidRPr="00DD69AB" w:rsidRDefault="00644676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含义</w:t>
            </w:r>
          </w:p>
        </w:tc>
      </w:tr>
      <w:tr w:rsidR="00644676" w:rsidRPr="00DD69AB" w14:paraId="03A8BC9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E3ED07A" w14:textId="77777777" w:rsidR="00644676" w:rsidRPr="00DD69AB" w:rsidRDefault="00644676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D0B47C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接口调用受理成功</w:t>
            </w:r>
          </w:p>
        </w:tc>
      </w:tr>
      <w:tr w:rsidR="00644676" w:rsidRPr="00DD69AB" w14:paraId="6B7E55AF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B5686AC" w14:textId="77777777" w:rsidR="00644676" w:rsidRPr="00DD69AB" w:rsidRDefault="00644676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F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17974B0" w14:textId="77777777" w:rsidR="00644676" w:rsidRPr="00DD69AB" w:rsidRDefault="00644676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接口调用受理失败</w:t>
            </w:r>
          </w:p>
        </w:tc>
      </w:tr>
    </w:tbl>
    <w:p w14:paraId="68A9FAEE" w14:textId="7868EB1D" w:rsidR="00644676" w:rsidRPr="00356D85" w:rsidRDefault="00356D85" w:rsidP="00356D8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22" w:name="_Toc411242295"/>
      <w:bookmarkStart w:id="123" w:name="_Toc486255782"/>
      <w:bookmarkStart w:id="124" w:name="_Toc487065077"/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>5.1</w:t>
      </w:r>
      <w:r w:rsidR="004149A1" w:rsidRPr="00356D85">
        <w:rPr>
          <w:rFonts w:eastAsia="微软雅黑" w:cs="Times New Roman" w:hint="eastAsia"/>
          <w:bCs/>
          <w:snapToGrid/>
          <w:kern w:val="2"/>
          <w:sz w:val="30"/>
          <w:szCs w:val="30"/>
        </w:rPr>
        <w:t>.2</w:t>
      </w:r>
      <w:r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 </w:t>
      </w:r>
      <w:r w:rsidR="00644676" w:rsidRPr="00356D85">
        <w:rPr>
          <w:rFonts w:eastAsia="微软雅黑" w:cs="Times New Roman" w:hint="eastAsia"/>
          <w:bCs/>
          <w:snapToGrid/>
          <w:kern w:val="2"/>
          <w:sz w:val="30"/>
          <w:szCs w:val="30"/>
        </w:rPr>
        <w:t>业务返回码</w:t>
      </w:r>
      <w:bookmarkEnd w:id="122"/>
      <w:bookmarkEnd w:id="123"/>
      <w:bookmarkEnd w:id="124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4728"/>
      </w:tblGrid>
      <w:tr w:rsidR="00644676" w:rsidRPr="00DD69AB" w14:paraId="0F4BE719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5C0C6D14" w14:textId="77777777" w:rsidR="00644676" w:rsidRPr="00DD69AB" w:rsidRDefault="00644676" w:rsidP="004149A1">
            <w:pPr>
              <w:autoSpaceDN w:val="0"/>
              <w:jc w:val="center"/>
              <w:rPr>
                <w:rFonts w:ascii="Times New Roman" w:hAnsi="Times New Roman" w:cs="Arial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返回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代码（</w:t>
            </w:r>
            <w:r w:rsidR="004149A1" w:rsidRPr="00DD69AB">
              <w:rPr>
                <w:rFonts w:ascii="Times New Roman" w:hAnsi="Times New Roman" w:cs="Arial" w:hint="eastAsia"/>
                <w:b/>
                <w:bCs/>
                <w:color w:val="000000"/>
                <w:sz w:val="18"/>
                <w:szCs w:val="18"/>
              </w:rPr>
              <w:t>Status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）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63C17254" w14:textId="77777777" w:rsidR="00644676" w:rsidRPr="00DD69AB" w:rsidRDefault="00644676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含义</w:t>
            </w:r>
          </w:p>
        </w:tc>
      </w:tr>
      <w:tr w:rsidR="00644676" w:rsidRPr="00DD69AB" w14:paraId="52EDD9EC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DED50BE" w14:textId="77777777" w:rsidR="00644676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S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3F7EBC" w14:textId="77777777" w:rsidR="00644676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成功</w:t>
            </w:r>
          </w:p>
        </w:tc>
      </w:tr>
      <w:tr w:rsidR="00644676" w:rsidRPr="00DD69AB" w14:paraId="00003599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9CE1498" w14:textId="77777777" w:rsidR="00644676" w:rsidRPr="00DD69AB" w:rsidRDefault="004149A1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F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1F8C73D" w14:textId="77777777" w:rsidR="00644676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失败</w:t>
            </w:r>
          </w:p>
        </w:tc>
      </w:tr>
      <w:tr w:rsidR="00644676" w:rsidRPr="00DD69AB" w14:paraId="640191D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14D82B" w14:textId="77777777" w:rsidR="00644676" w:rsidRPr="00DD69AB" w:rsidRDefault="004149A1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 w:hint="eastAsia"/>
                <w:color w:val="000000"/>
                <w:sz w:val="18"/>
                <w:szCs w:val="18"/>
              </w:rPr>
              <w:t>P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1B5BC31" w14:textId="77777777" w:rsidR="00644676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处理中</w:t>
            </w:r>
          </w:p>
        </w:tc>
      </w:tr>
    </w:tbl>
    <w:p w14:paraId="2B45EB69" w14:textId="77777777" w:rsidR="00644676" w:rsidRPr="00356D85" w:rsidRDefault="004149A1" w:rsidP="00356D85">
      <w:pPr>
        <w:pStyle w:val="3"/>
        <w:widowControl w:val="0"/>
        <w:adjustRightInd/>
        <w:snapToGrid/>
        <w:spacing w:beforeLines="0" w:before="260" w:after="260" w:line="416" w:lineRule="auto"/>
        <w:jc w:val="both"/>
        <w:rPr>
          <w:rFonts w:eastAsia="微软雅黑" w:cs="Times New Roman"/>
          <w:bCs/>
          <w:snapToGrid/>
          <w:kern w:val="2"/>
          <w:sz w:val="30"/>
          <w:szCs w:val="30"/>
        </w:rPr>
      </w:pPr>
      <w:bookmarkStart w:id="125" w:name="_Toc486255783"/>
      <w:bookmarkStart w:id="126" w:name="_Toc487065078"/>
      <w:r w:rsidRPr="00356D85">
        <w:rPr>
          <w:rFonts w:eastAsia="微软雅黑" w:cs="Times New Roman" w:hint="eastAsia"/>
          <w:bCs/>
          <w:snapToGrid/>
          <w:kern w:val="2"/>
          <w:sz w:val="30"/>
          <w:szCs w:val="30"/>
        </w:rPr>
        <w:t xml:space="preserve">5.2.3 </w:t>
      </w:r>
      <w:r w:rsidRPr="00356D85">
        <w:rPr>
          <w:rFonts w:eastAsia="微软雅黑" w:cs="Times New Roman" w:hint="eastAsia"/>
          <w:bCs/>
          <w:snapToGrid/>
          <w:kern w:val="2"/>
          <w:sz w:val="30"/>
          <w:szCs w:val="30"/>
        </w:rPr>
        <w:t>返回描述信息</w:t>
      </w:r>
      <w:bookmarkEnd w:id="125"/>
      <w:bookmarkEnd w:id="126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4728"/>
      </w:tblGrid>
      <w:tr w:rsidR="004149A1" w:rsidRPr="00DD69AB" w14:paraId="4688536C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3464D4FD" w14:textId="77777777" w:rsidR="004149A1" w:rsidRPr="00DD69AB" w:rsidRDefault="004149A1" w:rsidP="0043250B">
            <w:pPr>
              <w:autoSpaceDN w:val="0"/>
              <w:jc w:val="center"/>
              <w:rPr>
                <w:rFonts w:ascii="Times New Roman" w:hAnsi="Times New Roman" w:cs="Arial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返回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代码（</w:t>
            </w:r>
            <w:r w:rsidRPr="00DD69AB">
              <w:rPr>
                <w:rFonts w:ascii="Times New Roman" w:hAnsi="Times New Roman" w:cs="Arial" w:hint="eastAsia"/>
                <w:b/>
                <w:bCs/>
                <w:color w:val="000000"/>
                <w:sz w:val="18"/>
                <w:szCs w:val="18"/>
              </w:rPr>
              <w:t>RetCode</w:t>
            </w: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）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</w:tcPr>
          <w:p w14:paraId="1B4BD072" w14:textId="77777777" w:rsidR="004149A1" w:rsidRPr="00DD69AB" w:rsidRDefault="004149A1" w:rsidP="0043250B">
            <w:pPr>
              <w:autoSpaceDN w:val="0"/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含义</w:t>
            </w:r>
            <w:r w:rsidR="004900E0"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（</w:t>
            </w:r>
            <w:r w:rsidR="004900E0"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RetMsg</w:t>
            </w:r>
            <w:r w:rsidR="004900E0" w:rsidRPr="00DD69AB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）</w:t>
            </w:r>
          </w:p>
        </w:tc>
      </w:tr>
      <w:tr w:rsidR="004149A1" w:rsidRPr="00DD69AB" w14:paraId="3F72394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F51DF0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REQUIRED_FIELD_NOT_EXIST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48A79D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必填字段未填</w:t>
            </w:r>
          </w:p>
        </w:tc>
      </w:tr>
      <w:tr w:rsidR="004149A1" w:rsidRPr="00DD69AB" w14:paraId="1CE62B3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C0B32E7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FIELD_LENGTH_EXCEEDS_LIMIT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4AC9BE9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字段长度超过限制</w:t>
            </w:r>
          </w:p>
        </w:tc>
      </w:tr>
      <w:tr w:rsidR="004149A1" w:rsidRPr="00DD69AB" w14:paraId="1A97CD4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1584B9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FIELD_TYPE_ERROR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5918492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字段类型错误</w:t>
            </w:r>
          </w:p>
        </w:tc>
      </w:tr>
      <w:tr w:rsidR="004149A1" w:rsidRPr="00DD69AB" w14:paraId="463DA051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ABCAE7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PARTNER_ID_NOT_EXIST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593E824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合作方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不存在</w:t>
            </w:r>
          </w:p>
        </w:tc>
      </w:tr>
      <w:tr w:rsidR="004149A1" w:rsidRPr="00DD69AB" w14:paraId="39147EB6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3C2B5A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lastRenderedPageBreak/>
              <w:t xml:space="preserve">TRADE_DATA_MATCH_ERROR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57F310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交易信息有误</w:t>
            </w:r>
          </w:p>
        </w:tc>
      </w:tr>
      <w:tr w:rsidR="004149A1" w:rsidRPr="00DD69AB" w14:paraId="6ED21F5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4DD40C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TRADE_AMOUNT_MATCH_ERROR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ECCB895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交易内金额不匹配</w:t>
            </w:r>
          </w:p>
        </w:tc>
      </w:tr>
      <w:tr w:rsidR="004149A1" w:rsidRPr="00DD69AB" w14:paraId="7E6A2E0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0A40ED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PREPAY_DATA_MATCH_ERROR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698D9A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订金下</w:t>
            </w:r>
            <w:proofErr w:type="gramStart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订信息</w:t>
            </w:r>
            <w:proofErr w:type="gramEnd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有误</w:t>
            </w:r>
          </w:p>
        </w:tc>
      </w:tr>
      <w:tr w:rsidR="004149A1" w:rsidRPr="00DD69AB" w14:paraId="6025491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759225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TRADE_PAY_MATCH_ERROR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748529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交易与支付金额不匹配</w:t>
            </w:r>
          </w:p>
        </w:tc>
      </w:tr>
      <w:tr w:rsidR="004149A1" w:rsidRPr="00DD69AB" w14:paraId="3F9EC83A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170DC7B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TRADE_NO_MATCH_ERROR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C72337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交易号信息有误</w:t>
            </w:r>
          </w:p>
        </w:tc>
      </w:tr>
      <w:tr w:rsidR="004149A1" w:rsidRPr="00DD69AB" w14:paraId="52B5C3DC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9742B57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ILLEGAL_REQUEST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8AF9362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proofErr w:type="gramStart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风控未</w:t>
            </w:r>
            <w:proofErr w:type="gramEnd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通过</w:t>
            </w:r>
          </w:p>
        </w:tc>
      </w:tr>
      <w:tr w:rsidR="004149A1" w:rsidRPr="00DD69AB" w14:paraId="6657CD29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2279DAC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SELLER_NOT_EXIST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D8A5A6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交易卖家不存在</w:t>
            </w:r>
          </w:p>
        </w:tc>
      </w:tr>
      <w:tr w:rsidR="004149A1" w:rsidRPr="00DD69AB" w14:paraId="786DB76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166816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TRADE_BUYER_NOT_MATCH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47F0849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输入的买家与交易买家不匹配</w:t>
            </w:r>
          </w:p>
        </w:tc>
      </w:tr>
      <w:tr w:rsidR="004149A1" w:rsidRPr="00DD69AB" w14:paraId="127974DB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20DC6E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TRADE_SELLER_NOT_MATCH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B539DC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输入的卖家与交易卖家不匹配</w:t>
            </w:r>
          </w:p>
        </w:tc>
      </w:tr>
      <w:tr w:rsidR="004149A1" w:rsidRPr="00DD69AB" w14:paraId="464F54F3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884B76B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TOTAL_FEE_LESSEQUAL_ZERO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7D771C" w14:textId="77777777" w:rsidR="004149A1" w:rsidRPr="00DD69AB" w:rsidRDefault="004149A1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交易总额小于等于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 xml:space="preserve">0 </w:t>
            </w:r>
          </w:p>
        </w:tc>
      </w:tr>
      <w:tr w:rsidR="004149A1" w:rsidRPr="00DD69AB" w14:paraId="2465A644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C7AB7C8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TOTAL_FEE_GREATER_THAN_MAX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AE954C4" w14:textId="77777777" w:rsidR="004149A1" w:rsidRPr="00DD69AB" w:rsidRDefault="004149A1" w:rsidP="0043250B">
            <w:pPr>
              <w:autoSpaceDN w:val="0"/>
              <w:rPr>
                <w:rFonts w:ascii="Times New Roman" w:hAnsi="Times New Roman" w:cs="Arial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担保交易单笔总金额不得超过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1000000(100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万</w:t>
            </w: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 xml:space="preserve">) </w:t>
            </w:r>
          </w:p>
        </w:tc>
      </w:tr>
      <w:tr w:rsidR="004149A1" w:rsidRPr="00DD69AB" w14:paraId="714C472C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AA847FB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EXTERFACE_INVOKE_CONTEXT_EXPIRED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DE5AB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接口调用上下文过期</w:t>
            </w:r>
          </w:p>
        </w:tc>
      </w:tr>
      <w:tr w:rsidR="004149A1" w:rsidRPr="00DD69AB" w14:paraId="35711F3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535182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ILLEGAL_SIGN_TYPE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6A98B5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签名类型不正确</w:t>
            </w:r>
          </w:p>
        </w:tc>
      </w:tr>
      <w:tr w:rsidR="004149A1" w:rsidRPr="00DD69AB" w14:paraId="286131E5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FC82593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ILLEGAL_SIGN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565E01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proofErr w:type="gramStart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验签未通过</w:t>
            </w:r>
            <w:proofErr w:type="gramEnd"/>
          </w:p>
        </w:tc>
      </w:tr>
      <w:tr w:rsidR="004149A1" w:rsidRPr="00DD69AB" w14:paraId="75487A3F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3C3D664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ILLEGAL_ARGUMENT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B0476A4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参数校验未通过</w:t>
            </w:r>
          </w:p>
        </w:tc>
      </w:tr>
      <w:tr w:rsidR="004149A1" w:rsidRPr="00DD69AB" w14:paraId="5605FB5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886A8B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ILLEGAL_SERVICE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10348A0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服务接口不存在</w:t>
            </w:r>
          </w:p>
        </w:tc>
      </w:tr>
      <w:tr w:rsidR="004149A1" w:rsidRPr="00DD69AB" w14:paraId="57569DC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E890570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ILLEGAL_ID_TYPE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9A26DA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类型不存在</w:t>
            </w:r>
          </w:p>
        </w:tc>
      </w:tr>
      <w:tr w:rsidR="004149A1" w:rsidRPr="00DD69AB" w14:paraId="51CE5221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0F0A96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USER_ACCOUNT_NOT_EXIST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B9F856C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用户账号不存在</w:t>
            </w:r>
          </w:p>
        </w:tc>
      </w:tr>
      <w:tr w:rsidR="004149A1" w:rsidRPr="00DD69AB" w14:paraId="69A3A08D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331AA48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MEMBER_ID_NOT_EXIST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35E7461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用户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MemberId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不存在</w:t>
            </w:r>
          </w:p>
        </w:tc>
      </w:tr>
      <w:tr w:rsidR="004149A1" w:rsidRPr="00DD69AB" w14:paraId="4EBD03E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5532FF7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MOBILE_NOT_EXIST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3640268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用户手机号不存在</w:t>
            </w:r>
          </w:p>
        </w:tc>
      </w:tr>
      <w:tr w:rsidR="004149A1" w:rsidRPr="00DD69AB" w14:paraId="6F7EADB6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44CAB7C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 xml:space="preserve">ILLEGAL_BUYER_INFO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C5B8EB6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买家内部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，外部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或手机号不匹配</w:t>
            </w:r>
          </w:p>
        </w:tc>
      </w:tr>
      <w:tr w:rsidR="004149A1" w:rsidRPr="00DD69AB" w14:paraId="0BF2BB16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9DB17E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ILLEGAL_SELLER_INFO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530CB44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卖家内部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，外部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或手机号不匹配</w:t>
            </w:r>
          </w:p>
        </w:tc>
      </w:tr>
      <w:tr w:rsidR="004149A1" w:rsidRPr="00DD69AB" w14:paraId="64684C2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9FFE420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ILLEGAL_ROYALTY_PARAMETERS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8DF951C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分润账号</w:t>
            </w:r>
            <w:proofErr w:type="gramStart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集错误</w:t>
            </w:r>
            <w:proofErr w:type="gramEnd"/>
          </w:p>
        </w:tc>
      </w:tr>
      <w:tr w:rsidR="004149A1" w:rsidRPr="00DD69AB" w14:paraId="48DBC902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3F67F7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ILLEGAL_SUBSCRIPTION_ORDER_NO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B842DBE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订金下订单</w:t>
            </w:r>
            <w:proofErr w:type="gramStart"/>
            <w:r w:rsidRPr="00DD69AB">
              <w:rPr>
                <w:rFonts w:ascii="Times New Roman" w:hAnsi="Times New Roman"/>
                <w:sz w:val="18"/>
                <w:szCs w:val="18"/>
              </w:rPr>
              <w:t>号错误</w:t>
            </w:r>
            <w:proofErr w:type="gramEnd"/>
          </w:p>
        </w:tc>
      </w:tr>
      <w:tr w:rsidR="004149A1" w:rsidRPr="00DD69AB" w14:paraId="66D91DCA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BB3CA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ILLEGAL_SUBSCRIPTION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4128DDC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订金金额错误</w:t>
            </w:r>
          </w:p>
        </w:tc>
      </w:tr>
      <w:tr w:rsidR="004149A1" w:rsidRPr="00DD69AB" w14:paraId="31435CEA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58CBAA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ILLEGAL_REFUND_AMOUNT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38A0736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退款金额信息错误</w:t>
            </w:r>
          </w:p>
        </w:tc>
      </w:tr>
      <w:tr w:rsidR="004149A1" w:rsidRPr="00DD69AB" w14:paraId="29A92C86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0503CA0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PAY_METHOD_ERROR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3281C5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支付方式错误</w:t>
            </w:r>
          </w:p>
        </w:tc>
      </w:tr>
      <w:tr w:rsidR="004149A1" w:rsidRPr="00DD69AB" w14:paraId="0101A9A8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A1DDD41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ILLEGAL_PAY_METHOD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BDF8E1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支付方式未授权</w:t>
            </w:r>
          </w:p>
        </w:tc>
      </w:tr>
      <w:tr w:rsidR="004149A1" w:rsidRPr="00DD69AB" w14:paraId="5FF98728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7D6444F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DUPLICATE_REQUEST_NO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2075FF8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重复的请求号</w:t>
            </w:r>
          </w:p>
        </w:tc>
      </w:tr>
      <w:tr w:rsidR="004149A1" w:rsidRPr="00DD69AB" w14:paraId="1C5986E2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2C2F01D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ILLEGAL_OUTER_TRADE_NO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822F34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交易订单号不存在</w:t>
            </w:r>
          </w:p>
        </w:tc>
      </w:tr>
      <w:tr w:rsidR="004149A1" w:rsidRPr="00DD69AB" w14:paraId="78E5313A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1983DEC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ILLEGAL_DATE_FORMAT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388C494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日期格式错误</w:t>
            </w:r>
          </w:p>
        </w:tc>
      </w:tr>
      <w:tr w:rsidR="004149A1" w:rsidRPr="00DD69AB" w14:paraId="28779E6F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B9E7835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ILLEGAL_PREPAY_NO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59763FBA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订金下订单</w:t>
            </w:r>
            <w:proofErr w:type="gramStart"/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号错误</w:t>
            </w:r>
            <w:proofErr w:type="gramEnd"/>
          </w:p>
        </w:tc>
      </w:tr>
      <w:tr w:rsidR="004149A1" w:rsidRPr="00DD69AB" w14:paraId="424CC720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005D654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ILLEGAL_AMOUNT_FORMAT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AFC0B5D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金额格式错误</w:t>
            </w:r>
          </w:p>
        </w:tc>
      </w:tr>
      <w:tr w:rsidR="004149A1" w:rsidRPr="00DD69AB" w14:paraId="3853E2AC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67FF663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OPERATOR_ID_NOT_EXIST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461BECA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操作员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Id</w:t>
            </w:r>
            <w:r w:rsidRPr="00DD69AB">
              <w:rPr>
                <w:rFonts w:ascii="Times New Roman" w:hAnsi="Times New Roman"/>
                <w:sz w:val="18"/>
                <w:szCs w:val="18"/>
              </w:rPr>
              <w:t>不存在</w:t>
            </w:r>
          </w:p>
        </w:tc>
      </w:tr>
      <w:tr w:rsidR="004149A1" w:rsidRPr="00DD69AB" w14:paraId="25D59CC9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52BA5F2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ILLEGAL_ENSURE_AMOUNT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689F6FF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担保金额信息错误</w:t>
            </w:r>
          </w:p>
        </w:tc>
      </w:tr>
      <w:tr w:rsidR="004149A1" w:rsidRPr="00DD69AB" w14:paraId="7CB5BB2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0EEC8026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ILLEGAL_TIME_INTERVAL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1FCDCF7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/>
                <w:sz w:val="18"/>
                <w:szCs w:val="18"/>
              </w:rPr>
              <w:t>时间区间错误</w:t>
            </w:r>
          </w:p>
        </w:tc>
      </w:tr>
      <w:tr w:rsidR="004149A1" w:rsidRPr="00DD69AB" w14:paraId="4D53D443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62DAD08A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t>PAYMENT_DATA_MATCH_ERROR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7F7F2FA5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sz w:val="18"/>
                <w:szCs w:val="18"/>
              </w:rPr>
            </w:pPr>
            <w:r w:rsidRPr="00DD69AB">
              <w:rPr>
                <w:rFonts w:ascii="Times New Roman" w:hAnsi="Times New Roman" w:hint="eastAsia"/>
                <w:color w:val="000000"/>
                <w:sz w:val="18"/>
                <w:szCs w:val="18"/>
              </w:rPr>
              <w:t>出款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信息有误</w:t>
            </w:r>
          </w:p>
        </w:tc>
      </w:tr>
      <w:tr w:rsidR="004149A1" w:rsidRPr="00DD69AB" w14:paraId="3872BC5E" w14:textId="77777777" w:rsidTr="00356D85">
        <w:trPr>
          <w:trHeight w:val="283"/>
          <w:jc w:val="center"/>
        </w:trPr>
        <w:tc>
          <w:tcPr>
            <w:tcW w:w="3794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2402E9FB" w14:textId="77777777" w:rsidR="004149A1" w:rsidRPr="00DD69AB" w:rsidRDefault="004149A1" w:rsidP="004149A1">
            <w:pPr>
              <w:widowControl/>
              <w:autoSpaceDN w:val="0"/>
              <w:snapToGrid/>
              <w:spacing w:line="240" w:lineRule="auto"/>
              <w:ind w:firstLine="0"/>
              <w:jc w:val="left"/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snapToGrid/>
                <w:color w:val="000000"/>
                <w:sz w:val="18"/>
                <w:szCs w:val="18"/>
              </w:rPr>
              <w:lastRenderedPageBreak/>
              <w:t xml:space="preserve">ILLEGAL_ACCESS_SWITCH_SYSTEM </w:t>
            </w:r>
          </w:p>
        </w:tc>
        <w:tc>
          <w:tcPr>
            <w:tcW w:w="4728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</w:tcPr>
          <w:p w14:paraId="1ED6FB48" w14:textId="77777777" w:rsidR="004149A1" w:rsidRPr="00DD69AB" w:rsidRDefault="004149A1" w:rsidP="0043250B">
            <w:pPr>
              <w:autoSpaceDN w:val="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DD69AB">
              <w:rPr>
                <w:rFonts w:ascii="Times New Roman" w:hAnsi="Times New Roman" w:cs="Arial"/>
                <w:color w:val="000000"/>
                <w:sz w:val="18"/>
                <w:szCs w:val="18"/>
              </w:rPr>
              <w:t>商户</w:t>
            </w:r>
            <w:r w:rsidRPr="00DD69AB">
              <w:rPr>
                <w:rFonts w:ascii="Times New Roman" w:hAnsi="Times New Roman"/>
                <w:color w:val="000000"/>
                <w:sz w:val="18"/>
                <w:szCs w:val="18"/>
              </w:rPr>
              <w:t>不允许访问该类型的接口</w:t>
            </w:r>
          </w:p>
        </w:tc>
      </w:tr>
    </w:tbl>
    <w:p w14:paraId="24B1395E" w14:textId="4A2A4779" w:rsidR="00644676" w:rsidRPr="00356D85" w:rsidRDefault="00356D85" w:rsidP="00356D85">
      <w:pPr>
        <w:pStyle w:val="2"/>
        <w:spacing w:beforeLines="0" w:before="260" w:afterLines="0" w:after="260" w:line="415" w:lineRule="auto"/>
        <w:rPr>
          <w:rFonts w:ascii="Times New Roman" w:eastAsia="微软雅黑" w:hAnsi="Times New Roman"/>
        </w:rPr>
      </w:pPr>
      <w:bookmarkStart w:id="127" w:name="_Toc471812088"/>
      <w:bookmarkStart w:id="128" w:name="_Toc486255784"/>
      <w:bookmarkStart w:id="129" w:name="_Toc487065079"/>
      <w:r>
        <w:rPr>
          <w:rFonts w:ascii="Times New Roman" w:eastAsia="微软雅黑" w:hAnsi="Times New Roman" w:hint="eastAsia"/>
        </w:rPr>
        <w:t xml:space="preserve">5.2 </w:t>
      </w:r>
      <w:r w:rsidR="00644676" w:rsidRPr="00356D85">
        <w:rPr>
          <w:rFonts w:ascii="Times New Roman" w:eastAsia="微软雅黑" w:hAnsi="Times New Roman" w:hint="eastAsia"/>
        </w:rPr>
        <w:t>鉴权</w:t>
      </w:r>
      <w:r w:rsidR="00644676" w:rsidRPr="00356D85">
        <w:rPr>
          <w:rFonts w:ascii="Times New Roman" w:eastAsia="微软雅黑" w:hAnsi="Times New Roman"/>
        </w:rPr>
        <w:t>状态</w:t>
      </w:r>
      <w:bookmarkEnd w:id="127"/>
      <w:bookmarkEnd w:id="128"/>
      <w:bookmarkEnd w:id="129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27"/>
        <w:gridCol w:w="4595"/>
      </w:tblGrid>
      <w:tr w:rsidR="00644676" w:rsidRPr="00DD69AB" w14:paraId="5E991871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DF28F1C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枚举名称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D68F559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枚举说明</w:t>
            </w:r>
          </w:p>
        </w:tc>
      </w:tr>
      <w:tr w:rsidR="00644676" w:rsidRPr="00DD69AB" w14:paraId="347A2E8C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24BA156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AUTH_SUCCESS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1A792481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</w:rPr>
              <w:t>权通过</w:t>
            </w:r>
            <w:proofErr w:type="gramEnd"/>
          </w:p>
        </w:tc>
      </w:tr>
      <w:tr w:rsidR="00644676" w:rsidRPr="00DD69AB" w14:paraId="53D8E292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E5887DA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AUTH_FAIL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5608B9D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鉴</w:t>
            </w:r>
            <w:proofErr w:type="gramStart"/>
            <w:r w:rsidRPr="00DD69AB">
              <w:rPr>
                <w:rFonts w:ascii="Times New Roman" w:hAnsi="Times New Roman" w:hint="eastAsia"/>
              </w:rPr>
              <w:t>权失败</w:t>
            </w:r>
            <w:proofErr w:type="gramEnd"/>
          </w:p>
        </w:tc>
      </w:tr>
      <w:tr w:rsidR="00644676" w:rsidRPr="00DD69AB" w14:paraId="64ABE246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278E164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AUTH_PROCESS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26B97D0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鉴权中</w:t>
            </w:r>
          </w:p>
        </w:tc>
      </w:tr>
    </w:tbl>
    <w:p w14:paraId="31147DDC" w14:textId="5304D3AF" w:rsidR="00644676" w:rsidRPr="00356D85" w:rsidRDefault="00644676" w:rsidP="00356D85">
      <w:pPr>
        <w:pStyle w:val="2"/>
        <w:spacing w:beforeLines="0" w:before="260" w:afterLines="0" w:after="260" w:line="415" w:lineRule="auto"/>
        <w:rPr>
          <w:rFonts w:ascii="Times New Roman" w:eastAsia="微软雅黑" w:hAnsi="Times New Roman"/>
        </w:rPr>
      </w:pPr>
      <w:bookmarkStart w:id="130" w:name="_Toc471812085"/>
      <w:bookmarkStart w:id="131" w:name="_Toc414524894"/>
      <w:bookmarkStart w:id="132" w:name="_Toc486255785"/>
      <w:bookmarkStart w:id="133" w:name="_Toc487065080"/>
      <w:r w:rsidRPr="00356D85">
        <w:rPr>
          <w:rFonts w:ascii="Times New Roman" w:eastAsia="微软雅黑" w:hAnsi="Times New Roman" w:hint="eastAsia"/>
        </w:rPr>
        <w:t>5.4</w:t>
      </w:r>
      <w:r w:rsidR="00356D85">
        <w:rPr>
          <w:rFonts w:ascii="Times New Roman" w:eastAsia="微软雅黑" w:hAnsi="Times New Roman" w:hint="eastAsia"/>
        </w:rPr>
        <w:t xml:space="preserve"> </w:t>
      </w:r>
      <w:r w:rsidRPr="00356D85">
        <w:rPr>
          <w:rFonts w:ascii="Times New Roman" w:eastAsia="微软雅黑" w:hAnsi="Times New Roman" w:hint="eastAsia"/>
        </w:rPr>
        <w:t>通知支付状态</w:t>
      </w:r>
      <w:bookmarkEnd w:id="130"/>
      <w:bookmarkEnd w:id="131"/>
      <w:bookmarkEnd w:id="132"/>
      <w:bookmarkEnd w:id="133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93"/>
        <w:gridCol w:w="4629"/>
      </w:tblGrid>
      <w:tr w:rsidR="00644676" w:rsidRPr="00DD69AB" w14:paraId="0604FC17" w14:textId="77777777" w:rsidTr="00356D85">
        <w:trPr>
          <w:trHeight w:val="283"/>
          <w:jc w:val="center"/>
        </w:trPr>
        <w:tc>
          <w:tcPr>
            <w:tcW w:w="38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7A2D2002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枚举名称</w:t>
            </w:r>
          </w:p>
        </w:tc>
        <w:tc>
          <w:tcPr>
            <w:tcW w:w="4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3031EAAF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枚举说明</w:t>
            </w:r>
          </w:p>
        </w:tc>
      </w:tr>
      <w:tr w:rsidR="00644676" w:rsidRPr="00DD69AB" w14:paraId="309D9223" w14:textId="77777777" w:rsidTr="00356D85">
        <w:trPr>
          <w:trHeight w:val="283"/>
          <w:jc w:val="center"/>
        </w:trPr>
        <w:tc>
          <w:tcPr>
            <w:tcW w:w="38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847C0E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TRADE_SUCCESS</w:t>
            </w:r>
          </w:p>
        </w:tc>
        <w:tc>
          <w:tcPr>
            <w:tcW w:w="4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3BFD00E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交易成功</w:t>
            </w:r>
          </w:p>
        </w:tc>
      </w:tr>
      <w:tr w:rsidR="00644676" w:rsidRPr="00DD69AB" w14:paraId="7A648B63" w14:textId="77777777" w:rsidTr="00356D85">
        <w:trPr>
          <w:trHeight w:val="283"/>
          <w:jc w:val="center"/>
        </w:trPr>
        <w:tc>
          <w:tcPr>
            <w:tcW w:w="3893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27FC1585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TRADE_FINISHED</w:t>
            </w:r>
          </w:p>
        </w:tc>
        <w:tc>
          <w:tcPr>
            <w:tcW w:w="4629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CD249C4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交易结束</w:t>
            </w:r>
          </w:p>
        </w:tc>
      </w:tr>
    </w:tbl>
    <w:p w14:paraId="7E445517" w14:textId="7B39BB89" w:rsidR="00644676" w:rsidRPr="00356D85" w:rsidRDefault="00644676" w:rsidP="00356D85">
      <w:pPr>
        <w:pStyle w:val="2"/>
        <w:spacing w:beforeLines="0" w:before="260" w:afterLines="0" w:after="260" w:line="415" w:lineRule="auto"/>
        <w:rPr>
          <w:rFonts w:ascii="Times New Roman" w:eastAsia="微软雅黑" w:hAnsi="Times New Roman"/>
        </w:rPr>
      </w:pPr>
      <w:bookmarkStart w:id="134" w:name="_担保退款状态"/>
      <w:bookmarkStart w:id="135" w:name="_退款状态"/>
      <w:bookmarkStart w:id="136" w:name="_Toc414524895"/>
      <w:bookmarkStart w:id="137" w:name="_Toc471812086"/>
      <w:bookmarkStart w:id="138" w:name="_Toc404673516"/>
      <w:bookmarkStart w:id="139" w:name="_Toc486255786"/>
      <w:bookmarkStart w:id="140" w:name="_Toc487065081"/>
      <w:bookmarkEnd w:id="134"/>
      <w:bookmarkEnd w:id="135"/>
      <w:r w:rsidRPr="00356D85">
        <w:rPr>
          <w:rFonts w:ascii="Times New Roman" w:eastAsia="微软雅黑" w:hAnsi="Times New Roman" w:hint="eastAsia"/>
        </w:rPr>
        <w:t>5.5</w:t>
      </w:r>
      <w:r w:rsidR="00356D85">
        <w:rPr>
          <w:rFonts w:ascii="Times New Roman" w:eastAsia="微软雅黑" w:hAnsi="Times New Roman" w:hint="eastAsia"/>
        </w:rPr>
        <w:t xml:space="preserve"> </w:t>
      </w:r>
      <w:r w:rsidRPr="00356D85">
        <w:rPr>
          <w:rFonts w:ascii="Times New Roman" w:eastAsia="微软雅黑" w:hAnsi="Times New Roman" w:hint="eastAsia"/>
        </w:rPr>
        <w:t>通知退款状态</w:t>
      </w:r>
      <w:bookmarkEnd w:id="136"/>
      <w:bookmarkEnd w:id="137"/>
      <w:bookmarkEnd w:id="138"/>
      <w:bookmarkEnd w:id="139"/>
      <w:bookmarkEnd w:id="140"/>
    </w:p>
    <w:tbl>
      <w:tblPr>
        <w:tblW w:w="8522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27"/>
        <w:gridCol w:w="4595"/>
      </w:tblGrid>
      <w:tr w:rsidR="00644676" w:rsidRPr="00DD69AB" w14:paraId="3FC0E0E4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1E814493" w14:textId="77777777" w:rsidR="00644676" w:rsidRPr="00DD69AB" w:rsidRDefault="00644676" w:rsidP="0043250B">
            <w:pPr>
              <w:pStyle w:val="WJ"/>
              <w:ind w:left="630"/>
              <w:jc w:val="both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枚举名称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shd w:val="clear" w:color="auto" w:fill="8DB3E2" w:themeFill="text2" w:themeFillTint="66"/>
            <w:vAlign w:val="center"/>
          </w:tcPr>
          <w:p w14:paraId="6030808F" w14:textId="77777777" w:rsidR="00644676" w:rsidRPr="00DD69AB" w:rsidRDefault="00644676" w:rsidP="0043250B">
            <w:pPr>
              <w:pStyle w:val="WJ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枚举说明</w:t>
            </w:r>
          </w:p>
        </w:tc>
      </w:tr>
      <w:tr w:rsidR="00644676" w:rsidRPr="00DD69AB" w14:paraId="2561E679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658056BB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REFUND_SUCCESS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78C1DDA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退款成功</w:t>
            </w:r>
          </w:p>
        </w:tc>
      </w:tr>
      <w:tr w:rsidR="00644676" w:rsidRPr="00DD69AB" w14:paraId="5C141EB7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37D3853A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REFUND_FAIL</w:t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48AAD0AB" w14:textId="77777777" w:rsidR="00644676" w:rsidRPr="00DD69AB" w:rsidRDefault="00644676" w:rsidP="0043250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退款失败</w:t>
            </w:r>
          </w:p>
        </w:tc>
      </w:tr>
      <w:tr w:rsidR="00644676" w:rsidRPr="00DD69AB" w14:paraId="19AE6593" w14:textId="77777777" w:rsidTr="00356D85">
        <w:trPr>
          <w:trHeight w:val="283"/>
          <w:jc w:val="center"/>
        </w:trPr>
        <w:tc>
          <w:tcPr>
            <w:tcW w:w="3927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0AEB3038" w14:textId="77777777" w:rsidR="00644676" w:rsidRPr="00DD69AB" w:rsidRDefault="00644676" w:rsidP="0043250B">
            <w:pPr>
              <w:pStyle w:val="WJ0"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PAY_BUYER_REFUND</w:t>
            </w:r>
            <w:r w:rsidRPr="00DD69AB">
              <w:rPr>
                <w:rFonts w:ascii="Times New Roman" w:hAnsi="Times New Roman" w:hint="eastAsia"/>
              </w:rPr>
              <w:tab/>
            </w:r>
          </w:p>
        </w:tc>
        <w:tc>
          <w:tcPr>
            <w:tcW w:w="4595" w:type="dxa"/>
            <w:tcBorders>
              <w:top w:val="single" w:sz="8" w:space="0" w:color="538DD4"/>
              <w:left w:val="single" w:sz="8" w:space="0" w:color="538DD4"/>
              <w:bottom w:val="single" w:sz="8" w:space="0" w:color="538DD4"/>
              <w:right w:val="single" w:sz="8" w:space="0" w:color="538DD4"/>
            </w:tcBorders>
            <w:vAlign w:val="center"/>
          </w:tcPr>
          <w:p w14:paraId="7BA590BC" w14:textId="77777777" w:rsidR="00644676" w:rsidRPr="00DD69AB" w:rsidRDefault="00644676" w:rsidP="0043250B">
            <w:pPr>
              <w:pStyle w:val="WJ0"/>
              <w:keepNext/>
              <w:rPr>
                <w:rFonts w:ascii="Times New Roman" w:hAnsi="Times New Roman"/>
              </w:rPr>
            </w:pPr>
            <w:r w:rsidRPr="00DD69AB">
              <w:rPr>
                <w:rFonts w:ascii="Times New Roman" w:hAnsi="Times New Roman" w:hint="eastAsia"/>
              </w:rPr>
              <w:t>退结算成功</w:t>
            </w:r>
            <w:r w:rsidRPr="00DD69AB">
              <w:rPr>
                <w:rFonts w:ascii="Times New Roman" w:hAnsi="Times New Roman" w:hint="eastAsia"/>
              </w:rPr>
              <w:t>(</w:t>
            </w:r>
            <w:r w:rsidRPr="00DD69AB">
              <w:rPr>
                <w:rFonts w:ascii="Times New Roman" w:hAnsi="Times New Roman" w:hint="eastAsia"/>
              </w:rPr>
              <w:t>卖家已退款</w:t>
            </w:r>
            <w:r w:rsidRPr="00DD69AB">
              <w:rPr>
                <w:rFonts w:ascii="Times New Roman" w:hAnsi="Times New Roman" w:hint="eastAsia"/>
              </w:rPr>
              <w:t>)</w:t>
            </w:r>
          </w:p>
        </w:tc>
      </w:tr>
    </w:tbl>
    <w:p w14:paraId="1544A3A3" w14:textId="77777777" w:rsidR="00356D85" w:rsidRPr="00DD69AB" w:rsidRDefault="00356D85">
      <w:pPr>
        <w:widowControl/>
        <w:autoSpaceDE/>
        <w:adjustRightInd/>
        <w:snapToGrid/>
        <w:spacing w:line="240" w:lineRule="auto"/>
        <w:ind w:firstLine="0"/>
        <w:jc w:val="left"/>
        <w:rPr>
          <w:rFonts w:ascii="Times New Roman" w:hAnsi="Times New Roman"/>
        </w:rPr>
      </w:pPr>
    </w:p>
    <w:p w14:paraId="426835F2" w14:textId="14AF8FFD" w:rsidR="009F0ECC" w:rsidRPr="00356D85" w:rsidRDefault="00356D85" w:rsidP="00356D85">
      <w:pPr>
        <w:pStyle w:val="1"/>
        <w:widowControl w:val="0"/>
        <w:autoSpaceDE/>
        <w:autoSpaceDN/>
        <w:adjustRightInd/>
        <w:snapToGrid/>
        <w:spacing w:beforeLines="0" w:before="260" w:afterLines="0" w:after="260" w:line="415" w:lineRule="auto"/>
        <w:jc w:val="both"/>
        <w:rPr>
          <w:rFonts w:eastAsia="微软雅黑" w:cs="Times New Roman"/>
          <w:bCs/>
          <w:snapToGrid/>
          <w:color w:val="auto"/>
          <w:kern w:val="44"/>
        </w:rPr>
      </w:pPr>
      <w:bookmarkStart w:id="141" w:name="_Toc486255787"/>
      <w:bookmarkStart w:id="142" w:name="_Toc487065082"/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第</w:t>
      </w:r>
      <w:r>
        <w:rPr>
          <w:rFonts w:eastAsia="微软雅黑" w:cs="Times New Roman" w:hint="eastAsia"/>
          <w:bCs/>
          <w:snapToGrid/>
          <w:color w:val="auto"/>
          <w:kern w:val="44"/>
        </w:rPr>
        <w:t>6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>章</w:t>
      </w:r>
      <w:r w:rsidRPr="004601DF">
        <w:rPr>
          <w:rFonts w:eastAsia="微软雅黑" w:cs="Times New Roman" w:hint="eastAsia"/>
          <w:bCs/>
          <w:snapToGrid/>
          <w:color w:val="auto"/>
          <w:kern w:val="44"/>
        </w:rPr>
        <w:t xml:space="preserve"> </w:t>
      </w:r>
      <w:r>
        <w:rPr>
          <w:rFonts w:eastAsia="微软雅黑" w:cs="Times New Roman" w:hint="eastAsia"/>
          <w:bCs/>
          <w:snapToGrid/>
          <w:color w:val="auto"/>
          <w:kern w:val="44"/>
        </w:rPr>
        <w:t>数据字典</w:t>
      </w:r>
      <w:bookmarkEnd w:id="141"/>
      <w:bookmarkEnd w:id="142"/>
    </w:p>
    <w:sectPr w:rsidR="009F0ECC" w:rsidRPr="00356D85" w:rsidSect="003B4AA2">
      <w:headerReference w:type="even" r:id="rId34"/>
      <w:headerReference w:type="default" r:id="rId35"/>
      <w:footerReference w:type="default" r:id="rId36"/>
      <w:pgSz w:w="11906" w:h="16838" w:code="9"/>
      <w:pgMar w:top="1440" w:right="1701" w:bottom="1440" w:left="1701" w:header="851" w:footer="851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4AE6AD" w14:textId="77777777" w:rsidR="00AA4DA4" w:rsidRDefault="00AA4DA4">
      <w:r>
        <w:separator/>
      </w:r>
    </w:p>
  </w:endnote>
  <w:endnote w:type="continuationSeparator" w:id="0">
    <w:p w14:paraId="091B372A" w14:textId="77777777" w:rsidR="00AA4DA4" w:rsidRDefault="00AA4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54A09C" w14:textId="77777777" w:rsidR="00AA4DA4" w:rsidRDefault="00AA4DA4" w:rsidP="006463D6">
    <w:pPr>
      <w:pStyle w:val="af2"/>
      <w:framePr w:wrap="none" w:vAnchor="text" w:hAnchor="margin" w:xAlign="right" w:y="1"/>
      <w:rPr>
        <w:rStyle w:val="affb"/>
      </w:rPr>
    </w:pPr>
    <w:r>
      <w:rPr>
        <w:rStyle w:val="affb"/>
      </w:rPr>
      <w:fldChar w:fldCharType="begin"/>
    </w:r>
    <w:r>
      <w:rPr>
        <w:rStyle w:val="affb"/>
      </w:rPr>
      <w:instrText xml:space="preserve">PAGE  </w:instrText>
    </w:r>
    <w:r>
      <w:rPr>
        <w:rStyle w:val="affb"/>
      </w:rPr>
      <w:fldChar w:fldCharType="end"/>
    </w:r>
  </w:p>
  <w:p w14:paraId="48A229F5" w14:textId="77777777" w:rsidR="00AA4DA4" w:rsidRDefault="00AA4DA4" w:rsidP="00DD26F1">
    <w:pPr>
      <w:pStyle w:val="af2"/>
      <w:framePr w:wrap="none" w:vAnchor="text" w:hAnchor="margin" w:xAlign="right" w:y="1"/>
      <w:ind w:right="360"/>
      <w:rPr>
        <w:rStyle w:val="affb"/>
      </w:rPr>
    </w:pPr>
    <w:r>
      <w:rPr>
        <w:rStyle w:val="affb"/>
      </w:rPr>
      <w:fldChar w:fldCharType="begin"/>
    </w:r>
    <w:r>
      <w:rPr>
        <w:rStyle w:val="affb"/>
      </w:rPr>
      <w:instrText xml:space="preserve">PAGE  </w:instrText>
    </w:r>
    <w:r>
      <w:rPr>
        <w:rStyle w:val="affb"/>
      </w:rPr>
      <w:fldChar w:fldCharType="end"/>
    </w:r>
  </w:p>
  <w:p w14:paraId="10307911" w14:textId="77777777" w:rsidR="00AA4DA4" w:rsidRDefault="00AA4DA4" w:rsidP="00DD26F1">
    <w:pPr>
      <w:pStyle w:val="af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440608"/>
      <w:docPartObj>
        <w:docPartGallery w:val="Page Numbers (Bottom of Page)"/>
        <w:docPartUnique/>
      </w:docPartObj>
    </w:sdtPr>
    <w:sdtContent>
      <w:p w14:paraId="145EC52E" w14:textId="4BB2BB90" w:rsidR="009C7408" w:rsidRDefault="009C740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C7408">
          <w:rPr>
            <w:noProof/>
            <w:lang w:val="zh-CN"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B7FD5E" w14:textId="77777777" w:rsidR="00AA4DA4" w:rsidRPr="009C7408" w:rsidRDefault="00AA4DA4" w:rsidP="006463D6">
    <w:pPr>
      <w:pStyle w:val="af2"/>
      <w:framePr w:wrap="none" w:vAnchor="text" w:hAnchor="margin" w:xAlign="right" w:y="1"/>
    </w:pPr>
    <w:r w:rsidRPr="009C7408">
      <w:rPr>
        <w:rStyle w:val="affb"/>
      </w:rPr>
      <w:fldChar w:fldCharType="begin"/>
    </w:r>
    <w:r w:rsidRPr="009C7408">
      <w:rPr>
        <w:rStyle w:val="affb"/>
      </w:rPr>
      <w:instrText xml:space="preserve">PAGE  </w:instrText>
    </w:r>
    <w:r w:rsidRPr="009C7408">
      <w:rPr>
        <w:rStyle w:val="affb"/>
      </w:rPr>
      <w:fldChar w:fldCharType="separate"/>
    </w:r>
    <w:r w:rsidR="009C7408">
      <w:rPr>
        <w:rStyle w:val="affb"/>
        <w:noProof/>
      </w:rPr>
      <w:t>1</w:t>
    </w:r>
    <w:r w:rsidRPr="009C7408">
      <w:rPr>
        <w:rStyle w:val="affb"/>
      </w:rPr>
      <w:fldChar w:fldCharType="end"/>
    </w:r>
  </w:p>
  <w:p w14:paraId="307FEE32" w14:textId="77777777" w:rsidR="00AA4DA4" w:rsidRPr="00DD26F1" w:rsidRDefault="00AA4DA4" w:rsidP="007C6D86">
    <w:pPr>
      <w:ind w:right="36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8E4E21" w14:textId="77777777" w:rsidR="00AA4DA4" w:rsidRDefault="00AA4DA4">
      <w:r>
        <w:separator/>
      </w:r>
    </w:p>
  </w:footnote>
  <w:footnote w:type="continuationSeparator" w:id="0">
    <w:p w14:paraId="2CC3E57B" w14:textId="77777777" w:rsidR="00AA4DA4" w:rsidRDefault="00AA4D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DD54C3" w14:textId="1ECA06AA" w:rsidR="00AA4DA4" w:rsidRPr="000A0B7B" w:rsidRDefault="00AA4DA4" w:rsidP="000A0B7B">
    <w:pPr>
      <w:pStyle w:val="af5"/>
      <w:jc w:val="both"/>
      <w:rPr>
        <w:rFonts w:ascii="黑体" w:eastAsia="黑体" w:hAnsi="黑体"/>
        <w:lang w:val="zh-CN"/>
      </w:rPr>
    </w:pPr>
    <w:r w:rsidRPr="00950470">
      <w:rPr>
        <w:rFonts w:ascii="黑体" w:eastAsia="黑体" w:hAnsi="黑体" w:hint="eastAsia"/>
        <w:lang w:val="zh-CN"/>
      </w:rPr>
      <w:t>畅</w:t>
    </w:r>
    <w:proofErr w:type="gramStart"/>
    <w:r w:rsidRPr="00950470">
      <w:rPr>
        <w:rFonts w:ascii="黑体" w:eastAsia="黑体" w:hAnsi="黑体" w:hint="eastAsia"/>
        <w:lang w:val="zh-CN"/>
      </w:rPr>
      <w:t>捷支付—</w:t>
    </w:r>
    <w:proofErr w:type="gramEnd"/>
    <w:r>
      <w:rPr>
        <w:rFonts w:ascii="黑体" w:eastAsia="黑体" w:hAnsi="黑体" w:hint="eastAsia"/>
        <w:lang w:val="zh-CN"/>
      </w:rPr>
      <w:t>快捷支付</w:t>
    </w:r>
    <w:r w:rsidRPr="00950470">
      <w:rPr>
        <w:rFonts w:ascii="黑体" w:eastAsia="黑体" w:hAnsi="黑体" w:hint="eastAsia"/>
        <w:lang w:val="zh-CN"/>
      </w:rPr>
      <w:t>产品</w:t>
    </w:r>
    <w:r>
      <w:rPr>
        <w:rFonts w:ascii="黑体" w:eastAsia="黑体" w:hAnsi="黑体" w:hint="eastAsia"/>
        <w:lang w:val="zh-CN"/>
      </w:rPr>
      <w:t>接口</w:t>
    </w:r>
    <w:r w:rsidRPr="00950470">
      <w:rPr>
        <w:rFonts w:ascii="黑体" w:eastAsia="黑体" w:hAnsi="黑体" w:hint="eastAsia"/>
        <w:lang w:val="zh-CN"/>
      </w:rPr>
      <w:t>说明书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5298FB" w14:textId="44DE9831" w:rsidR="00AA4DA4" w:rsidRPr="000A0B7B" w:rsidRDefault="00AA4DA4" w:rsidP="000A0B7B">
    <w:pPr>
      <w:pStyle w:val="af5"/>
      <w:jc w:val="left"/>
      <w:rPr>
        <w:rFonts w:ascii="黑体" w:eastAsia="黑体" w:hAnsi="黑体"/>
        <w:lang w:val="zh-CN"/>
      </w:rPr>
    </w:pPr>
    <w:r w:rsidRPr="00950470">
      <w:rPr>
        <w:rFonts w:ascii="黑体" w:eastAsia="黑体" w:hAnsi="黑体" w:hint="eastAsia"/>
        <w:lang w:val="zh-CN"/>
      </w:rPr>
      <w:t>畅</w:t>
    </w:r>
    <w:proofErr w:type="gramStart"/>
    <w:r w:rsidRPr="00950470">
      <w:rPr>
        <w:rFonts w:ascii="黑体" w:eastAsia="黑体" w:hAnsi="黑体" w:hint="eastAsia"/>
        <w:lang w:val="zh-CN"/>
      </w:rPr>
      <w:t>捷支付—</w:t>
    </w:r>
    <w:proofErr w:type="gramEnd"/>
    <w:r>
      <w:rPr>
        <w:rFonts w:ascii="黑体" w:eastAsia="黑体" w:hAnsi="黑体" w:hint="eastAsia"/>
        <w:lang w:val="zh-CN"/>
      </w:rPr>
      <w:t>快捷支付产品接口</w:t>
    </w:r>
    <w:r w:rsidRPr="00950470">
      <w:rPr>
        <w:rFonts w:ascii="黑体" w:eastAsia="黑体" w:hAnsi="黑体" w:hint="eastAsia"/>
        <w:lang w:val="zh-CN"/>
      </w:rPr>
      <w:t>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4691F2" w14:textId="77777777" w:rsidR="00AA4DA4" w:rsidRDefault="00AA4DA4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545BD9" w14:textId="77777777" w:rsidR="00AA4DA4" w:rsidRPr="000A0B7B" w:rsidRDefault="00AA4DA4" w:rsidP="000A0B7B">
    <w:pPr>
      <w:pStyle w:val="af5"/>
      <w:jc w:val="left"/>
      <w:rPr>
        <w:rFonts w:ascii="黑体" w:eastAsia="黑体" w:hAnsi="黑体"/>
        <w:lang w:val="zh-CN"/>
      </w:rPr>
    </w:pPr>
    <w:r w:rsidRPr="00950470">
      <w:rPr>
        <w:rFonts w:ascii="黑体" w:eastAsia="黑体" w:hAnsi="黑体" w:hint="eastAsia"/>
        <w:lang w:val="zh-CN"/>
      </w:rPr>
      <w:t>畅</w:t>
    </w:r>
    <w:proofErr w:type="gramStart"/>
    <w:r w:rsidRPr="00950470">
      <w:rPr>
        <w:rFonts w:ascii="黑体" w:eastAsia="黑体" w:hAnsi="黑体" w:hint="eastAsia"/>
        <w:lang w:val="zh-CN"/>
      </w:rPr>
      <w:t>捷支付—</w:t>
    </w:r>
    <w:proofErr w:type="gramEnd"/>
    <w:r>
      <w:rPr>
        <w:rFonts w:ascii="黑体" w:eastAsia="黑体" w:hAnsi="黑体" w:hint="eastAsia"/>
        <w:lang w:val="zh-CN"/>
      </w:rPr>
      <w:t>快捷支付产品接口</w:t>
    </w:r>
    <w:r w:rsidRPr="00950470">
      <w:rPr>
        <w:rFonts w:ascii="黑体" w:eastAsia="黑体" w:hAnsi="黑体" w:hint="eastAsia"/>
        <w:lang w:val="zh-CN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80216"/>
    <w:multiLevelType w:val="hybridMultilevel"/>
    <w:tmpl w:val="6566945A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>
    <w:nsid w:val="06290390"/>
    <w:multiLevelType w:val="multilevel"/>
    <w:tmpl w:val="06290390"/>
    <w:lvl w:ilvl="0">
      <w:start w:val="1"/>
      <w:numFmt w:val="decimal"/>
      <w:lvlText w:val="5.%1"/>
      <w:lvlJc w:val="left"/>
      <w:pPr>
        <w:ind w:left="906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6" w:hanging="480"/>
      </w:pPr>
    </w:lvl>
    <w:lvl w:ilvl="2">
      <w:start w:val="1"/>
      <w:numFmt w:val="lowerRoman"/>
      <w:lvlText w:val="%3."/>
      <w:lvlJc w:val="right"/>
      <w:pPr>
        <w:ind w:left="1866" w:hanging="480"/>
      </w:pPr>
    </w:lvl>
    <w:lvl w:ilvl="3">
      <w:start w:val="1"/>
      <w:numFmt w:val="decimal"/>
      <w:lvlText w:val="%4."/>
      <w:lvlJc w:val="left"/>
      <w:pPr>
        <w:ind w:left="2346" w:hanging="480"/>
      </w:pPr>
    </w:lvl>
    <w:lvl w:ilvl="4">
      <w:start w:val="1"/>
      <w:numFmt w:val="lowerLetter"/>
      <w:lvlText w:val="%5)"/>
      <w:lvlJc w:val="left"/>
      <w:pPr>
        <w:ind w:left="2826" w:hanging="480"/>
      </w:pPr>
    </w:lvl>
    <w:lvl w:ilvl="5">
      <w:start w:val="1"/>
      <w:numFmt w:val="lowerRoman"/>
      <w:lvlText w:val="%6."/>
      <w:lvlJc w:val="right"/>
      <w:pPr>
        <w:ind w:left="3306" w:hanging="480"/>
      </w:pPr>
    </w:lvl>
    <w:lvl w:ilvl="6">
      <w:start w:val="1"/>
      <w:numFmt w:val="decimal"/>
      <w:lvlText w:val="%7."/>
      <w:lvlJc w:val="left"/>
      <w:pPr>
        <w:ind w:left="3786" w:hanging="480"/>
      </w:pPr>
    </w:lvl>
    <w:lvl w:ilvl="7">
      <w:start w:val="1"/>
      <w:numFmt w:val="lowerLetter"/>
      <w:lvlText w:val="%8)"/>
      <w:lvlJc w:val="left"/>
      <w:pPr>
        <w:ind w:left="4266" w:hanging="480"/>
      </w:pPr>
    </w:lvl>
    <w:lvl w:ilvl="8">
      <w:start w:val="1"/>
      <w:numFmt w:val="lowerRoman"/>
      <w:lvlText w:val="%9."/>
      <w:lvlJc w:val="right"/>
      <w:pPr>
        <w:ind w:left="4746" w:hanging="480"/>
      </w:pPr>
    </w:lvl>
  </w:abstractNum>
  <w:abstractNum w:abstractNumId="2">
    <w:nsid w:val="0BD06633"/>
    <w:multiLevelType w:val="multilevel"/>
    <w:tmpl w:val="E41A39E0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7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0EC07E4B"/>
    <w:multiLevelType w:val="multilevel"/>
    <w:tmpl w:val="8D8003EC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2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0ED10DF8"/>
    <w:multiLevelType w:val="multilevel"/>
    <w:tmpl w:val="3AA88900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0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>
    <w:nsid w:val="14860A48"/>
    <w:multiLevelType w:val="hybridMultilevel"/>
    <w:tmpl w:val="50F2BF58"/>
    <w:lvl w:ilvl="0" w:tplc="04090003">
      <w:start w:val="1"/>
      <w:numFmt w:val="bullet"/>
      <w:lvlText w:val="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6">
    <w:nsid w:val="16992ACB"/>
    <w:multiLevelType w:val="hybridMultilevel"/>
    <w:tmpl w:val="9466BB44"/>
    <w:lvl w:ilvl="0" w:tplc="9A9A9B08">
      <w:start w:val="1"/>
      <w:numFmt w:val="decimal"/>
      <w:lvlText w:val="1.%1"/>
      <w:lvlJc w:val="left"/>
      <w:pPr>
        <w:ind w:left="420" w:hanging="420"/>
      </w:pPr>
      <w:rPr>
        <w:rFonts w:ascii="Times New Roman" w:eastAsia="微软雅黑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183F5B"/>
    <w:multiLevelType w:val="multilevel"/>
    <w:tmpl w:val="1A183F5B"/>
    <w:lvl w:ilvl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B0C3F3D"/>
    <w:multiLevelType w:val="hybridMultilevel"/>
    <w:tmpl w:val="AA20FFFA"/>
    <w:lvl w:ilvl="0" w:tplc="569E4756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CC7405"/>
    <w:multiLevelType w:val="hybridMultilevel"/>
    <w:tmpl w:val="77A2FE78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>
    <w:nsid w:val="21C95E91"/>
    <w:multiLevelType w:val="multilevel"/>
    <w:tmpl w:val="7C22AE08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7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1">
    <w:nsid w:val="23936AA6"/>
    <w:multiLevelType w:val="multilevel"/>
    <w:tmpl w:val="3BACA0E8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2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>
    <w:nsid w:val="23AE07DE"/>
    <w:multiLevelType w:val="multilevel"/>
    <w:tmpl w:val="E1A86C6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24D94951"/>
    <w:multiLevelType w:val="multilevel"/>
    <w:tmpl w:val="24D94951"/>
    <w:lvl w:ilvl="0">
      <w:start w:val="1"/>
      <w:numFmt w:val="decimal"/>
      <w:pStyle w:val="a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>
    <w:nsid w:val="25FD1F2E"/>
    <w:multiLevelType w:val="hybridMultilevel"/>
    <w:tmpl w:val="C6645FCC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>
    <w:nsid w:val="297640EB"/>
    <w:multiLevelType w:val="multilevel"/>
    <w:tmpl w:val="8F841D4E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6">
    <w:nsid w:val="2DF41AA4"/>
    <w:multiLevelType w:val="multilevel"/>
    <w:tmpl w:val="2DF41AA4"/>
    <w:lvl w:ilvl="0">
      <w:start w:val="1"/>
      <w:numFmt w:val="bullet"/>
      <w:pStyle w:val="a0"/>
      <w:lvlText w:val="*"/>
      <w:lvlJc w:val="left"/>
      <w:pPr>
        <w:ind w:left="2100" w:hanging="420"/>
      </w:pPr>
      <w:rPr>
        <w:rFonts w:ascii="黑体" w:eastAsia="黑体" w:hAnsi="仿宋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17">
    <w:nsid w:val="39606239"/>
    <w:multiLevelType w:val="multilevel"/>
    <w:tmpl w:val="E71EE76A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1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8">
    <w:nsid w:val="3B014E86"/>
    <w:multiLevelType w:val="multilevel"/>
    <w:tmpl w:val="6938E83C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4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9">
    <w:nsid w:val="3B50195D"/>
    <w:multiLevelType w:val="multilevel"/>
    <w:tmpl w:val="667E51A6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4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0">
    <w:nsid w:val="3E5B72AD"/>
    <w:multiLevelType w:val="multilevel"/>
    <w:tmpl w:val="3C642A20"/>
    <w:lvl w:ilvl="0">
      <w:start w:val="1"/>
      <w:numFmt w:val="decimal"/>
      <w:isLgl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>
    <w:nsid w:val="40E97413"/>
    <w:multiLevelType w:val="multilevel"/>
    <w:tmpl w:val="8E3C1680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3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>
    <w:nsid w:val="42C831DD"/>
    <w:multiLevelType w:val="hybridMultilevel"/>
    <w:tmpl w:val="773247C8"/>
    <w:lvl w:ilvl="0" w:tplc="0409000F">
      <w:start w:val="1"/>
      <w:numFmt w:val="decimal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3">
    <w:nsid w:val="48802150"/>
    <w:multiLevelType w:val="multilevel"/>
    <w:tmpl w:val="48802150"/>
    <w:lvl w:ilvl="0">
      <w:start w:val="1"/>
      <w:numFmt w:val="decimal"/>
      <w:lvlText w:val="5.2.%1"/>
      <w:lvlJc w:val="left"/>
      <w:pPr>
        <w:ind w:left="1320" w:hanging="480"/>
      </w:pPr>
      <w:rPr>
        <w:rFonts w:hint="eastAsia"/>
        <w:b/>
        <w:i w:val="0"/>
        <w:sz w:val="28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4BA9479A"/>
    <w:multiLevelType w:val="multilevel"/>
    <w:tmpl w:val="44666FB6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8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5">
    <w:nsid w:val="531505EE"/>
    <w:multiLevelType w:val="multilevel"/>
    <w:tmpl w:val="54EA0352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6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6">
    <w:nsid w:val="53E303C3"/>
    <w:multiLevelType w:val="multilevel"/>
    <w:tmpl w:val="06F424C6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9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7">
    <w:nsid w:val="53FB1443"/>
    <w:multiLevelType w:val="hybridMultilevel"/>
    <w:tmpl w:val="F724D24C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8">
    <w:nsid w:val="59C52F80"/>
    <w:multiLevelType w:val="multilevel"/>
    <w:tmpl w:val="E16A5E58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3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9">
    <w:nsid w:val="5F993843"/>
    <w:multiLevelType w:val="multilevel"/>
    <w:tmpl w:val="5F993843"/>
    <w:lvl w:ilvl="0">
      <w:start w:val="1"/>
      <w:numFmt w:val="decimal"/>
      <w:pStyle w:val="a1"/>
      <w:lvlText w:val="2.3.%1"/>
      <w:lvlJc w:val="center"/>
      <w:pPr>
        <w:ind w:left="1811" w:hanging="480"/>
      </w:pPr>
      <w:rPr>
        <w:rFonts w:asciiTheme="minorHAnsi" w:hAnsiTheme="minorHAnsi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2291" w:hanging="480"/>
      </w:pPr>
    </w:lvl>
    <w:lvl w:ilvl="2">
      <w:start w:val="1"/>
      <w:numFmt w:val="lowerRoman"/>
      <w:lvlText w:val="%3."/>
      <w:lvlJc w:val="right"/>
      <w:pPr>
        <w:ind w:left="2771" w:hanging="480"/>
      </w:pPr>
    </w:lvl>
    <w:lvl w:ilvl="3">
      <w:start w:val="1"/>
      <w:numFmt w:val="decimal"/>
      <w:lvlText w:val="%4."/>
      <w:lvlJc w:val="left"/>
      <w:pPr>
        <w:ind w:left="3251" w:hanging="480"/>
      </w:pPr>
    </w:lvl>
    <w:lvl w:ilvl="4">
      <w:start w:val="1"/>
      <w:numFmt w:val="lowerLetter"/>
      <w:lvlText w:val="%5)"/>
      <w:lvlJc w:val="left"/>
      <w:pPr>
        <w:ind w:left="3731" w:hanging="480"/>
      </w:pPr>
    </w:lvl>
    <w:lvl w:ilvl="5">
      <w:start w:val="1"/>
      <w:numFmt w:val="lowerRoman"/>
      <w:lvlText w:val="%6."/>
      <w:lvlJc w:val="right"/>
      <w:pPr>
        <w:ind w:left="4211" w:hanging="480"/>
      </w:pPr>
    </w:lvl>
    <w:lvl w:ilvl="6">
      <w:start w:val="1"/>
      <w:numFmt w:val="decimal"/>
      <w:lvlText w:val="%7."/>
      <w:lvlJc w:val="left"/>
      <w:pPr>
        <w:ind w:left="4691" w:hanging="480"/>
      </w:pPr>
    </w:lvl>
    <w:lvl w:ilvl="7">
      <w:start w:val="1"/>
      <w:numFmt w:val="lowerLetter"/>
      <w:lvlText w:val="%8)"/>
      <w:lvlJc w:val="left"/>
      <w:pPr>
        <w:ind w:left="5171" w:hanging="480"/>
      </w:pPr>
    </w:lvl>
    <w:lvl w:ilvl="8">
      <w:start w:val="1"/>
      <w:numFmt w:val="lowerRoman"/>
      <w:lvlText w:val="%9."/>
      <w:lvlJc w:val="right"/>
      <w:pPr>
        <w:ind w:left="5651" w:hanging="480"/>
      </w:pPr>
    </w:lvl>
  </w:abstractNum>
  <w:abstractNum w:abstractNumId="30">
    <w:nsid w:val="634A5617"/>
    <w:multiLevelType w:val="multilevel"/>
    <w:tmpl w:val="634A5617"/>
    <w:lvl w:ilvl="0">
      <w:start w:val="1"/>
      <w:numFmt w:val="bullet"/>
      <w:pStyle w:val="a2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25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>
    <w:nsid w:val="64820A5F"/>
    <w:multiLevelType w:val="multilevel"/>
    <w:tmpl w:val="24427942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2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2">
    <w:nsid w:val="64EC7B26"/>
    <w:multiLevelType w:val="multilevel"/>
    <w:tmpl w:val="64EC7B2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sz w:val="32"/>
      </w:rPr>
    </w:lvl>
    <w:lvl w:ilvl="1">
      <w:start w:val="1"/>
      <w:numFmt w:val="decimal"/>
      <w:pStyle w:val="a3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>
    <w:nsid w:val="65C20140"/>
    <w:multiLevelType w:val="multilevel"/>
    <w:tmpl w:val="64BCDFA6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4">
    <w:nsid w:val="6AEE03F7"/>
    <w:multiLevelType w:val="hybridMultilevel"/>
    <w:tmpl w:val="8A28A6E0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5">
    <w:nsid w:val="6DFA548F"/>
    <w:multiLevelType w:val="hybridMultilevel"/>
    <w:tmpl w:val="C6645FCC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6">
    <w:nsid w:val="6FC10420"/>
    <w:multiLevelType w:val="hybridMultilevel"/>
    <w:tmpl w:val="6566945A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7">
    <w:nsid w:val="70F40D23"/>
    <w:multiLevelType w:val="multilevel"/>
    <w:tmpl w:val="70F84B10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6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8">
    <w:nsid w:val="758A10E1"/>
    <w:multiLevelType w:val="hybridMultilevel"/>
    <w:tmpl w:val="7D301766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9">
    <w:nsid w:val="76FB51FF"/>
    <w:multiLevelType w:val="hybridMultilevel"/>
    <w:tmpl w:val="C6645FCC"/>
    <w:lvl w:ilvl="0" w:tplc="E96C63BC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0">
    <w:nsid w:val="77DA45B5"/>
    <w:multiLevelType w:val="multilevel"/>
    <w:tmpl w:val="0A34C8AE"/>
    <w:lvl w:ilvl="0">
      <w:start w:val="4"/>
      <w:numFmt w:val="decimal"/>
      <w:lvlText w:val="%1"/>
      <w:lvlJc w:val="left"/>
      <w:pPr>
        <w:ind w:left="960" w:hanging="9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60" w:hanging="96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eastAsia"/>
      </w:rPr>
    </w:lvl>
    <w:lvl w:ilvl="3">
      <w:start w:val="15"/>
      <w:numFmt w:val="decimal"/>
      <w:lvlText w:val="%1.%2.%3.%4"/>
      <w:lvlJc w:val="left"/>
      <w:pPr>
        <w:ind w:left="960" w:hanging="96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1">
    <w:nsid w:val="77DC0EAF"/>
    <w:multiLevelType w:val="multilevel"/>
    <w:tmpl w:val="77DC0EAF"/>
    <w:lvl w:ilvl="0">
      <w:start w:val="1"/>
      <w:numFmt w:val="bullet"/>
      <w:pStyle w:val="a4"/>
      <w:lvlText w:val=""/>
      <w:lvlJc w:val="left"/>
      <w:pPr>
        <w:ind w:left="296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338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80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22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64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06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48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90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324" w:hanging="420"/>
      </w:pPr>
      <w:rPr>
        <w:rFonts w:ascii="Wingdings" w:hAnsi="Wingdings" w:hint="default"/>
      </w:rPr>
    </w:lvl>
  </w:abstractNum>
  <w:abstractNum w:abstractNumId="42">
    <w:nsid w:val="7881521F"/>
    <w:multiLevelType w:val="multilevel"/>
    <w:tmpl w:val="665C4A3C"/>
    <w:lvl w:ilvl="0">
      <w:start w:val="4"/>
      <w:numFmt w:val="decimal"/>
      <w:lvlText w:val="%1"/>
      <w:lvlJc w:val="left"/>
      <w:pPr>
        <w:ind w:left="840" w:hanging="84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0" w:hanging="8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eastAsia"/>
      </w:rPr>
    </w:lvl>
    <w:lvl w:ilvl="3">
      <w:start w:val="5"/>
      <w:numFmt w:val="decimal"/>
      <w:lvlText w:val="%1.%2.%3.%4"/>
      <w:lvlJc w:val="left"/>
      <w:pPr>
        <w:ind w:left="840" w:hanging="8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3">
    <w:nsid w:val="78830538"/>
    <w:multiLevelType w:val="hybridMultilevel"/>
    <w:tmpl w:val="3C6078A0"/>
    <w:lvl w:ilvl="0" w:tplc="FEFA5F22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8D429E3"/>
    <w:multiLevelType w:val="hybridMultilevel"/>
    <w:tmpl w:val="5E4ABDDE"/>
    <w:lvl w:ilvl="0" w:tplc="04090003">
      <w:start w:val="1"/>
      <w:numFmt w:val="bullet"/>
      <w:lvlText w:val="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5">
    <w:nsid w:val="7E025B08"/>
    <w:multiLevelType w:val="hybridMultilevel"/>
    <w:tmpl w:val="BBA64A1E"/>
    <w:lvl w:ilvl="0" w:tplc="C7EAF6AE">
      <w:start w:val="1"/>
      <w:numFmt w:val="bullet"/>
      <w:pStyle w:val="a5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2"/>
  </w:num>
  <w:num w:numId="4">
    <w:abstractNumId w:val="30"/>
  </w:num>
  <w:num w:numId="5">
    <w:abstractNumId w:val="16"/>
  </w:num>
  <w:num w:numId="6">
    <w:abstractNumId w:val="13"/>
  </w:num>
  <w:num w:numId="7">
    <w:abstractNumId w:val="29"/>
  </w:num>
  <w:num w:numId="8">
    <w:abstractNumId w:val="41"/>
  </w:num>
  <w:num w:numId="9">
    <w:abstractNumId w:val="1"/>
  </w:num>
  <w:num w:numId="10">
    <w:abstractNumId w:val="23"/>
  </w:num>
  <w:num w:numId="11">
    <w:abstractNumId w:val="9"/>
  </w:num>
  <w:num w:numId="12">
    <w:abstractNumId w:val="27"/>
  </w:num>
  <w:num w:numId="13">
    <w:abstractNumId w:val="38"/>
  </w:num>
  <w:num w:numId="14">
    <w:abstractNumId w:val="0"/>
  </w:num>
  <w:num w:numId="15">
    <w:abstractNumId w:val="36"/>
  </w:num>
  <w:num w:numId="16">
    <w:abstractNumId w:val="39"/>
  </w:num>
  <w:num w:numId="17">
    <w:abstractNumId w:val="35"/>
  </w:num>
  <w:num w:numId="18">
    <w:abstractNumId w:val="34"/>
  </w:num>
  <w:num w:numId="19">
    <w:abstractNumId w:val="12"/>
  </w:num>
  <w:num w:numId="20">
    <w:abstractNumId w:val="7"/>
  </w:num>
  <w:num w:numId="21">
    <w:abstractNumId w:val="8"/>
  </w:num>
  <w:num w:numId="22">
    <w:abstractNumId w:val="6"/>
  </w:num>
  <w:num w:numId="23">
    <w:abstractNumId w:val="45"/>
  </w:num>
  <w:num w:numId="24">
    <w:abstractNumId w:val="44"/>
  </w:num>
  <w:num w:numId="25">
    <w:abstractNumId w:val="22"/>
  </w:num>
  <w:num w:numId="26">
    <w:abstractNumId w:val="43"/>
  </w:num>
  <w:num w:numId="27">
    <w:abstractNumId w:val="15"/>
  </w:num>
  <w:num w:numId="28">
    <w:abstractNumId w:val="11"/>
  </w:num>
  <w:num w:numId="29">
    <w:abstractNumId w:val="28"/>
  </w:num>
  <w:num w:numId="30">
    <w:abstractNumId w:val="19"/>
  </w:num>
  <w:num w:numId="31">
    <w:abstractNumId w:val="42"/>
  </w:num>
  <w:num w:numId="32">
    <w:abstractNumId w:val="25"/>
  </w:num>
  <w:num w:numId="33">
    <w:abstractNumId w:val="2"/>
  </w:num>
  <w:num w:numId="34">
    <w:abstractNumId w:val="24"/>
  </w:num>
  <w:num w:numId="35">
    <w:abstractNumId w:val="26"/>
  </w:num>
  <w:num w:numId="36">
    <w:abstractNumId w:val="4"/>
  </w:num>
  <w:num w:numId="37">
    <w:abstractNumId w:val="17"/>
  </w:num>
  <w:num w:numId="38">
    <w:abstractNumId w:val="31"/>
  </w:num>
  <w:num w:numId="39">
    <w:abstractNumId w:val="21"/>
  </w:num>
  <w:num w:numId="40">
    <w:abstractNumId w:val="5"/>
  </w:num>
  <w:num w:numId="41">
    <w:abstractNumId w:val="18"/>
  </w:num>
  <w:num w:numId="42">
    <w:abstractNumId w:val="40"/>
  </w:num>
  <w:num w:numId="43">
    <w:abstractNumId w:val="37"/>
  </w:num>
  <w:num w:numId="44">
    <w:abstractNumId w:val="10"/>
  </w:num>
  <w:num w:numId="45">
    <w:abstractNumId w:val="33"/>
  </w:num>
  <w:num w:numId="46">
    <w:abstractNumId w:val="3"/>
  </w:num>
  <w:num w:numId="47">
    <w:abstractNumId w:val="20"/>
  </w:num>
  <w:num w:numId="48">
    <w:abstractNumId w:val="20"/>
  </w:num>
  <w:num w:numId="49">
    <w:abstractNumId w:val="20"/>
  </w:num>
  <w:num w:numId="50">
    <w:abstractNumId w:val="20"/>
  </w:num>
  <w:num w:numId="51">
    <w:abstractNumId w:val="2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bordersDoNotSurroundHeader/>
  <w:bordersDoNotSurroundFooter/>
  <w:hideSpellingErrors/>
  <w:hideGrammaticalErrors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4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 style="mso-position-horizontal:left;mso-position-horizontal-relative:margin;mso-position-vertical-relative:margin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AC2"/>
    <w:rsid w:val="000136D9"/>
    <w:rsid w:val="0001741F"/>
    <w:rsid w:val="00023ACD"/>
    <w:rsid w:val="0002717D"/>
    <w:rsid w:val="00032631"/>
    <w:rsid w:val="00037593"/>
    <w:rsid w:val="00040CB5"/>
    <w:rsid w:val="00042E87"/>
    <w:rsid w:val="0005173D"/>
    <w:rsid w:val="0005487A"/>
    <w:rsid w:val="00054B7C"/>
    <w:rsid w:val="00072763"/>
    <w:rsid w:val="00082816"/>
    <w:rsid w:val="000840FB"/>
    <w:rsid w:val="00087C46"/>
    <w:rsid w:val="000A0B7B"/>
    <w:rsid w:val="000A261D"/>
    <w:rsid w:val="000C3281"/>
    <w:rsid w:val="000C51FD"/>
    <w:rsid w:val="000D34EE"/>
    <w:rsid w:val="000D58AF"/>
    <w:rsid w:val="000E56BE"/>
    <w:rsid w:val="000E5B0E"/>
    <w:rsid w:val="000F26B5"/>
    <w:rsid w:val="00110BCD"/>
    <w:rsid w:val="00127F9A"/>
    <w:rsid w:val="00132D5B"/>
    <w:rsid w:val="00134D51"/>
    <w:rsid w:val="00144023"/>
    <w:rsid w:val="001445F0"/>
    <w:rsid w:val="00146A88"/>
    <w:rsid w:val="00152DC9"/>
    <w:rsid w:val="00164CA7"/>
    <w:rsid w:val="001748D5"/>
    <w:rsid w:val="00176C01"/>
    <w:rsid w:val="00182BF0"/>
    <w:rsid w:val="0018609A"/>
    <w:rsid w:val="00186DC1"/>
    <w:rsid w:val="001913FC"/>
    <w:rsid w:val="001B1F61"/>
    <w:rsid w:val="001C2F58"/>
    <w:rsid w:val="001C49A8"/>
    <w:rsid w:val="001E0F54"/>
    <w:rsid w:val="001E42D2"/>
    <w:rsid w:val="001F2624"/>
    <w:rsid w:val="00210763"/>
    <w:rsid w:val="00212E29"/>
    <w:rsid w:val="002133D5"/>
    <w:rsid w:val="002143EC"/>
    <w:rsid w:val="00216E24"/>
    <w:rsid w:val="0023064A"/>
    <w:rsid w:val="00232713"/>
    <w:rsid w:val="002336C5"/>
    <w:rsid w:val="00235227"/>
    <w:rsid w:val="00246A71"/>
    <w:rsid w:val="002514D7"/>
    <w:rsid w:val="00256D5C"/>
    <w:rsid w:val="0025794F"/>
    <w:rsid w:val="0026205C"/>
    <w:rsid w:val="002659B2"/>
    <w:rsid w:val="00265B40"/>
    <w:rsid w:val="00271184"/>
    <w:rsid w:val="002734A3"/>
    <w:rsid w:val="00276928"/>
    <w:rsid w:val="00292522"/>
    <w:rsid w:val="00297FF1"/>
    <w:rsid w:val="002A23B9"/>
    <w:rsid w:val="002A2F85"/>
    <w:rsid w:val="002A2FF3"/>
    <w:rsid w:val="002B131E"/>
    <w:rsid w:val="002B79AA"/>
    <w:rsid w:val="002C179C"/>
    <w:rsid w:val="002E2577"/>
    <w:rsid w:val="002E511A"/>
    <w:rsid w:val="002F05BD"/>
    <w:rsid w:val="002F0D94"/>
    <w:rsid w:val="0030035E"/>
    <w:rsid w:val="003005A0"/>
    <w:rsid w:val="003156C4"/>
    <w:rsid w:val="00336609"/>
    <w:rsid w:val="003406CD"/>
    <w:rsid w:val="00351FDF"/>
    <w:rsid w:val="0035605A"/>
    <w:rsid w:val="00356D85"/>
    <w:rsid w:val="003615FE"/>
    <w:rsid w:val="003741C9"/>
    <w:rsid w:val="00374FDA"/>
    <w:rsid w:val="003808B4"/>
    <w:rsid w:val="00383366"/>
    <w:rsid w:val="00384F73"/>
    <w:rsid w:val="003900C9"/>
    <w:rsid w:val="003A3270"/>
    <w:rsid w:val="003B4AA2"/>
    <w:rsid w:val="003C4169"/>
    <w:rsid w:val="003D0090"/>
    <w:rsid w:val="003E0A7B"/>
    <w:rsid w:val="003E3D83"/>
    <w:rsid w:val="003F0BCE"/>
    <w:rsid w:val="003F41E0"/>
    <w:rsid w:val="003F7AF8"/>
    <w:rsid w:val="00401841"/>
    <w:rsid w:val="00411108"/>
    <w:rsid w:val="0041402E"/>
    <w:rsid w:val="004149A1"/>
    <w:rsid w:val="0043250B"/>
    <w:rsid w:val="00433EC8"/>
    <w:rsid w:val="00434BF9"/>
    <w:rsid w:val="00441119"/>
    <w:rsid w:val="00442B2E"/>
    <w:rsid w:val="00446B19"/>
    <w:rsid w:val="00447971"/>
    <w:rsid w:val="00452CE1"/>
    <w:rsid w:val="004538B9"/>
    <w:rsid w:val="00456430"/>
    <w:rsid w:val="004601DF"/>
    <w:rsid w:val="004805CC"/>
    <w:rsid w:val="00483143"/>
    <w:rsid w:val="004840FA"/>
    <w:rsid w:val="004900E0"/>
    <w:rsid w:val="00496E9A"/>
    <w:rsid w:val="004A689A"/>
    <w:rsid w:val="004A69D5"/>
    <w:rsid w:val="004B708B"/>
    <w:rsid w:val="004D160F"/>
    <w:rsid w:val="004D335C"/>
    <w:rsid w:val="004D4657"/>
    <w:rsid w:val="004D4934"/>
    <w:rsid w:val="004D4CBA"/>
    <w:rsid w:val="004D68C3"/>
    <w:rsid w:val="004E173E"/>
    <w:rsid w:val="00524DAB"/>
    <w:rsid w:val="00533699"/>
    <w:rsid w:val="005374DB"/>
    <w:rsid w:val="00561083"/>
    <w:rsid w:val="00564E90"/>
    <w:rsid w:val="0056663B"/>
    <w:rsid w:val="005708C8"/>
    <w:rsid w:val="005709DE"/>
    <w:rsid w:val="0057287C"/>
    <w:rsid w:val="005731F9"/>
    <w:rsid w:val="005769C8"/>
    <w:rsid w:val="005840BD"/>
    <w:rsid w:val="0058459A"/>
    <w:rsid w:val="005849CC"/>
    <w:rsid w:val="0058786B"/>
    <w:rsid w:val="0059505F"/>
    <w:rsid w:val="005B680C"/>
    <w:rsid w:val="005C38D6"/>
    <w:rsid w:val="005C4A4D"/>
    <w:rsid w:val="005D02EF"/>
    <w:rsid w:val="005D7880"/>
    <w:rsid w:val="005E2DD9"/>
    <w:rsid w:val="005E3F92"/>
    <w:rsid w:val="005F2332"/>
    <w:rsid w:val="005F3027"/>
    <w:rsid w:val="005F4E25"/>
    <w:rsid w:val="005F6A1C"/>
    <w:rsid w:val="00604A3F"/>
    <w:rsid w:val="00612E0F"/>
    <w:rsid w:val="0061537C"/>
    <w:rsid w:val="00623BC7"/>
    <w:rsid w:val="0063102F"/>
    <w:rsid w:val="00640911"/>
    <w:rsid w:val="00644676"/>
    <w:rsid w:val="006453AA"/>
    <w:rsid w:val="0064575D"/>
    <w:rsid w:val="006463D6"/>
    <w:rsid w:val="0064730A"/>
    <w:rsid w:val="006509CE"/>
    <w:rsid w:val="006522D8"/>
    <w:rsid w:val="00660E67"/>
    <w:rsid w:val="00661664"/>
    <w:rsid w:val="00662548"/>
    <w:rsid w:val="006663C7"/>
    <w:rsid w:val="00673B72"/>
    <w:rsid w:val="00673FAB"/>
    <w:rsid w:val="00682F27"/>
    <w:rsid w:val="006863FD"/>
    <w:rsid w:val="00692CA7"/>
    <w:rsid w:val="00693CA1"/>
    <w:rsid w:val="006B04CA"/>
    <w:rsid w:val="006C0613"/>
    <w:rsid w:val="006C7E1C"/>
    <w:rsid w:val="006D0F8A"/>
    <w:rsid w:val="006D2304"/>
    <w:rsid w:val="006D7E10"/>
    <w:rsid w:val="006E05A0"/>
    <w:rsid w:val="006E3194"/>
    <w:rsid w:val="006E3F58"/>
    <w:rsid w:val="006F169B"/>
    <w:rsid w:val="006F6894"/>
    <w:rsid w:val="0070260B"/>
    <w:rsid w:val="00716413"/>
    <w:rsid w:val="00717739"/>
    <w:rsid w:val="007246B8"/>
    <w:rsid w:val="007337FB"/>
    <w:rsid w:val="00735436"/>
    <w:rsid w:val="00740B15"/>
    <w:rsid w:val="00741D82"/>
    <w:rsid w:val="00743C02"/>
    <w:rsid w:val="00750A6A"/>
    <w:rsid w:val="00762633"/>
    <w:rsid w:val="00785431"/>
    <w:rsid w:val="0079428F"/>
    <w:rsid w:val="007B0DF1"/>
    <w:rsid w:val="007B1529"/>
    <w:rsid w:val="007B43B1"/>
    <w:rsid w:val="007B445D"/>
    <w:rsid w:val="007B748D"/>
    <w:rsid w:val="007C0571"/>
    <w:rsid w:val="007C1CA0"/>
    <w:rsid w:val="007C225D"/>
    <w:rsid w:val="007C60A1"/>
    <w:rsid w:val="007C6D86"/>
    <w:rsid w:val="007C7DD1"/>
    <w:rsid w:val="007D1F7F"/>
    <w:rsid w:val="007E2DB3"/>
    <w:rsid w:val="007F78B1"/>
    <w:rsid w:val="00802626"/>
    <w:rsid w:val="00813778"/>
    <w:rsid w:val="00814DC7"/>
    <w:rsid w:val="0082228B"/>
    <w:rsid w:val="008228C8"/>
    <w:rsid w:val="00825823"/>
    <w:rsid w:val="0082773B"/>
    <w:rsid w:val="00830320"/>
    <w:rsid w:val="00833184"/>
    <w:rsid w:val="0084153A"/>
    <w:rsid w:val="00872B4F"/>
    <w:rsid w:val="0088309E"/>
    <w:rsid w:val="00883D46"/>
    <w:rsid w:val="00884A1D"/>
    <w:rsid w:val="008954EE"/>
    <w:rsid w:val="008B24B0"/>
    <w:rsid w:val="008C340D"/>
    <w:rsid w:val="008D438E"/>
    <w:rsid w:val="008F154F"/>
    <w:rsid w:val="008F1791"/>
    <w:rsid w:val="008F17E0"/>
    <w:rsid w:val="00914956"/>
    <w:rsid w:val="009219BF"/>
    <w:rsid w:val="00937003"/>
    <w:rsid w:val="00953050"/>
    <w:rsid w:val="00964D53"/>
    <w:rsid w:val="009708BC"/>
    <w:rsid w:val="0097124E"/>
    <w:rsid w:val="00976BD4"/>
    <w:rsid w:val="009842FD"/>
    <w:rsid w:val="0099673C"/>
    <w:rsid w:val="009B0B8E"/>
    <w:rsid w:val="009B19E3"/>
    <w:rsid w:val="009B515B"/>
    <w:rsid w:val="009C4FA8"/>
    <w:rsid w:val="009C7408"/>
    <w:rsid w:val="009D10FD"/>
    <w:rsid w:val="009D65BF"/>
    <w:rsid w:val="009E760F"/>
    <w:rsid w:val="009E7903"/>
    <w:rsid w:val="009F0ECC"/>
    <w:rsid w:val="009F22DC"/>
    <w:rsid w:val="009F488C"/>
    <w:rsid w:val="00A029DB"/>
    <w:rsid w:val="00A069DB"/>
    <w:rsid w:val="00A178A5"/>
    <w:rsid w:val="00A31555"/>
    <w:rsid w:val="00A349DE"/>
    <w:rsid w:val="00A36EEE"/>
    <w:rsid w:val="00A44094"/>
    <w:rsid w:val="00A44E40"/>
    <w:rsid w:val="00A46BE7"/>
    <w:rsid w:val="00A473F9"/>
    <w:rsid w:val="00A5092A"/>
    <w:rsid w:val="00A5752B"/>
    <w:rsid w:val="00A650EB"/>
    <w:rsid w:val="00A81535"/>
    <w:rsid w:val="00A85346"/>
    <w:rsid w:val="00AA4DA4"/>
    <w:rsid w:val="00AB392A"/>
    <w:rsid w:val="00AB438B"/>
    <w:rsid w:val="00AB54AC"/>
    <w:rsid w:val="00AC4E87"/>
    <w:rsid w:val="00AC55BE"/>
    <w:rsid w:val="00AE5BA6"/>
    <w:rsid w:val="00B05FDC"/>
    <w:rsid w:val="00B064D1"/>
    <w:rsid w:val="00B16866"/>
    <w:rsid w:val="00B16CAA"/>
    <w:rsid w:val="00B23BC6"/>
    <w:rsid w:val="00B31693"/>
    <w:rsid w:val="00B411FA"/>
    <w:rsid w:val="00B53A09"/>
    <w:rsid w:val="00B6481C"/>
    <w:rsid w:val="00B73476"/>
    <w:rsid w:val="00B74FC3"/>
    <w:rsid w:val="00B7772D"/>
    <w:rsid w:val="00B855FF"/>
    <w:rsid w:val="00B93398"/>
    <w:rsid w:val="00B968A6"/>
    <w:rsid w:val="00BA2AD4"/>
    <w:rsid w:val="00BA3591"/>
    <w:rsid w:val="00BA52B4"/>
    <w:rsid w:val="00BB2A4B"/>
    <w:rsid w:val="00BC003D"/>
    <w:rsid w:val="00BC6023"/>
    <w:rsid w:val="00BD78D8"/>
    <w:rsid w:val="00BE2D41"/>
    <w:rsid w:val="00BE56DB"/>
    <w:rsid w:val="00BE70F3"/>
    <w:rsid w:val="00BF0D4A"/>
    <w:rsid w:val="00BF2703"/>
    <w:rsid w:val="00BF61A7"/>
    <w:rsid w:val="00C066A7"/>
    <w:rsid w:val="00C12F24"/>
    <w:rsid w:val="00C23702"/>
    <w:rsid w:val="00C27EF3"/>
    <w:rsid w:val="00C3116D"/>
    <w:rsid w:val="00C352E7"/>
    <w:rsid w:val="00C41112"/>
    <w:rsid w:val="00C51ED1"/>
    <w:rsid w:val="00C53329"/>
    <w:rsid w:val="00C70C94"/>
    <w:rsid w:val="00C81734"/>
    <w:rsid w:val="00C85518"/>
    <w:rsid w:val="00C91913"/>
    <w:rsid w:val="00C95B4E"/>
    <w:rsid w:val="00CA6D4E"/>
    <w:rsid w:val="00CB0FA6"/>
    <w:rsid w:val="00CC00ED"/>
    <w:rsid w:val="00CC0E29"/>
    <w:rsid w:val="00CC1BFC"/>
    <w:rsid w:val="00CF52EB"/>
    <w:rsid w:val="00CF78E1"/>
    <w:rsid w:val="00D02638"/>
    <w:rsid w:val="00D04B69"/>
    <w:rsid w:val="00D142A7"/>
    <w:rsid w:val="00D30B25"/>
    <w:rsid w:val="00D33999"/>
    <w:rsid w:val="00D3705B"/>
    <w:rsid w:val="00D41B42"/>
    <w:rsid w:val="00D42C39"/>
    <w:rsid w:val="00D435DD"/>
    <w:rsid w:val="00D62F42"/>
    <w:rsid w:val="00D65738"/>
    <w:rsid w:val="00D8019C"/>
    <w:rsid w:val="00D92267"/>
    <w:rsid w:val="00DA0875"/>
    <w:rsid w:val="00DA23DB"/>
    <w:rsid w:val="00DA58D6"/>
    <w:rsid w:val="00DA5F8D"/>
    <w:rsid w:val="00DB2240"/>
    <w:rsid w:val="00DC435E"/>
    <w:rsid w:val="00DC69DE"/>
    <w:rsid w:val="00DD1B7B"/>
    <w:rsid w:val="00DD26F1"/>
    <w:rsid w:val="00DD69AB"/>
    <w:rsid w:val="00DD78AD"/>
    <w:rsid w:val="00DE1A8B"/>
    <w:rsid w:val="00DE4243"/>
    <w:rsid w:val="00E04746"/>
    <w:rsid w:val="00E05F5E"/>
    <w:rsid w:val="00E15CDF"/>
    <w:rsid w:val="00E20CDC"/>
    <w:rsid w:val="00E41F24"/>
    <w:rsid w:val="00E501A7"/>
    <w:rsid w:val="00E614A7"/>
    <w:rsid w:val="00E62D2F"/>
    <w:rsid w:val="00E74206"/>
    <w:rsid w:val="00E81405"/>
    <w:rsid w:val="00E81CAA"/>
    <w:rsid w:val="00E860C9"/>
    <w:rsid w:val="00EA08FB"/>
    <w:rsid w:val="00EB3CF8"/>
    <w:rsid w:val="00F122AD"/>
    <w:rsid w:val="00F12E5C"/>
    <w:rsid w:val="00F133DC"/>
    <w:rsid w:val="00F33A16"/>
    <w:rsid w:val="00F40F4F"/>
    <w:rsid w:val="00F52D60"/>
    <w:rsid w:val="00F61AC2"/>
    <w:rsid w:val="00F62B8C"/>
    <w:rsid w:val="00F63A15"/>
    <w:rsid w:val="00F77522"/>
    <w:rsid w:val="00F81989"/>
    <w:rsid w:val="00FA28CE"/>
    <w:rsid w:val="00FB102E"/>
    <w:rsid w:val="00FB2060"/>
    <w:rsid w:val="00FB2A21"/>
    <w:rsid w:val="00FB493B"/>
    <w:rsid w:val="00FD3D0D"/>
    <w:rsid w:val="00FD6B7D"/>
    <w:rsid w:val="00FE0340"/>
    <w:rsid w:val="00FE4E03"/>
    <w:rsid w:val="00FE54F9"/>
    <w:rsid w:val="00FF4FE3"/>
    <w:rsid w:val="00FF59BB"/>
    <w:rsid w:val="00FF77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style="mso-position-horizontal:left;mso-position-horizontal-relative:margin;mso-position-vertical-relative:margin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3B3E34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annotation text" w:uiPriority="99" w:qFormat="1"/>
    <w:lsdException w:name="header" w:uiPriority="99" w:qFormat="1"/>
    <w:lsdException w:name="footer" w:uiPriority="99" w:qFormat="1"/>
    <w:lsdException w:name="caption" w:uiPriority="35" w:qFormat="1"/>
    <w:lsdException w:name="annotation reference" w:uiPriority="99" w:qFormat="1"/>
    <w:lsdException w:name="List" w:semiHidden="0"/>
    <w:lsdException w:name="List 2" w:semiHidden="0"/>
    <w:lsdException w:name="List 3" w:semiHidden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Body Text" w:qFormat="1"/>
    <w:lsdException w:name="Subtitle" w:semiHidden="0" w:unhideWhenUsed="0" w:qFormat="1"/>
    <w:lsdException w:name="Date" w:uiPriority="99" w:qFormat="1"/>
    <w:lsdException w:name="Body Text 3" w:semiHidden="0"/>
    <w:lsdException w:name="Body Text Indent 2" w:semiHidden="0"/>
    <w:lsdException w:name="Body Text Indent 3" w:semiHidden="0" w:unhideWhenUsed="0"/>
    <w:lsdException w:name="Block Text" w:semiHidden="0" w:unhideWhenUsed="0"/>
    <w:lsdException w:name="Hyperlink" w:uiPriority="99" w:qFormat="1"/>
    <w:lsdException w:name="FollowedHyperlink" w:uiPriority="99" w:qFormat="1"/>
    <w:lsdException w:name="Strong" w:semiHidden="0" w:unhideWhenUsed="0" w:qFormat="1"/>
    <w:lsdException w:name="Emphasis" w:semiHidden="0" w:uiPriority="20" w:unhideWhenUsed="0" w:qFormat="1"/>
    <w:lsdException w:name="Document Map" w:uiPriority="99" w:qFormat="1"/>
    <w:lsdException w:name="annotation subject" w:uiPriority="99" w:qFormat="1"/>
    <w:lsdException w:name="No List" w:uiPriority="99"/>
    <w:lsdException w:name="Balloon Text" w:uiPriority="99" w:qFormat="1"/>
    <w:lsdException w:name="Table Grid" w:semiHidden="0" w:uiPriority="39" w:unhideWhenUsed="0" w:qFormat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032631"/>
    <w:pPr>
      <w:widowControl w:val="0"/>
      <w:autoSpaceDE w:val="0"/>
      <w:adjustRightInd w:val="0"/>
      <w:snapToGrid w:val="0"/>
      <w:spacing w:line="360" w:lineRule="auto"/>
      <w:ind w:firstLine="482"/>
      <w:jc w:val="both"/>
    </w:pPr>
    <w:rPr>
      <w:rFonts w:ascii="宋体" w:hAnsi="宋体" w:cs="宋体"/>
      <w:snapToGrid w:val="0"/>
      <w:sz w:val="24"/>
      <w:szCs w:val="24"/>
    </w:rPr>
  </w:style>
  <w:style w:type="paragraph" w:styleId="1">
    <w:name w:val="heading 1"/>
    <w:next w:val="a6"/>
    <w:link w:val="1Char"/>
    <w:uiPriority w:val="9"/>
    <w:qFormat/>
    <w:rsid w:val="00872B4F"/>
    <w:pPr>
      <w:keepNext/>
      <w:keepLines/>
      <w:autoSpaceDE w:val="0"/>
      <w:autoSpaceDN w:val="0"/>
      <w:adjustRightInd w:val="0"/>
      <w:snapToGrid w:val="0"/>
      <w:spacing w:beforeLines="100" w:afterLines="100" w:line="360" w:lineRule="auto"/>
      <w:outlineLvl w:val="0"/>
    </w:pPr>
    <w:rPr>
      <w:rFonts w:eastAsia="黑体" w:cs="宋体"/>
      <w:b/>
      <w:snapToGrid w:val="0"/>
      <w:color w:val="000000"/>
      <w:sz w:val="36"/>
      <w:szCs w:val="36"/>
    </w:rPr>
  </w:style>
  <w:style w:type="paragraph" w:styleId="2">
    <w:name w:val="heading 2"/>
    <w:aliases w:val="(A-2),QCI Heading 2,H2,H21,H22,H23,H24,H25,H26,H27,H28,H29,H210,H211,H212,H221,H231,H241,H251,H261,H271,H281,H291,H2101,H2111,H213,H222,H232,H242,H252,H262,H272,H282,H292,H2102,H2112,H2121,H2211,H2311,H2411,H2511,H2611,H2711,H2811,H2911,A,l2,标题 1.1"/>
    <w:next w:val="a6"/>
    <w:link w:val="2Char"/>
    <w:uiPriority w:val="9"/>
    <w:qFormat/>
    <w:rsid w:val="00BF61A7"/>
    <w:pPr>
      <w:keepNext/>
      <w:keepLines/>
      <w:autoSpaceDE w:val="0"/>
      <w:autoSpaceDN w:val="0"/>
      <w:adjustRightInd w:val="0"/>
      <w:snapToGrid w:val="0"/>
      <w:spacing w:beforeLines="50" w:afterLines="50" w:line="360" w:lineRule="auto"/>
      <w:outlineLvl w:val="1"/>
    </w:pPr>
    <w:rPr>
      <w:rFonts w:ascii="Times" w:eastAsia="黑体" w:hAnsi="Times" w:cs="宋体"/>
      <w:b/>
      <w:snapToGrid w:val="0"/>
      <w:color w:val="000000"/>
      <w:sz w:val="32"/>
      <w:szCs w:val="32"/>
    </w:rPr>
  </w:style>
  <w:style w:type="paragraph" w:styleId="3">
    <w:name w:val="heading 3"/>
    <w:aliases w:val="(A-3),H3,H31,H32,H33,H34,H35,H36,H37,H38,H39,H310,H311,H321,H331,H341,H351,H361,H371,H381,H391,H3101,H312,H322,H332,H342,H352,H362,H372,H382,H392,H3102,H3111,H3211,H3311,H3411,H3511,H3611,H3711,H3811,H3911,H31011,H313,H323,H333,H343,H353,l3,CT,h3,3"/>
    <w:next w:val="a6"/>
    <w:link w:val="3Char"/>
    <w:uiPriority w:val="9"/>
    <w:qFormat/>
    <w:rsid w:val="00BF61A7"/>
    <w:pPr>
      <w:keepNext/>
      <w:keepLines/>
      <w:adjustRightInd w:val="0"/>
      <w:snapToGrid w:val="0"/>
      <w:spacing w:beforeLines="50" w:line="360" w:lineRule="auto"/>
      <w:outlineLvl w:val="2"/>
    </w:pPr>
    <w:rPr>
      <w:rFonts w:eastAsia="黑体" w:cs="宋体"/>
      <w:b/>
      <w:snapToGrid w:val="0"/>
      <w:sz w:val="28"/>
      <w:szCs w:val="28"/>
    </w:rPr>
  </w:style>
  <w:style w:type="paragraph" w:styleId="4">
    <w:name w:val="heading 4"/>
    <w:next w:val="a6"/>
    <w:link w:val="4Char"/>
    <w:uiPriority w:val="9"/>
    <w:qFormat/>
    <w:rsid w:val="00BF61A7"/>
    <w:pPr>
      <w:keepNext/>
      <w:keepLines/>
      <w:autoSpaceDE w:val="0"/>
      <w:autoSpaceDN w:val="0"/>
      <w:adjustRightInd w:val="0"/>
      <w:snapToGrid w:val="0"/>
      <w:spacing w:beforeLines="50" w:line="360" w:lineRule="auto"/>
      <w:outlineLvl w:val="3"/>
    </w:pPr>
    <w:rPr>
      <w:rFonts w:cs="宋体"/>
      <w:b/>
      <w:snapToGrid w:val="0"/>
      <w:color w:val="000000"/>
      <w:sz w:val="24"/>
      <w:szCs w:val="24"/>
    </w:rPr>
  </w:style>
  <w:style w:type="paragraph" w:styleId="5">
    <w:name w:val="heading 5"/>
    <w:next w:val="a6"/>
    <w:link w:val="5Char"/>
    <w:uiPriority w:val="9"/>
    <w:qFormat/>
    <w:rsid w:val="00BF61A7"/>
    <w:pPr>
      <w:keepNext/>
      <w:keepLines/>
      <w:numPr>
        <w:ilvl w:val="4"/>
        <w:numId w:val="1"/>
      </w:numPr>
      <w:adjustRightInd w:val="0"/>
      <w:snapToGrid w:val="0"/>
      <w:spacing w:beforeLines="50" w:line="360" w:lineRule="auto"/>
      <w:outlineLvl w:val="4"/>
    </w:pPr>
    <w:rPr>
      <w:rFonts w:cs="宋体"/>
      <w:b/>
      <w:snapToGrid w:val="0"/>
      <w:sz w:val="24"/>
      <w:szCs w:val="24"/>
    </w:rPr>
  </w:style>
  <w:style w:type="paragraph" w:styleId="6">
    <w:name w:val="heading 6"/>
    <w:next w:val="a6"/>
    <w:link w:val="6Char"/>
    <w:uiPriority w:val="9"/>
    <w:qFormat/>
    <w:rsid w:val="00BF61A7"/>
    <w:pPr>
      <w:keepNext/>
      <w:keepLines/>
      <w:numPr>
        <w:ilvl w:val="5"/>
        <w:numId w:val="1"/>
      </w:numPr>
      <w:adjustRightInd w:val="0"/>
      <w:snapToGrid w:val="0"/>
      <w:spacing w:beforeLines="50" w:line="360" w:lineRule="auto"/>
      <w:ind w:left="482"/>
      <w:outlineLvl w:val="5"/>
    </w:pPr>
    <w:rPr>
      <w:rFonts w:cs="宋体"/>
      <w:b/>
      <w:snapToGrid w:val="0"/>
      <w:sz w:val="24"/>
      <w:szCs w:val="24"/>
    </w:rPr>
  </w:style>
  <w:style w:type="paragraph" w:styleId="7">
    <w:name w:val="heading 7"/>
    <w:next w:val="a6"/>
    <w:link w:val="7Char"/>
    <w:uiPriority w:val="9"/>
    <w:qFormat/>
    <w:rsid w:val="00953050"/>
    <w:pPr>
      <w:keepNext/>
      <w:keepLines/>
      <w:adjustRightInd w:val="0"/>
      <w:snapToGrid w:val="0"/>
      <w:spacing w:beforeLines="50" w:line="360" w:lineRule="auto"/>
      <w:ind w:left="482"/>
      <w:outlineLvl w:val="6"/>
    </w:pPr>
    <w:rPr>
      <w:rFonts w:cs="宋体"/>
      <w:b/>
      <w:snapToGrid w:val="0"/>
      <w:sz w:val="24"/>
      <w:szCs w:val="24"/>
    </w:rPr>
  </w:style>
  <w:style w:type="paragraph" w:styleId="8">
    <w:name w:val="heading 8"/>
    <w:basedOn w:val="7"/>
    <w:next w:val="a6"/>
    <w:link w:val="8Char"/>
    <w:uiPriority w:val="9"/>
    <w:qFormat/>
    <w:rsid w:val="00953050"/>
    <w:pPr>
      <w:ind w:left="964"/>
      <w:outlineLvl w:val="7"/>
    </w:pPr>
    <w:rPr>
      <w:rFonts w:ascii="Arial" w:hAnsi="Arial"/>
    </w:rPr>
  </w:style>
  <w:style w:type="paragraph" w:styleId="9">
    <w:name w:val="heading 9"/>
    <w:basedOn w:val="8"/>
    <w:next w:val="a6"/>
    <w:link w:val="9Char"/>
    <w:uiPriority w:val="9"/>
    <w:qFormat/>
    <w:rsid w:val="00953050"/>
    <w:pPr>
      <w:ind w:left="1446"/>
      <w:outlineLvl w:val="8"/>
    </w:p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Title"/>
    <w:next w:val="a6"/>
    <w:link w:val="Char"/>
    <w:qFormat/>
    <w:rsid w:val="00623BC7"/>
    <w:pPr>
      <w:adjustRightInd w:val="0"/>
      <w:snapToGrid w:val="0"/>
      <w:spacing w:beforeLines="100" w:afterLines="100" w:line="360" w:lineRule="auto"/>
      <w:jc w:val="center"/>
      <w:outlineLvl w:val="0"/>
    </w:pPr>
    <w:rPr>
      <w:rFonts w:eastAsia="黑体" w:cs="Arial"/>
      <w:b/>
      <w:bCs/>
      <w:snapToGrid w:val="0"/>
      <w:spacing w:val="20"/>
      <w:sz w:val="36"/>
      <w:szCs w:val="36"/>
    </w:rPr>
  </w:style>
  <w:style w:type="paragraph" w:styleId="ab">
    <w:name w:val="Document Map"/>
    <w:basedOn w:val="a6"/>
    <w:link w:val="Char0"/>
    <w:uiPriority w:val="99"/>
    <w:qFormat/>
    <w:rsid w:val="00A029DB"/>
    <w:pPr>
      <w:shd w:val="clear" w:color="auto" w:fill="000080"/>
    </w:pPr>
  </w:style>
  <w:style w:type="paragraph" w:customStyle="1" w:styleId="ac">
    <w:name w:val="封面副标题"/>
    <w:rsid w:val="007B748D"/>
    <w:pPr>
      <w:adjustRightInd w:val="0"/>
      <w:snapToGrid w:val="0"/>
      <w:spacing w:before="400" w:after="400"/>
      <w:jc w:val="center"/>
    </w:pPr>
    <w:rPr>
      <w:rFonts w:eastAsia="黑体" w:cs="宋体"/>
      <w:b/>
      <w:snapToGrid w:val="0"/>
      <w:spacing w:val="20"/>
      <w:sz w:val="52"/>
      <w:szCs w:val="52"/>
    </w:rPr>
  </w:style>
  <w:style w:type="table" w:styleId="ad">
    <w:name w:val="Table Grid"/>
    <w:basedOn w:val="a8"/>
    <w:uiPriority w:val="39"/>
    <w:qFormat/>
    <w:rsid w:val="009F0E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封面主标题"/>
    <w:next w:val="ac"/>
    <w:qFormat/>
    <w:rsid w:val="007B748D"/>
    <w:pPr>
      <w:adjustRightInd w:val="0"/>
      <w:snapToGrid w:val="0"/>
      <w:spacing w:before="2400" w:after="400"/>
      <w:jc w:val="center"/>
    </w:pPr>
    <w:rPr>
      <w:rFonts w:eastAsia="黑体" w:cs="宋体"/>
      <w:b/>
      <w:snapToGrid w:val="0"/>
      <w:spacing w:val="20"/>
      <w:sz w:val="72"/>
      <w:szCs w:val="72"/>
    </w:rPr>
  </w:style>
  <w:style w:type="paragraph" w:customStyle="1" w:styleId="af">
    <w:name w:val="封面落款"/>
    <w:qFormat/>
    <w:rsid w:val="00B53A09"/>
    <w:pPr>
      <w:adjustRightInd w:val="0"/>
      <w:snapToGrid w:val="0"/>
      <w:spacing w:line="360" w:lineRule="auto"/>
      <w:jc w:val="center"/>
    </w:pPr>
    <w:rPr>
      <w:rFonts w:eastAsia="楷体_GB2312"/>
      <w:b/>
      <w:snapToGrid w:val="0"/>
      <w:color w:val="000000"/>
      <w:spacing w:val="60"/>
      <w:sz w:val="30"/>
      <w:szCs w:val="30"/>
    </w:rPr>
  </w:style>
  <w:style w:type="paragraph" w:customStyle="1" w:styleId="af0">
    <w:name w:val="表格"/>
    <w:qFormat/>
    <w:rsid w:val="003005A0"/>
    <w:pPr>
      <w:adjustRightInd w:val="0"/>
      <w:snapToGrid w:val="0"/>
    </w:pPr>
    <w:rPr>
      <w:snapToGrid w:val="0"/>
      <w:sz w:val="21"/>
      <w:szCs w:val="21"/>
    </w:rPr>
  </w:style>
  <w:style w:type="paragraph" w:customStyle="1" w:styleId="af1">
    <w:name w:val="说明"/>
    <w:rsid w:val="00C91913"/>
    <w:pPr>
      <w:adjustRightInd w:val="0"/>
      <w:snapToGrid w:val="0"/>
      <w:spacing w:beforeLines="50" w:line="360" w:lineRule="auto"/>
      <w:ind w:left="300" w:hangingChars="300" w:hanging="300"/>
    </w:pPr>
    <w:rPr>
      <w:rFonts w:cs="宋体"/>
      <w:b/>
      <w:snapToGrid w:val="0"/>
      <w:sz w:val="24"/>
      <w:szCs w:val="24"/>
    </w:rPr>
  </w:style>
  <w:style w:type="paragraph" w:styleId="af2">
    <w:name w:val="footer"/>
    <w:link w:val="Char1"/>
    <w:uiPriority w:val="99"/>
    <w:qFormat/>
    <w:rsid w:val="009C7408"/>
    <w:pPr>
      <w:adjustRightInd w:val="0"/>
      <w:snapToGrid w:val="0"/>
      <w:jc w:val="center"/>
    </w:pPr>
    <w:rPr>
      <w:snapToGrid w:val="0"/>
      <w:sz w:val="18"/>
      <w:szCs w:val="18"/>
    </w:rPr>
  </w:style>
  <w:style w:type="paragraph" w:styleId="10">
    <w:name w:val="toc 1"/>
    <w:next w:val="a6"/>
    <w:uiPriority w:val="39"/>
    <w:qFormat/>
    <w:rsid w:val="00B23BC6"/>
    <w:pPr>
      <w:adjustRightInd w:val="0"/>
      <w:snapToGrid w:val="0"/>
      <w:spacing w:before="120" w:after="120"/>
    </w:pPr>
    <w:rPr>
      <w:rFonts w:ascii="Times" w:hAnsi="Times"/>
      <w:b/>
      <w:caps/>
      <w:snapToGrid w:val="0"/>
    </w:rPr>
  </w:style>
  <w:style w:type="paragraph" w:styleId="20">
    <w:name w:val="toc 2"/>
    <w:basedOn w:val="a6"/>
    <w:next w:val="a6"/>
    <w:uiPriority w:val="39"/>
    <w:qFormat/>
    <w:rsid w:val="00B23BC6"/>
    <w:pPr>
      <w:spacing w:before="60" w:after="60" w:line="240" w:lineRule="auto"/>
      <w:ind w:left="692" w:hanging="482"/>
      <w:jc w:val="left"/>
    </w:pPr>
    <w:rPr>
      <w:rFonts w:ascii="Times" w:hAnsi="Times"/>
      <w:smallCaps/>
      <w:sz w:val="20"/>
    </w:rPr>
  </w:style>
  <w:style w:type="paragraph" w:styleId="30">
    <w:name w:val="toc 3"/>
    <w:basedOn w:val="a6"/>
    <w:next w:val="a6"/>
    <w:uiPriority w:val="39"/>
    <w:qFormat/>
    <w:rsid w:val="00C3116D"/>
    <w:pPr>
      <w:spacing w:line="240" w:lineRule="auto"/>
      <w:ind w:left="902" w:hanging="482"/>
      <w:jc w:val="left"/>
    </w:pPr>
    <w:rPr>
      <w:rFonts w:ascii="Times" w:hAnsi="Times"/>
      <w:sz w:val="20"/>
    </w:rPr>
  </w:style>
  <w:style w:type="paragraph" w:styleId="40">
    <w:name w:val="toc 4"/>
    <w:basedOn w:val="a6"/>
    <w:next w:val="a6"/>
    <w:autoRedefine/>
    <w:semiHidden/>
    <w:rsid w:val="00B23BC6"/>
    <w:pPr>
      <w:ind w:leftChars="600" w:left="1260"/>
    </w:pPr>
  </w:style>
  <w:style w:type="paragraph" w:styleId="50">
    <w:name w:val="toc 5"/>
    <w:basedOn w:val="a6"/>
    <w:next w:val="a6"/>
    <w:autoRedefine/>
    <w:semiHidden/>
    <w:rsid w:val="00B23BC6"/>
    <w:pPr>
      <w:ind w:leftChars="800" w:left="1680"/>
    </w:pPr>
  </w:style>
  <w:style w:type="paragraph" w:styleId="60">
    <w:name w:val="toc 6"/>
    <w:basedOn w:val="a6"/>
    <w:next w:val="a6"/>
    <w:autoRedefine/>
    <w:semiHidden/>
    <w:rsid w:val="00B23BC6"/>
    <w:pPr>
      <w:ind w:leftChars="1000" w:left="2100"/>
    </w:pPr>
  </w:style>
  <w:style w:type="paragraph" w:styleId="70">
    <w:name w:val="toc 7"/>
    <w:basedOn w:val="a6"/>
    <w:next w:val="a6"/>
    <w:autoRedefine/>
    <w:semiHidden/>
    <w:rsid w:val="00B23BC6"/>
    <w:pPr>
      <w:ind w:leftChars="1200" w:left="2520"/>
    </w:pPr>
  </w:style>
  <w:style w:type="paragraph" w:styleId="80">
    <w:name w:val="toc 8"/>
    <w:basedOn w:val="a6"/>
    <w:next w:val="a6"/>
    <w:autoRedefine/>
    <w:semiHidden/>
    <w:rsid w:val="00B23BC6"/>
    <w:pPr>
      <w:ind w:leftChars="1400" w:left="2940"/>
    </w:pPr>
  </w:style>
  <w:style w:type="paragraph" w:styleId="90">
    <w:name w:val="toc 9"/>
    <w:basedOn w:val="a6"/>
    <w:next w:val="a6"/>
    <w:autoRedefine/>
    <w:semiHidden/>
    <w:rsid w:val="00B23BC6"/>
    <w:pPr>
      <w:ind w:leftChars="1600" w:left="3360"/>
    </w:pPr>
  </w:style>
  <w:style w:type="character" w:styleId="af3">
    <w:name w:val="Hyperlink"/>
    <w:basedOn w:val="a7"/>
    <w:uiPriority w:val="99"/>
    <w:qFormat/>
    <w:rsid w:val="00B23BC6"/>
    <w:rPr>
      <w:color w:val="0000FF"/>
      <w:u w:val="single"/>
    </w:rPr>
  </w:style>
  <w:style w:type="paragraph" w:styleId="af4">
    <w:name w:val="Balloon Text"/>
    <w:basedOn w:val="a6"/>
    <w:link w:val="Char2"/>
    <w:uiPriority w:val="99"/>
    <w:qFormat/>
    <w:rsid w:val="00B23BC6"/>
    <w:rPr>
      <w:sz w:val="18"/>
      <w:szCs w:val="18"/>
    </w:rPr>
  </w:style>
  <w:style w:type="paragraph" w:styleId="11">
    <w:name w:val="index 1"/>
    <w:basedOn w:val="a6"/>
    <w:next w:val="a6"/>
    <w:autoRedefine/>
    <w:semiHidden/>
    <w:rsid w:val="00B23BC6"/>
  </w:style>
  <w:style w:type="paragraph" w:styleId="21">
    <w:name w:val="index 2"/>
    <w:basedOn w:val="a6"/>
    <w:next w:val="a6"/>
    <w:autoRedefine/>
    <w:semiHidden/>
    <w:rsid w:val="00B23BC6"/>
    <w:pPr>
      <w:ind w:leftChars="200" w:left="200"/>
    </w:pPr>
  </w:style>
  <w:style w:type="paragraph" w:styleId="31">
    <w:name w:val="index 3"/>
    <w:basedOn w:val="a6"/>
    <w:next w:val="a6"/>
    <w:autoRedefine/>
    <w:semiHidden/>
    <w:rsid w:val="00B23BC6"/>
    <w:pPr>
      <w:ind w:leftChars="400" w:left="400"/>
    </w:pPr>
  </w:style>
  <w:style w:type="paragraph" w:styleId="41">
    <w:name w:val="index 4"/>
    <w:basedOn w:val="a6"/>
    <w:next w:val="a6"/>
    <w:autoRedefine/>
    <w:semiHidden/>
    <w:rsid w:val="00B23BC6"/>
    <w:pPr>
      <w:ind w:leftChars="600" w:left="600"/>
    </w:pPr>
  </w:style>
  <w:style w:type="paragraph" w:styleId="51">
    <w:name w:val="index 5"/>
    <w:basedOn w:val="a6"/>
    <w:next w:val="a6"/>
    <w:autoRedefine/>
    <w:semiHidden/>
    <w:rsid w:val="00B23BC6"/>
    <w:pPr>
      <w:ind w:leftChars="800" w:left="800"/>
    </w:pPr>
  </w:style>
  <w:style w:type="paragraph" w:styleId="61">
    <w:name w:val="index 6"/>
    <w:basedOn w:val="a6"/>
    <w:next w:val="a6"/>
    <w:autoRedefine/>
    <w:semiHidden/>
    <w:rsid w:val="00B23BC6"/>
    <w:pPr>
      <w:ind w:leftChars="1000" w:left="1000"/>
    </w:pPr>
  </w:style>
  <w:style w:type="paragraph" w:styleId="71">
    <w:name w:val="index 7"/>
    <w:basedOn w:val="a6"/>
    <w:next w:val="a6"/>
    <w:autoRedefine/>
    <w:semiHidden/>
    <w:rsid w:val="00B23BC6"/>
    <w:pPr>
      <w:ind w:leftChars="1200" w:left="1200"/>
    </w:pPr>
  </w:style>
  <w:style w:type="paragraph" w:styleId="81">
    <w:name w:val="index 8"/>
    <w:basedOn w:val="a6"/>
    <w:next w:val="a6"/>
    <w:autoRedefine/>
    <w:semiHidden/>
    <w:rsid w:val="00B23BC6"/>
    <w:pPr>
      <w:ind w:leftChars="1400" w:left="1400"/>
    </w:pPr>
  </w:style>
  <w:style w:type="paragraph" w:styleId="91">
    <w:name w:val="index 9"/>
    <w:basedOn w:val="a6"/>
    <w:next w:val="a6"/>
    <w:autoRedefine/>
    <w:semiHidden/>
    <w:rsid w:val="00B23BC6"/>
    <w:pPr>
      <w:ind w:leftChars="1600" w:left="1600"/>
    </w:pPr>
  </w:style>
  <w:style w:type="paragraph" w:styleId="af5">
    <w:name w:val="header"/>
    <w:link w:val="Char3"/>
    <w:uiPriority w:val="99"/>
    <w:qFormat/>
    <w:rsid w:val="006663C7"/>
    <w:pPr>
      <w:pBdr>
        <w:bottom w:val="single" w:sz="6" w:space="1" w:color="auto"/>
      </w:pBdr>
      <w:adjustRightInd w:val="0"/>
      <w:snapToGrid w:val="0"/>
      <w:jc w:val="center"/>
    </w:pPr>
    <w:rPr>
      <w:rFonts w:cs="宋体"/>
      <w:snapToGrid w:val="0"/>
      <w:sz w:val="21"/>
      <w:szCs w:val="21"/>
    </w:rPr>
  </w:style>
  <w:style w:type="paragraph" w:styleId="af6">
    <w:name w:val="List Paragraph"/>
    <w:basedOn w:val="a6"/>
    <w:uiPriority w:val="34"/>
    <w:qFormat/>
    <w:rsid w:val="009F0ECC"/>
    <w:pPr>
      <w:ind w:firstLineChars="200" w:firstLine="420"/>
    </w:pPr>
  </w:style>
  <w:style w:type="paragraph" w:customStyle="1" w:styleId="af7">
    <w:name w:val="封面项目名称"/>
    <w:next w:val="a6"/>
    <w:rsid w:val="008F17E0"/>
    <w:pPr>
      <w:adjustRightInd w:val="0"/>
      <w:snapToGrid w:val="0"/>
      <w:spacing w:after="5200"/>
      <w:jc w:val="center"/>
    </w:pPr>
    <w:rPr>
      <w:rFonts w:eastAsia="黑体" w:cs="宋体"/>
      <w:b/>
      <w:snapToGrid w:val="0"/>
      <w:spacing w:val="20"/>
      <w:sz w:val="44"/>
      <w:szCs w:val="52"/>
    </w:rPr>
  </w:style>
  <w:style w:type="table" w:customStyle="1" w:styleId="af8">
    <w:name w:val="表格样式"/>
    <w:basedOn w:val="a8"/>
    <w:qFormat/>
    <w:rsid w:val="000E56BE"/>
    <w:pPr>
      <w:adjustRightInd w:val="0"/>
      <w:snapToGrid w:val="0"/>
      <w:jc w:val="both"/>
    </w:pPr>
    <w:rPr>
      <w:snapToGrid w:val="0"/>
      <w:sz w:val="21"/>
      <w:szCs w:val="21"/>
    </w:rPr>
    <w:tblPr>
      <w:tblStyleRowBandSize w:val="1"/>
      <w:tblStyleColBandSize w:val="1"/>
      <w:jc w:val="center"/>
      <w:tblInd w:w="0" w:type="dxa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left"/>
        <w:outlineLvl w:val="9"/>
      </w:pPr>
      <w:rPr>
        <w:rFonts w:ascii="Times New Roman" w:eastAsia="宋体" w:hAnsi="Times New Roman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:em w:val="none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eastAsia="宋体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fir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la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Horz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Horz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n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nwCel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s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sw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</w:style>
  <w:style w:type="paragraph" w:customStyle="1" w:styleId="505">
    <w:name w:val="样式 标题 5 + 段前: 0.5 行"/>
    <w:basedOn w:val="5"/>
    <w:rsid w:val="00D30B25"/>
    <w:rPr>
      <w:bCs/>
      <w:szCs w:val="20"/>
    </w:rPr>
  </w:style>
  <w:style w:type="paragraph" w:customStyle="1" w:styleId="a3">
    <w:name w:val="二级标题"/>
    <w:basedOn w:val="a6"/>
    <w:link w:val="Char4"/>
    <w:qFormat/>
    <w:rsid w:val="00814DC7"/>
    <w:pPr>
      <w:numPr>
        <w:ilvl w:val="1"/>
        <w:numId w:val="3"/>
      </w:numPr>
      <w:autoSpaceDE/>
      <w:adjustRightInd/>
      <w:snapToGrid/>
      <w:jc w:val="left"/>
      <w:outlineLvl w:val="1"/>
    </w:pPr>
    <w:rPr>
      <w:rFonts w:asciiTheme="minorHAnsi" w:eastAsia="黑体" w:hAnsiTheme="minorHAnsi" w:cstheme="minorBidi"/>
      <w:b/>
      <w:snapToGrid/>
      <w:kern w:val="2"/>
      <w:sz w:val="28"/>
      <w:szCs w:val="32"/>
    </w:rPr>
  </w:style>
  <w:style w:type="character" w:customStyle="1" w:styleId="Char4">
    <w:name w:val="二级标题 Char"/>
    <w:basedOn w:val="a7"/>
    <w:link w:val="a3"/>
    <w:qFormat/>
    <w:rsid w:val="00814DC7"/>
    <w:rPr>
      <w:rFonts w:asciiTheme="minorHAnsi" w:eastAsia="黑体" w:hAnsiTheme="minorHAnsi" w:cstheme="minorBidi"/>
      <w:b/>
      <w:kern w:val="2"/>
      <w:sz w:val="28"/>
      <w:szCs w:val="32"/>
    </w:rPr>
  </w:style>
  <w:style w:type="paragraph" w:customStyle="1" w:styleId="a2">
    <w:name w:val="圆点编号"/>
    <w:basedOn w:val="a6"/>
    <w:link w:val="Char5"/>
    <w:qFormat/>
    <w:rsid w:val="006E3F58"/>
    <w:pPr>
      <w:numPr>
        <w:numId w:val="4"/>
      </w:numPr>
      <w:autoSpaceDE/>
      <w:adjustRightInd/>
      <w:snapToGrid/>
      <w:spacing w:beforeLines="50" w:afterLines="50" w:line="240" w:lineRule="auto"/>
    </w:pPr>
    <w:rPr>
      <w:rFonts w:ascii="Calibri" w:eastAsia="黑体" w:hAnsi="Calibri" w:cstheme="minorBidi"/>
      <w:b/>
      <w:snapToGrid/>
      <w:kern w:val="2"/>
      <w:sz w:val="21"/>
      <w:szCs w:val="22"/>
    </w:rPr>
  </w:style>
  <w:style w:type="character" w:customStyle="1" w:styleId="Char5">
    <w:name w:val="圆点编号 Char"/>
    <w:basedOn w:val="a7"/>
    <w:link w:val="a2"/>
    <w:qFormat/>
    <w:rsid w:val="006E3F58"/>
    <w:rPr>
      <w:rFonts w:ascii="Calibri" w:eastAsia="黑体" w:hAnsi="Calibri" w:cstheme="minorBidi"/>
      <w:b/>
      <w:kern w:val="2"/>
      <w:sz w:val="21"/>
      <w:szCs w:val="22"/>
    </w:rPr>
  </w:style>
  <w:style w:type="paragraph" w:customStyle="1" w:styleId="af9">
    <w:name w:val="正文标准"/>
    <w:basedOn w:val="a6"/>
    <w:link w:val="Char6"/>
    <w:qFormat/>
    <w:rsid w:val="006E3F58"/>
    <w:pPr>
      <w:autoSpaceDE/>
      <w:adjustRightInd/>
      <w:snapToGrid/>
      <w:ind w:firstLineChars="200" w:firstLine="200"/>
      <w:jc w:val="left"/>
    </w:pPr>
    <w:rPr>
      <w:rFonts w:ascii="Calibri" w:eastAsia="黑体" w:hAnsi="Calibri" w:cstheme="minorBidi"/>
      <w:snapToGrid/>
      <w:kern w:val="2"/>
      <w:sz w:val="21"/>
      <w:szCs w:val="18"/>
    </w:rPr>
  </w:style>
  <w:style w:type="character" w:customStyle="1" w:styleId="Char6">
    <w:name w:val="正文标准 Char"/>
    <w:basedOn w:val="a7"/>
    <w:link w:val="af9"/>
    <w:qFormat/>
    <w:rsid w:val="006E3F58"/>
    <w:rPr>
      <w:rFonts w:ascii="Calibri" w:eastAsia="黑体" w:hAnsi="Calibri" w:cstheme="minorBidi"/>
      <w:kern w:val="2"/>
      <w:sz w:val="21"/>
      <w:szCs w:val="18"/>
    </w:rPr>
  </w:style>
  <w:style w:type="paragraph" w:customStyle="1" w:styleId="a0">
    <w:name w:val="注释文字格式"/>
    <w:basedOn w:val="af9"/>
    <w:link w:val="Char7"/>
    <w:qFormat/>
    <w:rsid w:val="006E3F58"/>
    <w:pPr>
      <w:numPr>
        <w:numId w:val="5"/>
      </w:numPr>
      <w:ind w:rightChars="100" w:right="100" w:firstLineChars="0" w:firstLine="0"/>
    </w:pPr>
    <w:rPr>
      <w:rFonts w:asciiTheme="minorHAnsi" w:eastAsia="仿宋" w:hAnsiTheme="minorHAnsi"/>
    </w:rPr>
  </w:style>
  <w:style w:type="character" w:customStyle="1" w:styleId="Char7">
    <w:name w:val="注释文字格式 Char"/>
    <w:basedOn w:val="Char4"/>
    <w:link w:val="a0"/>
    <w:qFormat/>
    <w:rsid w:val="006E3F58"/>
    <w:rPr>
      <w:rFonts w:asciiTheme="minorHAnsi" w:eastAsia="仿宋" w:hAnsiTheme="minorHAnsi" w:cstheme="minorBidi"/>
      <w:b w:val="0"/>
      <w:kern w:val="2"/>
      <w:sz w:val="21"/>
      <w:szCs w:val="18"/>
    </w:rPr>
  </w:style>
  <w:style w:type="paragraph" w:customStyle="1" w:styleId="12">
    <w:name w:val="列出段落1"/>
    <w:basedOn w:val="a6"/>
    <w:uiPriority w:val="34"/>
    <w:qFormat/>
    <w:rsid w:val="00640911"/>
    <w:pPr>
      <w:autoSpaceDE/>
      <w:adjustRightInd/>
      <w:snapToGrid/>
      <w:spacing w:line="240" w:lineRule="auto"/>
      <w:ind w:firstLineChars="200" w:firstLine="420"/>
    </w:pPr>
    <w:rPr>
      <w:rFonts w:asciiTheme="minorHAnsi" w:eastAsiaTheme="minorEastAsia" w:hAnsiTheme="minorHAnsi" w:cstheme="minorBidi"/>
      <w:snapToGrid/>
      <w:kern w:val="2"/>
      <w:sz w:val="21"/>
      <w:szCs w:val="22"/>
    </w:rPr>
  </w:style>
  <w:style w:type="paragraph" w:customStyle="1" w:styleId="afa">
    <w:name w:val="表格头格式"/>
    <w:basedOn w:val="a6"/>
    <w:link w:val="Char8"/>
    <w:qFormat/>
    <w:rsid w:val="0023064A"/>
    <w:pPr>
      <w:autoSpaceDE/>
      <w:adjustRightInd/>
      <w:snapToGrid/>
      <w:spacing w:line="240" w:lineRule="auto"/>
      <w:ind w:firstLine="0"/>
      <w:jc w:val="center"/>
    </w:pPr>
    <w:rPr>
      <w:rFonts w:ascii="Calibri" w:hAnsi="Calibri" w:cstheme="minorBidi"/>
      <w:b/>
      <w:snapToGrid/>
      <w:kern w:val="2"/>
      <w:sz w:val="18"/>
      <w:szCs w:val="18"/>
    </w:rPr>
  </w:style>
  <w:style w:type="character" w:customStyle="1" w:styleId="Char8">
    <w:name w:val="表格头格式 Char"/>
    <w:basedOn w:val="a7"/>
    <w:link w:val="afa"/>
    <w:qFormat/>
    <w:rsid w:val="0023064A"/>
    <w:rPr>
      <w:rFonts w:ascii="Calibri" w:hAnsi="Calibri" w:cstheme="minorBidi"/>
      <w:b/>
      <w:kern w:val="2"/>
      <w:sz w:val="18"/>
      <w:szCs w:val="18"/>
    </w:rPr>
  </w:style>
  <w:style w:type="paragraph" w:customStyle="1" w:styleId="afb">
    <w:name w:val="表格文字格式"/>
    <w:basedOn w:val="a6"/>
    <w:link w:val="Char9"/>
    <w:qFormat/>
    <w:rsid w:val="0023064A"/>
    <w:pPr>
      <w:autoSpaceDE/>
      <w:adjustRightInd/>
      <w:snapToGrid/>
      <w:spacing w:line="240" w:lineRule="auto"/>
      <w:ind w:firstLine="0"/>
      <w:jc w:val="left"/>
    </w:pPr>
    <w:rPr>
      <w:rFonts w:ascii="Calibri" w:hAnsi="Calibri" w:cstheme="minorBidi"/>
      <w:snapToGrid/>
      <w:kern w:val="2"/>
      <w:sz w:val="18"/>
      <w:szCs w:val="18"/>
    </w:rPr>
  </w:style>
  <w:style w:type="character" w:customStyle="1" w:styleId="Char9">
    <w:name w:val="表格文字格式 Char"/>
    <w:basedOn w:val="a7"/>
    <w:link w:val="afb"/>
    <w:qFormat/>
    <w:rsid w:val="0023064A"/>
    <w:rPr>
      <w:rFonts w:ascii="Calibri" w:hAnsi="Calibri" w:cstheme="minorBidi"/>
      <w:kern w:val="2"/>
      <w:sz w:val="18"/>
      <w:szCs w:val="18"/>
    </w:rPr>
  </w:style>
  <w:style w:type="paragraph" w:customStyle="1" w:styleId="afc">
    <w:name w:val="表格重要单元"/>
    <w:basedOn w:val="afb"/>
    <w:link w:val="Chara"/>
    <w:qFormat/>
    <w:rsid w:val="0023064A"/>
    <w:rPr>
      <w:b/>
    </w:rPr>
  </w:style>
  <w:style w:type="character" w:customStyle="1" w:styleId="Chara">
    <w:name w:val="表格重要单元 Char"/>
    <w:basedOn w:val="Char9"/>
    <w:link w:val="afc"/>
    <w:qFormat/>
    <w:rsid w:val="0023064A"/>
    <w:rPr>
      <w:rFonts w:ascii="Calibri" w:hAnsi="Calibri" w:cstheme="minorBidi"/>
      <w:b/>
      <w:kern w:val="2"/>
      <w:sz w:val="18"/>
      <w:szCs w:val="18"/>
    </w:rPr>
  </w:style>
  <w:style w:type="paragraph" w:customStyle="1" w:styleId="a">
    <w:name w:val="一级标题"/>
    <w:basedOn w:val="a6"/>
    <w:link w:val="Charb"/>
    <w:qFormat/>
    <w:rsid w:val="00F77522"/>
    <w:pPr>
      <w:numPr>
        <w:numId w:val="6"/>
      </w:numPr>
      <w:autoSpaceDE/>
      <w:adjustRightInd/>
      <w:snapToGrid/>
      <w:spacing w:beforeLines="100"/>
      <w:jc w:val="left"/>
      <w:outlineLvl w:val="0"/>
    </w:pPr>
    <w:rPr>
      <w:rFonts w:asciiTheme="minorHAnsi" w:eastAsia="黑体" w:hAnsiTheme="minorHAnsi" w:cstheme="minorBidi"/>
      <w:b/>
      <w:snapToGrid/>
      <w:kern w:val="2"/>
      <w:sz w:val="32"/>
      <w:szCs w:val="18"/>
    </w:rPr>
  </w:style>
  <w:style w:type="character" w:customStyle="1" w:styleId="Charb">
    <w:name w:val="一级标题 Char"/>
    <w:basedOn w:val="a7"/>
    <w:link w:val="a"/>
    <w:qFormat/>
    <w:rsid w:val="00F77522"/>
    <w:rPr>
      <w:rFonts w:asciiTheme="minorHAnsi" w:eastAsia="黑体" w:hAnsiTheme="minorHAnsi" w:cstheme="minorBidi"/>
      <w:b/>
      <w:kern w:val="2"/>
      <w:sz w:val="32"/>
      <w:szCs w:val="18"/>
    </w:rPr>
  </w:style>
  <w:style w:type="paragraph" w:styleId="afd">
    <w:name w:val="annotation text"/>
    <w:basedOn w:val="a6"/>
    <w:link w:val="Charc"/>
    <w:uiPriority w:val="99"/>
    <w:qFormat/>
    <w:rsid w:val="00644676"/>
    <w:pPr>
      <w:jc w:val="left"/>
    </w:pPr>
  </w:style>
  <w:style w:type="character" w:customStyle="1" w:styleId="Charc">
    <w:name w:val="批注文字 Char"/>
    <w:basedOn w:val="a7"/>
    <w:link w:val="afd"/>
    <w:uiPriority w:val="99"/>
    <w:qFormat/>
    <w:rsid w:val="00644676"/>
    <w:rPr>
      <w:rFonts w:ascii="宋体" w:hAnsi="宋体" w:cs="宋体"/>
      <w:snapToGrid w:val="0"/>
      <w:sz w:val="24"/>
      <w:szCs w:val="24"/>
    </w:rPr>
  </w:style>
  <w:style w:type="paragraph" w:styleId="afe">
    <w:name w:val="annotation subject"/>
    <w:basedOn w:val="afd"/>
    <w:next w:val="afd"/>
    <w:link w:val="Chard"/>
    <w:uiPriority w:val="99"/>
    <w:unhideWhenUsed/>
    <w:qFormat/>
    <w:rsid w:val="00644676"/>
    <w:pPr>
      <w:widowControl/>
      <w:autoSpaceDE/>
      <w:adjustRightInd/>
      <w:snapToGrid/>
      <w:spacing w:line="240" w:lineRule="auto"/>
      <w:ind w:firstLine="0"/>
    </w:pPr>
    <w:rPr>
      <w:rFonts w:ascii="Times New Roman" w:eastAsiaTheme="minorEastAsia" w:hAnsi="Times New Roman" w:cs="Times New Roman"/>
      <w:b/>
      <w:bCs/>
      <w:snapToGrid/>
    </w:rPr>
  </w:style>
  <w:style w:type="character" w:customStyle="1" w:styleId="Chard">
    <w:name w:val="批注主题 Char"/>
    <w:basedOn w:val="Charc"/>
    <w:link w:val="afe"/>
    <w:uiPriority w:val="99"/>
    <w:qFormat/>
    <w:rsid w:val="00644676"/>
    <w:rPr>
      <w:rFonts w:ascii="宋体" w:eastAsiaTheme="minorEastAsia" w:hAnsi="宋体" w:cs="宋体"/>
      <w:b/>
      <w:bCs/>
      <w:snapToGrid/>
      <w:sz w:val="24"/>
      <w:szCs w:val="24"/>
    </w:rPr>
  </w:style>
  <w:style w:type="paragraph" w:styleId="aff">
    <w:name w:val="caption"/>
    <w:basedOn w:val="a6"/>
    <w:next w:val="a6"/>
    <w:uiPriority w:val="35"/>
    <w:unhideWhenUsed/>
    <w:qFormat/>
    <w:rsid w:val="00644676"/>
    <w:pPr>
      <w:autoSpaceDE/>
      <w:adjustRightInd/>
      <w:snapToGrid/>
      <w:spacing w:line="240" w:lineRule="auto"/>
      <w:ind w:firstLine="0"/>
    </w:pPr>
    <w:rPr>
      <w:rFonts w:asciiTheme="majorHAnsi" w:eastAsia="黑体" w:hAnsiTheme="majorHAnsi" w:cstheme="majorBidi"/>
      <w:snapToGrid/>
      <w:kern w:val="2"/>
      <w:sz w:val="20"/>
      <w:szCs w:val="20"/>
    </w:rPr>
  </w:style>
  <w:style w:type="paragraph" w:styleId="aff0">
    <w:name w:val="Body Text"/>
    <w:basedOn w:val="a6"/>
    <w:link w:val="Chare"/>
    <w:qFormat/>
    <w:rsid w:val="00644676"/>
    <w:pPr>
      <w:autoSpaceDE/>
      <w:adjustRightInd/>
      <w:snapToGrid/>
      <w:spacing w:line="240" w:lineRule="auto"/>
      <w:ind w:firstLineChars="200" w:firstLine="420"/>
    </w:pPr>
    <w:rPr>
      <w:rFonts w:ascii="Times New Roman" w:hAnsi="Times New Roman" w:cs="Times New Roman"/>
      <w:snapToGrid/>
      <w:kern w:val="2"/>
      <w:sz w:val="21"/>
      <w:szCs w:val="20"/>
    </w:rPr>
  </w:style>
  <w:style w:type="character" w:customStyle="1" w:styleId="Chare">
    <w:name w:val="正文文本 Char"/>
    <w:basedOn w:val="a7"/>
    <w:link w:val="aff0"/>
    <w:qFormat/>
    <w:rsid w:val="00644676"/>
    <w:rPr>
      <w:kern w:val="2"/>
      <w:sz w:val="21"/>
    </w:rPr>
  </w:style>
  <w:style w:type="paragraph" w:styleId="aff1">
    <w:name w:val="Date"/>
    <w:basedOn w:val="a6"/>
    <w:next w:val="a6"/>
    <w:link w:val="Charf"/>
    <w:uiPriority w:val="99"/>
    <w:unhideWhenUsed/>
    <w:qFormat/>
    <w:rsid w:val="00644676"/>
    <w:pPr>
      <w:widowControl/>
      <w:autoSpaceDE/>
      <w:adjustRightInd/>
      <w:snapToGrid/>
      <w:spacing w:line="240" w:lineRule="auto"/>
      <w:ind w:leftChars="2500" w:left="100" w:firstLine="0"/>
      <w:jc w:val="left"/>
    </w:pPr>
    <w:rPr>
      <w:rFonts w:ascii="Times New Roman" w:eastAsiaTheme="minorEastAsia" w:hAnsi="Times New Roman" w:cs="Times New Roman"/>
      <w:snapToGrid/>
    </w:rPr>
  </w:style>
  <w:style w:type="character" w:customStyle="1" w:styleId="Charf">
    <w:name w:val="日期 Char"/>
    <w:basedOn w:val="a7"/>
    <w:link w:val="aff1"/>
    <w:uiPriority w:val="99"/>
    <w:qFormat/>
    <w:rsid w:val="00644676"/>
    <w:rPr>
      <w:rFonts w:eastAsiaTheme="minorEastAsia"/>
      <w:sz w:val="24"/>
      <w:szCs w:val="24"/>
    </w:rPr>
  </w:style>
  <w:style w:type="character" w:styleId="aff2">
    <w:name w:val="FollowedHyperlink"/>
    <w:basedOn w:val="a7"/>
    <w:uiPriority w:val="99"/>
    <w:unhideWhenUsed/>
    <w:qFormat/>
    <w:rsid w:val="00644676"/>
    <w:rPr>
      <w:color w:val="800080" w:themeColor="followedHyperlink"/>
      <w:u w:val="single"/>
    </w:rPr>
  </w:style>
  <w:style w:type="character" w:styleId="aff3">
    <w:name w:val="Emphasis"/>
    <w:basedOn w:val="a7"/>
    <w:uiPriority w:val="20"/>
    <w:qFormat/>
    <w:rsid w:val="00644676"/>
    <w:rPr>
      <w:i/>
      <w:iCs/>
    </w:rPr>
  </w:style>
  <w:style w:type="character" w:styleId="aff4">
    <w:name w:val="annotation reference"/>
    <w:basedOn w:val="a7"/>
    <w:uiPriority w:val="99"/>
    <w:unhideWhenUsed/>
    <w:qFormat/>
    <w:rsid w:val="00644676"/>
    <w:rPr>
      <w:sz w:val="21"/>
      <w:szCs w:val="21"/>
    </w:rPr>
  </w:style>
  <w:style w:type="paragraph" w:customStyle="1" w:styleId="05">
    <w:name w:val="0.5行距"/>
    <w:basedOn w:val="12"/>
    <w:link w:val="05Char"/>
    <w:qFormat/>
    <w:rsid w:val="00644676"/>
    <w:pPr>
      <w:spacing w:beforeLines="50" w:afterLines="50" w:line="360" w:lineRule="auto"/>
      <w:ind w:firstLineChars="0" w:firstLine="0"/>
    </w:pPr>
    <w:rPr>
      <w:rFonts w:ascii="黑体" w:eastAsia="黑体" w:hAnsi="黑体"/>
      <w:b/>
      <w:sz w:val="24"/>
      <w:szCs w:val="24"/>
    </w:rPr>
  </w:style>
  <w:style w:type="character" w:customStyle="1" w:styleId="05Char">
    <w:name w:val="0.5行距 Char"/>
    <w:basedOn w:val="a7"/>
    <w:link w:val="05"/>
    <w:qFormat/>
    <w:rsid w:val="00644676"/>
    <w:rPr>
      <w:rFonts w:ascii="黑体" w:eastAsia="黑体" w:hAnsi="黑体" w:cstheme="minorBidi"/>
      <w:b/>
      <w:kern w:val="2"/>
      <w:sz w:val="24"/>
      <w:szCs w:val="24"/>
    </w:rPr>
  </w:style>
  <w:style w:type="character" w:customStyle="1" w:styleId="1Char">
    <w:name w:val="标题 1 Char"/>
    <w:basedOn w:val="a7"/>
    <w:link w:val="1"/>
    <w:uiPriority w:val="9"/>
    <w:qFormat/>
    <w:rsid w:val="00644676"/>
    <w:rPr>
      <w:rFonts w:eastAsia="黑体" w:cs="宋体"/>
      <w:b/>
      <w:snapToGrid w:val="0"/>
      <w:color w:val="000000"/>
      <w:sz w:val="36"/>
      <w:szCs w:val="36"/>
    </w:rPr>
  </w:style>
  <w:style w:type="paragraph" w:customStyle="1" w:styleId="TOC1">
    <w:name w:val="TOC 标题1"/>
    <w:basedOn w:val="1"/>
    <w:next w:val="a6"/>
    <w:uiPriority w:val="39"/>
    <w:unhideWhenUsed/>
    <w:qFormat/>
    <w:rsid w:val="00644676"/>
    <w:pPr>
      <w:autoSpaceDE/>
      <w:autoSpaceDN/>
      <w:adjustRightInd/>
      <w:snapToGrid/>
      <w:spacing w:beforeLines="0" w:afterLines="0" w:line="259" w:lineRule="auto"/>
      <w:outlineLvl w:val="9"/>
    </w:pPr>
    <w:rPr>
      <w:rFonts w:asciiTheme="majorHAnsi" w:eastAsiaTheme="majorEastAsia" w:hAnsiTheme="majorHAnsi" w:cstheme="majorBidi"/>
      <w:b w:val="0"/>
      <w:snapToGrid/>
      <w:color w:val="365F91" w:themeColor="accent1" w:themeShade="BF"/>
      <w:sz w:val="32"/>
      <w:szCs w:val="32"/>
    </w:rPr>
  </w:style>
  <w:style w:type="character" w:customStyle="1" w:styleId="2Char">
    <w:name w:val="标题 2 Char"/>
    <w:aliases w:val="(A-2) Char,QCI Heading 2 Char,H2 Char,H21 Char,H22 Char,H23 Char,H24 Char,H25 Char,H26 Char,H27 Char,H28 Char,H29 Char,H210 Char,H211 Char,H212 Char,H221 Char,H231 Char,H241 Char,H251 Char,H261 Char,H271 Char,H281 Char,H291 Char,H2101 Char"/>
    <w:basedOn w:val="a7"/>
    <w:link w:val="2"/>
    <w:uiPriority w:val="9"/>
    <w:qFormat/>
    <w:rsid w:val="00644676"/>
    <w:rPr>
      <w:rFonts w:ascii="Times" w:eastAsia="黑体" w:hAnsi="Times" w:cs="宋体"/>
      <w:b/>
      <w:snapToGrid w:val="0"/>
      <w:color w:val="000000"/>
      <w:sz w:val="32"/>
      <w:szCs w:val="32"/>
    </w:rPr>
  </w:style>
  <w:style w:type="character" w:customStyle="1" w:styleId="3Char">
    <w:name w:val="标题 3 Char"/>
    <w:aliases w:val="(A-3) Char,H3 Char,H31 Char,H32 Char,H33 Char,H34 Char,H35 Char,H36 Char,H37 Char,H38 Char,H39 Char,H310 Char,H311 Char,H321 Char,H331 Char,H341 Char,H351 Char,H361 Char,H371 Char,H381 Char,H391 Char,H3101 Char,H312 Char,H322 Char,H332 Char"/>
    <w:basedOn w:val="a7"/>
    <w:link w:val="3"/>
    <w:uiPriority w:val="9"/>
    <w:qFormat/>
    <w:rsid w:val="00644676"/>
    <w:rPr>
      <w:rFonts w:eastAsia="黑体" w:cs="宋体"/>
      <w:b/>
      <w:snapToGrid w:val="0"/>
      <w:sz w:val="28"/>
      <w:szCs w:val="28"/>
    </w:rPr>
  </w:style>
  <w:style w:type="character" w:customStyle="1" w:styleId="4Char">
    <w:name w:val="标题 4 Char"/>
    <w:basedOn w:val="a7"/>
    <w:link w:val="4"/>
    <w:uiPriority w:val="9"/>
    <w:qFormat/>
    <w:rsid w:val="00644676"/>
    <w:rPr>
      <w:rFonts w:cs="宋体"/>
      <w:b/>
      <w:snapToGrid w:val="0"/>
      <w:color w:val="000000"/>
      <w:sz w:val="24"/>
      <w:szCs w:val="24"/>
    </w:rPr>
  </w:style>
  <w:style w:type="character" w:customStyle="1" w:styleId="5Char">
    <w:name w:val="标题 5 Char"/>
    <w:basedOn w:val="a7"/>
    <w:link w:val="5"/>
    <w:uiPriority w:val="9"/>
    <w:qFormat/>
    <w:rsid w:val="00644676"/>
    <w:rPr>
      <w:rFonts w:cs="宋体"/>
      <w:b/>
      <w:snapToGrid w:val="0"/>
      <w:sz w:val="24"/>
      <w:szCs w:val="24"/>
    </w:rPr>
  </w:style>
  <w:style w:type="character" w:customStyle="1" w:styleId="6Char">
    <w:name w:val="标题 6 Char"/>
    <w:basedOn w:val="a7"/>
    <w:link w:val="6"/>
    <w:uiPriority w:val="9"/>
    <w:qFormat/>
    <w:rsid w:val="00644676"/>
    <w:rPr>
      <w:rFonts w:cs="宋体"/>
      <w:b/>
      <w:snapToGrid w:val="0"/>
      <w:sz w:val="24"/>
      <w:szCs w:val="24"/>
    </w:rPr>
  </w:style>
  <w:style w:type="character" w:customStyle="1" w:styleId="7Char">
    <w:name w:val="标题 7 Char"/>
    <w:basedOn w:val="a7"/>
    <w:link w:val="7"/>
    <w:uiPriority w:val="9"/>
    <w:qFormat/>
    <w:rsid w:val="00644676"/>
    <w:rPr>
      <w:rFonts w:cs="宋体"/>
      <w:b/>
      <w:snapToGrid w:val="0"/>
      <w:sz w:val="24"/>
      <w:szCs w:val="24"/>
    </w:rPr>
  </w:style>
  <w:style w:type="paragraph" w:customStyle="1" w:styleId="050">
    <w:name w:val="表题注段后0.5行距"/>
    <w:basedOn w:val="aff"/>
    <w:link w:val="05Char0"/>
    <w:qFormat/>
    <w:rsid w:val="00644676"/>
    <w:pPr>
      <w:spacing w:afterLines="50"/>
      <w:jc w:val="center"/>
    </w:pPr>
  </w:style>
  <w:style w:type="character" w:customStyle="1" w:styleId="05Char0">
    <w:name w:val="表题注段后0.5行距 Char"/>
    <w:basedOn w:val="a7"/>
    <w:link w:val="050"/>
    <w:qFormat/>
    <w:rsid w:val="00644676"/>
    <w:rPr>
      <w:rFonts w:asciiTheme="majorHAnsi" w:eastAsia="黑体" w:hAnsiTheme="majorHAnsi" w:cstheme="majorBidi"/>
      <w:kern w:val="2"/>
    </w:rPr>
  </w:style>
  <w:style w:type="paragraph" w:customStyle="1" w:styleId="aff5">
    <w:name w:val="二级圆点编号"/>
    <w:basedOn w:val="a6"/>
    <w:link w:val="Charf0"/>
    <w:qFormat/>
    <w:rsid w:val="00644676"/>
    <w:pPr>
      <w:autoSpaceDE/>
      <w:adjustRightInd/>
      <w:snapToGrid/>
      <w:spacing w:beforeLines="50" w:afterLines="50" w:line="240" w:lineRule="auto"/>
      <w:ind w:firstLine="0"/>
    </w:pPr>
    <w:rPr>
      <w:rFonts w:ascii="Calibri" w:eastAsia="黑体" w:hAnsi="Calibri" w:cstheme="minorBidi"/>
      <w:b/>
      <w:snapToGrid/>
      <w:kern w:val="2"/>
      <w:sz w:val="21"/>
      <w:szCs w:val="22"/>
    </w:rPr>
  </w:style>
  <w:style w:type="character" w:customStyle="1" w:styleId="Charf0">
    <w:name w:val="二级圆点编号 Char"/>
    <w:basedOn w:val="a7"/>
    <w:link w:val="aff5"/>
    <w:qFormat/>
    <w:rsid w:val="00644676"/>
    <w:rPr>
      <w:rFonts w:ascii="Calibri" w:eastAsia="黑体" w:hAnsi="Calibri" w:cstheme="minorBidi"/>
      <w:b/>
      <w:kern w:val="2"/>
      <w:sz w:val="21"/>
      <w:szCs w:val="22"/>
    </w:rPr>
  </w:style>
  <w:style w:type="paragraph" w:customStyle="1" w:styleId="aff6">
    <w:name w:val="目录二级标题"/>
    <w:basedOn w:val="30"/>
    <w:link w:val="Charf1"/>
    <w:qFormat/>
    <w:rsid w:val="00644676"/>
    <w:pPr>
      <w:tabs>
        <w:tab w:val="left" w:pos="1470"/>
        <w:tab w:val="right" w:leader="dot" w:pos="8296"/>
      </w:tabs>
      <w:autoSpaceDE/>
      <w:adjustRightInd/>
      <w:snapToGrid/>
      <w:spacing w:line="360" w:lineRule="auto"/>
      <w:ind w:leftChars="400" w:left="400" w:firstLine="0"/>
    </w:pPr>
    <w:rPr>
      <w:rFonts w:ascii="黑体" w:eastAsia="黑体" w:hAnsi="黑体" w:cstheme="minorBidi"/>
      <w:snapToGrid/>
      <w:kern w:val="2"/>
      <w:sz w:val="24"/>
      <w:szCs w:val="22"/>
    </w:rPr>
  </w:style>
  <w:style w:type="character" w:customStyle="1" w:styleId="Charf1">
    <w:name w:val="目录二级标题 Char"/>
    <w:basedOn w:val="a7"/>
    <w:link w:val="aff6"/>
    <w:qFormat/>
    <w:rsid w:val="00644676"/>
    <w:rPr>
      <w:rFonts w:ascii="黑体" w:eastAsia="黑体" w:hAnsi="黑体" w:cstheme="minorBidi"/>
      <w:kern w:val="2"/>
      <w:sz w:val="24"/>
      <w:szCs w:val="22"/>
    </w:rPr>
  </w:style>
  <w:style w:type="paragraph" w:customStyle="1" w:styleId="aff7">
    <w:name w:val="目录格式"/>
    <w:basedOn w:val="a6"/>
    <w:link w:val="Charf2"/>
    <w:qFormat/>
    <w:rsid w:val="00644676"/>
    <w:pPr>
      <w:autoSpaceDE/>
      <w:adjustRightInd/>
      <w:snapToGrid/>
      <w:spacing w:beforeLines="50" w:afterLines="50" w:line="240" w:lineRule="auto"/>
      <w:ind w:firstLine="0"/>
    </w:pPr>
    <w:rPr>
      <w:rFonts w:ascii="黑体" w:eastAsia="黑体" w:hAnsi="黑体" w:cstheme="minorBidi"/>
      <w:b/>
      <w:snapToGrid/>
      <w:kern w:val="2"/>
      <w:sz w:val="32"/>
      <w:szCs w:val="32"/>
    </w:rPr>
  </w:style>
  <w:style w:type="character" w:customStyle="1" w:styleId="Charf2">
    <w:name w:val="目录格式 Char"/>
    <w:basedOn w:val="a7"/>
    <w:link w:val="aff7"/>
    <w:qFormat/>
    <w:rsid w:val="00644676"/>
    <w:rPr>
      <w:rFonts w:ascii="黑体" w:eastAsia="黑体" w:hAnsi="黑体" w:cstheme="minorBidi"/>
      <w:b/>
      <w:kern w:val="2"/>
      <w:sz w:val="32"/>
      <w:szCs w:val="32"/>
    </w:rPr>
  </w:style>
  <w:style w:type="paragraph" w:customStyle="1" w:styleId="aff8">
    <w:name w:val="目录一级标题"/>
    <w:basedOn w:val="20"/>
    <w:link w:val="Charf3"/>
    <w:qFormat/>
    <w:rsid w:val="00644676"/>
    <w:pPr>
      <w:tabs>
        <w:tab w:val="left" w:pos="1050"/>
        <w:tab w:val="right" w:leader="dot" w:pos="8296"/>
      </w:tabs>
      <w:autoSpaceDE/>
      <w:adjustRightInd/>
      <w:snapToGrid/>
      <w:spacing w:before="0" w:after="0" w:line="360" w:lineRule="auto"/>
      <w:ind w:leftChars="200" w:left="200" w:firstLine="0"/>
    </w:pPr>
    <w:rPr>
      <w:rFonts w:ascii="黑体" w:eastAsia="黑体" w:hAnsi="黑体" w:cstheme="minorBidi"/>
      <w:b/>
      <w:smallCaps w:val="0"/>
      <w:snapToGrid/>
      <w:kern w:val="2"/>
      <w:sz w:val="24"/>
      <w:szCs w:val="22"/>
    </w:rPr>
  </w:style>
  <w:style w:type="character" w:customStyle="1" w:styleId="Charf3">
    <w:name w:val="目录一级标题 Char"/>
    <w:basedOn w:val="a7"/>
    <w:link w:val="aff8"/>
    <w:qFormat/>
    <w:rsid w:val="00644676"/>
    <w:rPr>
      <w:rFonts w:ascii="黑体" w:eastAsia="黑体" w:hAnsi="黑体" w:cstheme="minorBidi"/>
      <w:b/>
      <w:kern w:val="2"/>
      <w:sz w:val="24"/>
      <w:szCs w:val="22"/>
    </w:rPr>
  </w:style>
  <w:style w:type="paragraph" w:customStyle="1" w:styleId="a1">
    <w:name w:val="三级标题"/>
    <w:basedOn w:val="a6"/>
    <w:link w:val="aff9"/>
    <w:qFormat/>
    <w:rsid w:val="00644676"/>
    <w:pPr>
      <w:numPr>
        <w:numId w:val="7"/>
      </w:numPr>
      <w:autoSpaceDE/>
      <w:adjustRightInd/>
      <w:snapToGrid/>
      <w:jc w:val="left"/>
      <w:outlineLvl w:val="2"/>
    </w:pPr>
    <w:rPr>
      <w:rFonts w:asciiTheme="minorHAnsi" w:eastAsia="黑体" w:hAnsiTheme="minorHAnsi" w:cstheme="minorBidi"/>
      <w:b/>
      <w:snapToGrid/>
      <w:kern w:val="2"/>
      <w:szCs w:val="18"/>
    </w:rPr>
  </w:style>
  <w:style w:type="character" w:customStyle="1" w:styleId="aff9">
    <w:name w:val="三级标题字符"/>
    <w:basedOn w:val="a7"/>
    <w:link w:val="a1"/>
    <w:qFormat/>
    <w:rsid w:val="00644676"/>
    <w:rPr>
      <w:rFonts w:asciiTheme="minorHAnsi" w:eastAsia="黑体" w:hAnsiTheme="minorHAnsi" w:cstheme="minorBidi"/>
      <w:b/>
      <w:kern w:val="2"/>
      <w:sz w:val="24"/>
      <w:szCs w:val="18"/>
    </w:rPr>
  </w:style>
  <w:style w:type="paragraph" w:customStyle="1" w:styleId="a4">
    <w:name w:val="三级圆点编号"/>
    <w:basedOn w:val="a6"/>
    <w:link w:val="Charf4"/>
    <w:qFormat/>
    <w:rsid w:val="00644676"/>
    <w:pPr>
      <w:numPr>
        <w:numId w:val="8"/>
      </w:numPr>
      <w:autoSpaceDE/>
      <w:adjustRightInd/>
      <w:snapToGrid/>
      <w:ind w:left="216" w:hangingChars="74" w:hanging="74"/>
    </w:pPr>
    <w:rPr>
      <w:rFonts w:ascii="Calibri" w:eastAsia="黑体" w:hAnsi="Calibri" w:cstheme="minorBidi"/>
      <w:snapToGrid/>
      <w:kern w:val="2"/>
      <w:sz w:val="21"/>
      <w:szCs w:val="22"/>
    </w:rPr>
  </w:style>
  <w:style w:type="character" w:customStyle="1" w:styleId="Charf4">
    <w:name w:val="三级圆点编号 Char"/>
    <w:basedOn w:val="a7"/>
    <w:link w:val="a4"/>
    <w:qFormat/>
    <w:rsid w:val="00644676"/>
    <w:rPr>
      <w:rFonts w:ascii="Calibri" w:eastAsia="黑体" w:hAnsi="Calibri" w:cstheme="minorBidi"/>
      <w:kern w:val="2"/>
      <w:sz w:val="21"/>
      <w:szCs w:val="22"/>
    </w:rPr>
  </w:style>
  <w:style w:type="paragraph" w:customStyle="1" w:styleId="affa">
    <w:name w:val="四级 标题"/>
    <w:basedOn w:val="a6"/>
    <w:link w:val="Charf5"/>
    <w:qFormat/>
    <w:rsid w:val="00644676"/>
    <w:pPr>
      <w:autoSpaceDE/>
      <w:adjustRightInd/>
      <w:snapToGrid/>
      <w:ind w:leftChars="300" w:left="720" w:hanging="420"/>
      <w:jc w:val="left"/>
    </w:pPr>
    <w:rPr>
      <w:rFonts w:asciiTheme="minorHAnsi" w:eastAsia="黑体" w:hAnsiTheme="minorHAnsi" w:cstheme="minorBidi"/>
      <w:b/>
      <w:snapToGrid/>
      <w:kern w:val="2"/>
      <w:sz w:val="21"/>
      <w:szCs w:val="18"/>
    </w:rPr>
  </w:style>
  <w:style w:type="character" w:customStyle="1" w:styleId="Charf5">
    <w:name w:val="四级 标题 Char"/>
    <w:basedOn w:val="a7"/>
    <w:link w:val="affa"/>
    <w:qFormat/>
    <w:rsid w:val="00644676"/>
    <w:rPr>
      <w:rFonts w:asciiTheme="minorHAnsi" w:eastAsia="黑体" w:hAnsiTheme="minorHAnsi" w:cstheme="minorBidi"/>
      <w:b/>
      <w:kern w:val="2"/>
      <w:sz w:val="21"/>
      <w:szCs w:val="18"/>
    </w:rPr>
  </w:style>
  <w:style w:type="paragraph" w:customStyle="1" w:styleId="051">
    <w:name w:val="图题注段后0.5行距"/>
    <w:basedOn w:val="050"/>
    <w:link w:val="05Char1"/>
    <w:qFormat/>
    <w:rsid w:val="00644676"/>
    <w:rPr>
      <w:sz w:val="18"/>
    </w:rPr>
  </w:style>
  <w:style w:type="character" w:customStyle="1" w:styleId="05Char1">
    <w:name w:val="图题注段后0.5行距 Char"/>
    <w:basedOn w:val="05Char0"/>
    <w:link w:val="051"/>
    <w:qFormat/>
    <w:rsid w:val="00644676"/>
    <w:rPr>
      <w:rFonts w:asciiTheme="majorHAnsi" w:eastAsia="黑体" w:hAnsiTheme="majorHAnsi" w:cstheme="majorBidi"/>
      <w:kern w:val="2"/>
      <w:sz w:val="18"/>
    </w:rPr>
  </w:style>
  <w:style w:type="character" w:customStyle="1" w:styleId="Char1">
    <w:name w:val="页脚 Char"/>
    <w:basedOn w:val="a7"/>
    <w:link w:val="af2"/>
    <w:uiPriority w:val="99"/>
    <w:qFormat/>
    <w:rsid w:val="009C7408"/>
    <w:rPr>
      <w:snapToGrid w:val="0"/>
      <w:sz w:val="18"/>
      <w:szCs w:val="18"/>
    </w:rPr>
  </w:style>
  <w:style w:type="paragraph" w:customStyle="1" w:styleId="052">
    <w:name w:val="正文后有表格0.5行距"/>
    <w:basedOn w:val="12"/>
    <w:link w:val="05Char2"/>
    <w:qFormat/>
    <w:rsid w:val="00644676"/>
    <w:pPr>
      <w:spacing w:afterLines="50" w:line="360" w:lineRule="auto"/>
      <w:ind w:firstLine="200"/>
      <w:jc w:val="left"/>
    </w:pPr>
    <w:rPr>
      <w:rFonts w:ascii="Calibri" w:eastAsia="黑体" w:hAnsi="Calibri"/>
      <w:szCs w:val="24"/>
    </w:rPr>
  </w:style>
  <w:style w:type="character" w:customStyle="1" w:styleId="05Char2">
    <w:name w:val="正文后有表格0.5行距 Char"/>
    <w:basedOn w:val="a7"/>
    <w:link w:val="052"/>
    <w:qFormat/>
    <w:rsid w:val="00644676"/>
    <w:rPr>
      <w:rFonts w:ascii="Calibri" w:eastAsia="黑体" w:hAnsi="Calibri" w:cstheme="minorBidi"/>
      <w:kern w:val="2"/>
      <w:sz w:val="21"/>
      <w:szCs w:val="24"/>
    </w:rPr>
  </w:style>
  <w:style w:type="paragraph" w:customStyle="1" w:styleId="Default">
    <w:name w:val="Default"/>
    <w:qFormat/>
    <w:rsid w:val="00644676"/>
    <w:pPr>
      <w:widowControl w:val="0"/>
      <w:autoSpaceDE w:val="0"/>
      <w:autoSpaceDN w:val="0"/>
      <w:adjustRightInd w:val="0"/>
      <w:spacing w:after="8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批注框文本 Char"/>
    <w:basedOn w:val="a7"/>
    <w:link w:val="af4"/>
    <w:uiPriority w:val="99"/>
    <w:qFormat/>
    <w:rsid w:val="00644676"/>
    <w:rPr>
      <w:rFonts w:ascii="宋体" w:hAnsi="宋体" w:cs="宋体"/>
      <w:snapToGrid w:val="0"/>
      <w:sz w:val="18"/>
      <w:szCs w:val="18"/>
    </w:rPr>
  </w:style>
  <w:style w:type="paragraph" w:customStyle="1" w:styleId="WJ">
    <w:name w:val="WJ_表格_首行格式"/>
    <w:basedOn w:val="a6"/>
    <w:link w:val="WJChar"/>
    <w:qFormat/>
    <w:rsid w:val="00644676"/>
    <w:pPr>
      <w:autoSpaceDE/>
      <w:adjustRightInd/>
      <w:snapToGrid/>
      <w:spacing w:line="240" w:lineRule="auto"/>
      <w:ind w:firstLine="0"/>
      <w:jc w:val="center"/>
    </w:pPr>
    <w:rPr>
      <w:rFonts w:ascii="Calibri" w:hAnsi="Calibri" w:cstheme="minorBidi"/>
      <w:b/>
      <w:snapToGrid/>
      <w:kern w:val="2"/>
      <w:sz w:val="18"/>
      <w:szCs w:val="18"/>
    </w:rPr>
  </w:style>
  <w:style w:type="character" w:customStyle="1" w:styleId="WJChar">
    <w:name w:val="WJ_表格_首行格式 Char"/>
    <w:basedOn w:val="a7"/>
    <w:link w:val="WJ"/>
    <w:qFormat/>
    <w:rsid w:val="00644676"/>
    <w:rPr>
      <w:rFonts w:ascii="Calibri" w:hAnsi="Calibri" w:cstheme="minorBidi"/>
      <w:b/>
      <w:kern w:val="2"/>
      <w:sz w:val="18"/>
      <w:szCs w:val="18"/>
    </w:rPr>
  </w:style>
  <w:style w:type="paragraph" w:customStyle="1" w:styleId="WJ0">
    <w:name w:val="WJ_表格_文本字体调整"/>
    <w:basedOn w:val="a6"/>
    <w:link w:val="WJChar0"/>
    <w:qFormat/>
    <w:rsid w:val="00644676"/>
    <w:pPr>
      <w:autoSpaceDE/>
      <w:adjustRightInd/>
      <w:snapToGrid/>
      <w:spacing w:line="240" w:lineRule="auto"/>
      <w:ind w:firstLine="0"/>
      <w:jc w:val="left"/>
    </w:pPr>
    <w:rPr>
      <w:rFonts w:ascii="Calibri" w:hAnsi="Calibri" w:cstheme="minorBidi"/>
      <w:snapToGrid/>
      <w:kern w:val="2"/>
      <w:sz w:val="18"/>
      <w:szCs w:val="18"/>
    </w:rPr>
  </w:style>
  <w:style w:type="character" w:customStyle="1" w:styleId="WJChar0">
    <w:name w:val="WJ_表格_文本字体调整 Char"/>
    <w:basedOn w:val="a7"/>
    <w:link w:val="WJ0"/>
    <w:qFormat/>
    <w:rsid w:val="00644676"/>
    <w:rPr>
      <w:rFonts w:ascii="Calibri" w:hAnsi="Calibri" w:cstheme="minorBidi"/>
      <w:kern w:val="2"/>
      <w:sz w:val="18"/>
      <w:szCs w:val="18"/>
    </w:rPr>
  </w:style>
  <w:style w:type="paragraph" w:customStyle="1" w:styleId="WJ1">
    <w:name w:val="WJ_表格_字体加粗"/>
    <w:basedOn w:val="WJ0"/>
    <w:link w:val="WJChar1"/>
    <w:qFormat/>
    <w:rsid w:val="00644676"/>
    <w:rPr>
      <w:b/>
    </w:rPr>
  </w:style>
  <w:style w:type="character" w:customStyle="1" w:styleId="WJChar1">
    <w:name w:val="WJ_表格_字体加粗 Char"/>
    <w:basedOn w:val="WJChar0"/>
    <w:link w:val="WJ1"/>
    <w:qFormat/>
    <w:rsid w:val="00644676"/>
    <w:rPr>
      <w:rFonts w:ascii="Calibri" w:hAnsi="Calibri" w:cstheme="minorBidi"/>
      <w:b/>
      <w:kern w:val="2"/>
      <w:sz w:val="18"/>
      <w:szCs w:val="18"/>
    </w:rPr>
  </w:style>
  <w:style w:type="paragraph" w:customStyle="1" w:styleId="WJ05">
    <w:name w:val="WJ_表格_表题注段后0.5行距"/>
    <w:basedOn w:val="aff"/>
    <w:link w:val="WJ05Char"/>
    <w:qFormat/>
    <w:rsid w:val="00644676"/>
    <w:pPr>
      <w:spacing w:afterLines="50"/>
      <w:jc w:val="center"/>
    </w:pPr>
    <w:rPr>
      <w:sz w:val="18"/>
    </w:rPr>
  </w:style>
  <w:style w:type="character" w:customStyle="1" w:styleId="WJ05Char">
    <w:name w:val="WJ_表格_表题注段后0.5行距 Char"/>
    <w:basedOn w:val="a7"/>
    <w:link w:val="WJ05"/>
    <w:qFormat/>
    <w:rsid w:val="00644676"/>
    <w:rPr>
      <w:rFonts w:asciiTheme="majorHAnsi" w:eastAsia="黑体" w:hAnsiTheme="majorHAnsi" w:cstheme="majorBidi"/>
      <w:kern w:val="2"/>
      <w:sz w:val="18"/>
    </w:rPr>
  </w:style>
  <w:style w:type="paragraph" w:customStyle="1" w:styleId="WJ2">
    <w:name w:val="WJ_文档标题_2级"/>
    <w:basedOn w:val="a6"/>
    <w:link w:val="WJ2Char"/>
    <w:qFormat/>
    <w:rsid w:val="00644676"/>
    <w:pPr>
      <w:autoSpaceDE/>
      <w:adjustRightInd/>
      <w:snapToGrid/>
      <w:ind w:leftChars="100" w:left="520" w:hanging="420"/>
      <w:jc w:val="left"/>
      <w:outlineLvl w:val="1"/>
    </w:pPr>
    <w:rPr>
      <w:rFonts w:asciiTheme="minorHAnsi" w:eastAsia="黑体" w:hAnsiTheme="minorHAnsi" w:cstheme="minorBidi"/>
      <w:b/>
      <w:snapToGrid/>
      <w:kern w:val="2"/>
      <w:sz w:val="28"/>
      <w:szCs w:val="32"/>
    </w:rPr>
  </w:style>
  <w:style w:type="character" w:customStyle="1" w:styleId="WJ2Char">
    <w:name w:val="WJ_文档标题_2级 Char"/>
    <w:basedOn w:val="a7"/>
    <w:link w:val="WJ2"/>
    <w:qFormat/>
    <w:rsid w:val="00644676"/>
    <w:rPr>
      <w:rFonts w:asciiTheme="minorHAnsi" w:eastAsia="黑体" w:hAnsiTheme="minorHAnsi" w:cstheme="minorBidi"/>
      <w:b/>
      <w:kern w:val="2"/>
      <w:sz w:val="28"/>
      <w:szCs w:val="32"/>
    </w:rPr>
  </w:style>
  <w:style w:type="paragraph" w:customStyle="1" w:styleId="WJ3">
    <w:name w:val="WJ_文件版本号"/>
    <w:basedOn w:val="a6"/>
    <w:link w:val="WJChar2"/>
    <w:qFormat/>
    <w:rsid w:val="00644676"/>
    <w:pPr>
      <w:autoSpaceDE/>
      <w:adjustRightInd/>
      <w:snapToGrid/>
      <w:spacing w:beforeLines="50" w:afterLines="2950" w:line="240" w:lineRule="auto"/>
      <w:ind w:firstLine="0"/>
      <w:jc w:val="center"/>
    </w:pPr>
    <w:rPr>
      <w:rFonts w:ascii="黑体" w:eastAsia="黑体" w:hAnsi="黑体" w:cstheme="minorBidi"/>
      <w:b/>
      <w:snapToGrid/>
      <w:color w:val="000000" w:themeColor="text1"/>
      <w:kern w:val="2"/>
      <w:sz w:val="32"/>
      <w:szCs w:val="32"/>
    </w:rPr>
  </w:style>
  <w:style w:type="character" w:customStyle="1" w:styleId="WJChar2">
    <w:name w:val="WJ_文件版本号 Char"/>
    <w:basedOn w:val="a7"/>
    <w:link w:val="WJ3"/>
    <w:qFormat/>
    <w:rsid w:val="00644676"/>
    <w:rPr>
      <w:rFonts w:ascii="黑体" w:eastAsia="黑体" w:hAnsi="黑体" w:cstheme="minorBidi"/>
      <w:b/>
      <w:color w:val="000000" w:themeColor="text1"/>
      <w:kern w:val="2"/>
      <w:sz w:val="32"/>
      <w:szCs w:val="32"/>
    </w:rPr>
  </w:style>
  <w:style w:type="character" w:customStyle="1" w:styleId="Char0">
    <w:name w:val="文档结构图 Char"/>
    <w:basedOn w:val="a7"/>
    <w:link w:val="ab"/>
    <w:uiPriority w:val="99"/>
    <w:qFormat/>
    <w:rsid w:val="00644676"/>
    <w:rPr>
      <w:rFonts w:ascii="宋体" w:hAnsi="宋体" w:cs="宋体"/>
      <w:snapToGrid w:val="0"/>
      <w:sz w:val="24"/>
      <w:szCs w:val="24"/>
      <w:shd w:val="clear" w:color="auto" w:fill="000080"/>
    </w:rPr>
  </w:style>
  <w:style w:type="character" w:customStyle="1" w:styleId="8Char">
    <w:name w:val="标题 8 Char"/>
    <w:basedOn w:val="a7"/>
    <w:link w:val="8"/>
    <w:uiPriority w:val="9"/>
    <w:qFormat/>
    <w:rsid w:val="00644676"/>
    <w:rPr>
      <w:rFonts w:ascii="Arial" w:hAnsi="Arial" w:cs="宋体"/>
      <w:b/>
      <w:snapToGrid w:val="0"/>
      <w:sz w:val="24"/>
      <w:szCs w:val="24"/>
    </w:rPr>
  </w:style>
  <w:style w:type="character" w:customStyle="1" w:styleId="9Char">
    <w:name w:val="标题 9 Char"/>
    <w:basedOn w:val="a7"/>
    <w:link w:val="9"/>
    <w:uiPriority w:val="9"/>
    <w:qFormat/>
    <w:rsid w:val="00644676"/>
    <w:rPr>
      <w:rFonts w:ascii="Arial" w:hAnsi="Arial" w:cs="宋体"/>
      <w:b/>
      <w:snapToGrid w:val="0"/>
      <w:sz w:val="24"/>
      <w:szCs w:val="24"/>
    </w:rPr>
  </w:style>
  <w:style w:type="paragraph" w:customStyle="1" w:styleId="13">
    <w:name w:val="正文1"/>
    <w:basedOn w:val="a6"/>
    <w:qFormat/>
    <w:rsid w:val="00644676"/>
    <w:pPr>
      <w:autoSpaceDE/>
      <w:adjustRightInd/>
      <w:snapToGrid/>
      <w:spacing w:line="240" w:lineRule="auto"/>
      <w:ind w:firstLine="0"/>
    </w:pPr>
    <w:rPr>
      <w:rFonts w:hAnsi="Times New Roman" w:cs="Times New Roman"/>
      <w:snapToGrid/>
      <w:kern w:val="2"/>
      <w:sz w:val="21"/>
    </w:rPr>
  </w:style>
  <w:style w:type="paragraph" w:customStyle="1" w:styleId="22">
    <w:name w:val="列出段落2"/>
    <w:basedOn w:val="a6"/>
    <w:uiPriority w:val="99"/>
    <w:qFormat/>
    <w:rsid w:val="00644676"/>
    <w:pPr>
      <w:widowControl/>
      <w:autoSpaceDE/>
      <w:adjustRightInd/>
      <w:snapToGrid/>
      <w:spacing w:line="240" w:lineRule="auto"/>
      <w:ind w:firstLineChars="200" w:firstLine="420"/>
      <w:jc w:val="left"/>
    </w:pPr>
    <w:rPr>
      <w:rFonts w:ascii="Times New Roman" w:eastAsiaTheme="minorEastAsia" w:hAnsi="Times New Roman" w:cs="Times New Roman"/>
      <w:snapToGrid/>
    </w:rPr>
  </w:style>
  <w:style w:type="character" w:customStyle="1" w:styleId="apple-converted-space">
    <w:name w:val="apple-converted-space"/>
    <w:basedOn w:val="a7"/>
    <w:qFormat/>
    <w:rsid w:val="00644676"/>
  </w:style>
  <w:style w:type="character" w:customStyle="1" w:styleId="Charf6">
    <w:name w:val="三级标题 Char"/>
    <w:basedOn w:val="a7"/>
    <w:qFormat/>
    <w:rsid w:val="00644676"/>
    <w:rPr>
      <w:rFonts w:eastAsia="黑体"/>
      <w:b/>
      <w:sz w:val="24"/>
      <w:szCs w:val="18"/>
    </w:rPr>
  </w:style>
  <w:style w:type="paragraph" w:customStyle="1" w:styleId="5051">
    <w:name w:val="样式 标题 5 + 段前: 0.5 行1"/>
    <w:basedOn w:val="5"/>
    <w:rsid w:val="00717739"/>
    <w:pPr>
      <w:numPr>
        <w:ilvl w:val="0"/>
        <w:numId w:val="0"/>
      </w:numPr>
      <w:spacing w:beforeLines="0"/>
    </w:pPr>
    <w:rPr>
      <w:bCs/>
      <w:szCs w:val="20"/>
    </w:rPr>
  </w:style>
  <w:style w:type="character" w:customStyle="1" w:styleId="Char">
    <w:name w:val="标题 Char"/>
    <w:basedOn w:val="a7"/>
    <w:link w:val="aa"/>
    <w:rsid w:val="00DD69AB"/>
    <w:rPr>
      <w:rFonts w:eastAsia="黑体" w:cs="Arial"/>
      <w:b/>
      <w:bCs/>
      <w:snapToGrid w:val="0"/>
      <w:spacing w:val="20"/>
      <w:sz w:val="36"/>
      <w:szCs w:val="36"/>
    </w:rPr>
  </w:style>
  <w:style w:type="character" w:customStyle="1" w:styleId="Char3">
    <w:name w:val="页眉 Char"/>
    <w:link w:val="af5"/>
    <w:uiPriority w:val="99"/>
    <w:qFormat/>
    <w:rsid w:val="000A0B7B"/>
    <w:rPr>
      <w:rFonts w:cs="宋体"/>
      <w:snapToGrid w:val="0"/>
      <w:sz w:val="21"/>
      <w:szCs w:val="21"/>
    </w:rPr>
  </w:style>
  <w:style w:type="character" w:styleId="affb">
    <w:name w:val="page number"/>
    <w:basedOn w:val="a7"/>
    <w:semiHidden/>
    <w:unhideWhenUsed/>
    <w:rsid w:val="00DD26F1"/>
  </w:style>
  <w:style w:type="paragraph" w:customStyle="1" w:styleId="a5">
    <w:name w:val="小标题"/>
    <w:basedOn w:val="a6"/>
    <w:rsid w:val="00A178A5"/>
    <w:pPr>
      <w:numPr>
        <w:numId w:val="23"/>
      </w:numPr>
      <w:autoSpaceDE/>
      <w:adjustRightInd/>
      <w:snapToGrid/>
      <w:spacing w:line="240" w:lineRule="auto"/>
    </w:pPr>
    <w:rPr>
      <w:rFonts w:ascii="Times New Roman" w:hAnsi="Times New Roman" w:cs="Times New Roman"/>
      <w:b/>
      <w:snapToGrid/>
      <w:kern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annotation text" w:uiPriority="99" w:qFormat="1"/>
    <w:lsdException w:name="header" w:uiPriority="99" w:qFormat="1"/>
    <w:lsdException w:name="footer" w:uiPriority="99" w:qFormat="1"/>
    <w:lsdException w:name="caption" w:uiPriority="35" w:qFormat="1"/>
    <w:lsdException w:name="annotation reference" w:uiPriority="99" w:qFormat="1"/>
    <w:lsdException w:name="List" w:semiHidden="0"/>
    <w:lsdException w:name="List 2" w:semiHidden="0"/>
    <w:lsdException w:name="List 3" w:semiHidden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Title" w:semiHidden="0" w:unhideWhenUsed="0" w:qFormat="1"/>
    <w:lsdException w:name="Body Text" w:qFormat="1"/>
    <w:lsdException w:name="Subtitle" w:semiHidden="0" w:unhideWhenUsed="0" w:qFormat="1"/>
    <w:lsdException w:name="Date" w:uiPriority="99" w:qFormat="1"/>
    <w:lsdException w:name="Body Text 3" w:semiHidden="0"/>
    <w:lsdException w:name="Body Text Indent 2" w:semiHidden="0"/>
    <w:lsdException w:name="Body Text Indent 3" w:semiHidden="0" w:unhideWhenUsed="0"/>
    <w:lsdException w:name="Block Text" w:semiHidden="0" w:unhideWhenUsed="0"/>
    <w:lsdException w:name="Hyperlink" w:uiPriority="99" w:qFormat="1"/>
    <w:lsdException w:name="FollowedHyperlink" w:uiPriority="99" w:qFormat="1"/>
    <w:lsdException w:name="Strong" w:semiHidden="0" w:unhideWhenUsed="0" w:qFormat="1"/>
    <w:lsdException w:name="Emphasis" w:semiHidden="0" w:uiPriority="20" w:unhideWhenUsed="0" w:qFormat="1"/>
    <w:lsdException w:name="Document Map" w:uiPriority="99" w:qFormat="1"/>
    <w:lsdException w:name="annotation subject" w:uiPriority="99" w:qFormat="1"/>
    <w:lsdException w:name="No List" w:uiPriority="99"/>
    <w:lsdException w:name="Balloon Text" w:uiPriority="99" w:qFormat="1"/>
    <w:lsdException w:name="Table Grid" w:semiHidden="0" w:uiPriority="39" w:unhideWhenUsed="0" w:qFormat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032631"/>
    <w:pPr>
      <w:widowControl w:val="0"/>
      <w:autoSpaceDE w:val="0"/>
      <w:adjustRightInd w:val="0"/>
      <w:snapToGrid w:val="0"/>
      <w:spacing w:line="360" w:lineRule="auto"/>
      <w:ind w:firstLine="482"/>
      <w:jc w:val="both"/>
    </w:pPr>
    <w:rPr>
      <w:rFonts w:ascii="宋体" w:hAnsi="宋体" w:cs="宋体"/>
      <w:snapToGrid w:val="0"/>
      <w:sz w:val="24"/>
      <w:szCs w:val="24"/>
    </w:rPr>
  </w:style>
  <w:style w:type="paragraph" w:styleId="1">
    <w:name w:val="heading 1"/>
    <w:next w:val="a6"/>
    <w:link w:val="1Char"/>
    <w:uiPriority w:val="9"/>
    <w:qFormat/>
    <w:rsid w:val="00872B4F"/>
    <w:pPr>
      <w:keepNext/>
      <w:keepLines/>
      <w:autoSpaceDE w:val="0"/>
      <w:autoSpaceDN w:val="0"/>
      <w:adjustRightInd w:val="0"/>
      <w:snapToGrid w:val="0"/>
      <w:spacing w:beforeLines="100" w:afterLines="100" w:line="360" w:lineRule="auto"/>
      <w:outlineLvl w:val="0"/>
    </w:pPr>
    <w:rPr>
      <w:rFonts w:eastAsia="黑体" w:cs="宋体"/>
      <w:b/>
      <w:snapToGrid w:val="0"/>
      <w:color w:val="000000"/>
      <w:sz w:val="36"/>
      <w:szCs w:val="36"/>
    </w:rPr>
  </w:style>
  <w:style w:type="paragraph" w:styleId="2">
    <w:name w:val="heading 2"/>
    <w:aliases w:val="(A-2),QCI Heading 2,H2,H21,H22,H23,H24,H25,H26,H27,H28,H29,H210,H211,H212,H221,H231,H241,H251,H261,H271,H281,H291,H2101,H2111,H213,H222,H232,H242,H252,H262,H272,H282,H292,H2102,H2112,H2121,H2211,H2311,H2411,H2511,H2611,H2711,H2811,H2911,A,l2,标题 1.1"/>
    <w:next w:val="a6"/>
    <w:link w:val="2Char"/>
    <w:uiPriority w:val="9"/>
    <w:qFormat/>
    <w:rsid w:val="00BF61A7"/>
    <w:pPr>
      <w:keepNext/>
      <w:keepLines/>
      <w:autoSpaceDE w:val="0"/>
      <w:autoSpaceDN w:val="0"/>
      <w:adjustRightInd w:val="0"/>
      <w:snapToGrid w:val="0"/>
      <w:spacing w:beforeLines="50" w:afterLines="50" w:line="360" w:lineRule="auto"/>
      <w:outlineLvl w:val="1"/>
    </w:pPr>
    <w:rPr>
      <w:rFonts w:ascii="Times" w:eastAsia="黑体" w:hAnsi="Times" w:cs="宋体"/>
      <w:b/>
      <w:snapToGrid w:val="0"/>
      <w:color w:val="000000"/>
      <w:sz w:val="32"/>
      <w:szCs w:val="32"/>
    </w:rPr>
  </w:style>
  <w:style w:type="paragraph" w:styleId="3">
    <w:name w:val="heading 3"/>
    <w:aliases w:val="(A-3),H3,H31,H32,H33,H34,H35,H36,H37,H38,H39,H310,H311,H321,H331,H341,H351,H361,H371,H381,H391,H3101,H312,H322,H332,H342,H352,H362,H372,H382,H392,H3102,H3111,H3211,H3311,H3411,H3511,H3611,H3711,H3811,H3911,H31011,H313,H323,H333,H343,H353,l3,CT,h3,3"/>
    <w:next w:val="a6"/>
    <w:link w:val="3Char"/>
    <w:uiPriority w:val="9"/>
    <w:qFormat/>
    <w:rsid w:val="00BF61A7"/>
    <w:pPr>
      <w:keepNext/>
      <w:keepLines/>
      <w:adjustRightInd w:val="0"/>
      <w:snapToGrid w:val="0"/>
      <w:spacing w:beforeLines="50" w:line="360" w:lineRule="auto"/>
      <w:outlineLvl w:val="2"/>
    </w:pPr>
    <w:rPr>
      <w:rFonts w:eastAsia="黑体" w:cs="宋体"/>
      <w:b/>
      <w:snapToGrid w:val="0"/>
      <w:sz w:val="28"/>
      <w:szCs w:val="28"/>
    </w:rPr>
  </w:style>
  <w:style w:type="paragraph" w:styleId="4">
    <w:name w:val="heading 4"/>
    <w:next w:val="a6"/>
    <w:link w:val="4Char"/>
    <w:uiPriority w:val="9"/>
    <w:qFormat/>
    <w:rsid w:val="00BF61A7"/>
    <w:pPr>
      <w:keepNext/>
      <w:keepLines/>
      <w:autoSpaceDE w:val="0"/>
      <w:autoSpaceDN w:val="0"/>
      <w:adjustRightInd w:val="0"/>
      <w:snapToGrid w:val="0"/>
      <w:spacing w:beforeLines="50" w:line="360" w:lineRule="auto"/>
      <w:outlineLvl w:val="3"/>
    </w:pPr>
    <w:rPr>
      <w:rFonts w:cs="宋体"/>
      <w:b/>
      <w:snapToGrid w:val="0"/>
      <w:color w:val="000000"/>
      <w:sz w:val="24"/>
      <w:szCs w:val="24"/>
    </w:rPr>
  </w:style>
  <w:style w:type="paragraph" w:styleId="5">
    <w:name w:val="heading 5"/>
    <w:next w:val="a6"/>
    <w:link w:val="5Char"/>
    <w:uiPriority w:val="9"/>
    <w:qFormat/>
    <w:rsid w:val="00BF61A7"/>
    <w:pPr>
      <w:keepNext/>
      <w:keepLines/>
      <w:numPr>
        <w:ilvl w:val="4"/>
        <w:numId w:val="1"/>
      </w:numPr>
      <w:adjustRightInd w:val="0"/>
      <w:snapToGrid w:val="0"/>
      <w:spacing w:beforeLines="50" w:line="360" w:lineRule="auto"/>
      <w:outlineLvl w:val="4"/>
    </w:pPr>
    <w:rPr>
      <w:rFonts w:cs="宋体"/>
      <w:b/>
      <w:snapToGrid w:val="0"/>
      <w:sz w:val="24"/>
      <w:szCs w:val="24"/>
    </w:rPr>
  </w:style>
  <w:style w:type="paragraph" w:styleId="6">
    <w:name w:val="heading 6"/>
    <w:next w:val="a6"/>
    <w:link w:val="6Char"/>
    <w:uiPriority w:val="9"/>
    <w:qFormat/>
    <w:rsid w:val="00BF61A7"/>
    <w:pPr>
      <w:keepNext/>
      <w:keepLines/>
      <w:numPr>
        <w:ilvl w:val="5"/>
        <w:numId w:val="1"/>
      </w:numPr>
      <w:adjustRightInd w:val="0"/>
      <w:snapToGrid w:val="0"/>
      <w:spacing w:beforeLines="50" w:line="360" w:lineRule="auto"/>
      <w:ind w:left="482"/>
      <w:outlineLvl w:val="5"/>
    </w:pPr>
    <w:rPr>
      <w:rFonts w:cs="宋体"/>
      <w:b/>
      <w:snapToGrid w:val="0"/>
      <w:sz w:val="24"/>
      <w:szCs w:val="24"/>
    </w:rPr>
  </w:style>
  <w:style w:type="paragraph" w:styleId="7">
    <w:name w:val="heading 7"/>
    <w:next w:val="a6"/>
    <w:link w:val="7Char"/>
    <w:uiPriority w:val="9"/>
    <w:qFormat/>
    <w:rsid w:val="00953050"/>
    <w:pPr>
      <w:keepNext/>
      <w:keepLines/>
      <w:adjustRightInd w:val="0"/>
      <w:snapToGrid w:val="0"/>
      <w:spacing w:beforeLines="50" w:line="360" w:lineRule="auto"/>
      <w:ind w:left="482"/>
      <w:outlineLvl w:val="6"/>
    </w:pPr>
    <w:rPr>
      <w:rFonts w:cs="宋体"/>
      <w:b/>
      <w:snapToGrid w:val="0"/>
      <w:sz w:val="24"/>
      <w:szCs w:val="24"/>
    </w:rPr>
  </w:style>
  <w:style w:type="paragraph" w:styleId="8">
    <w:name w:val="heading 8"/>
    <w:basedOn w:val="7"/>
    <w:next w:val="a6"/>
    <w:link w:val="8Char"/>
    <w:uiPriority w:val="9"/>
    <w:qFormat/>
    <w:rsid w:val="00953050"/>
    <w:pPr>
      <w:ind w:left="964"/>
      <w:outlineLvl w:val="7"/>
    </w:pPr>
    <w:rPr>
      <w:rFonts w:ascii="Arial" w:hAnsi="Arial"/>
    </w:rPr>
  </w:style>
  <w:style w:type="paragraph" w:styleId="9">
    <w:name w:val="heading 9"/>
    <w:basedOn w:val="8"/>
    <w:next w:val="a6"/>
    <w:link w:val="9Char"/>
    <w:uiPriority w:val="9"/>
    <w:qFormat/>
    <w:rsid w:val="00953050"/>
    <w:pPr>
      <w:ind w:left="1446"/>
      <w:outlineLvl w:val="8"/>
    </w:p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Title"/>
    <w:next w:val="a6"/>
    <w:link w:val="Char"/>
    <w:qFormat/>
    <w:rsid w:val="00623BC7"/>
    <w:pPr>
      <w:adjustRightInd w:val="0"/>
      <w:snapToGrid w:val="0"/>
      <w:spacing w:beforeLines="100" w:afterLines="100" w:line="360" w:lineRule="auto"/>
      <w:jc w:val="center"/>
      <w:outlineLvl w:val="0"/>
    </w:pPr>
    <w:rPr>
      <w:rFonts w:eastAsia="黑体" w:cs="Arial"/>
      <w:b/>
      <w:bCs/>
      <w:snapToGrid w:val="0"/>
      <w:spacing w:val="20"/>
      <w:sz w:val="36"/>
      <w:szCs w:val="36"/>
    </w:rPr>
  </w:style>
  <w:style w:type="paragraph" w:styleId="ab">
    <w:name w:val="Document Map"/>
    <w:basedOn w:val="a6"/>
    <w:link w:val="Char0"/>
    <w:uiPriority w:val="99"/>
    <w:qFormat/>
    <w:rsid w:val="00A029DB"/>
    <w:pPr>
      <w:shd w:val="clear" w:color="auto" w:fill="000080"/>
    </w:pPr>
  </w:style>
  <w:style w:type="paragraph" w:customStyle="1" w:styleId="ac">
    <w:name w:val="封面副标题"/>
    <w:rsid w:val="007B748D"/>
    <w:pPr>
      <w:adjustRightInd w:val="0"/>
      <w:snapToGrid w:val="0"/>
      <w:spacing w:before="400" w:after="400"/>
      <w:jc w:val="center"/>
    </w:pPr>
    <w:rPr>
      <w:rFonts w:eastAsia="黑体" w:cs="宋体"/>
      <w:b/>
      <w:snapToGrid w:val="0"/>
      <w:spacing w:val="20"/>
      <w:sz w:val="52"/>
      <w:szCs w:val="52"/>
    </w:rPr>
  </w:style>
  <w:style w:type="table" w:styleId="ad">
    <w:name w:val="Table Grid"/>
    <w:basedOn w:val="a8"/>
    <w:uiPriority w:val="39"/>
    <w:qFormat/>
    <w:rsid w:val="009F0E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封面主标题"/>
    <w:next w:val="ac"/>
    <w:qFormat/>
    <w:rsid w:val="007B748D"/>
    <w:pPr>
      <w:adjustRightInd w:val="0"/>
      <w:snapToGrid w:val="0"/>
      <w:spacing w:before="2400" w:after="400"/>
      <w:jc w:val="center"/>
    </w:pPr>
    <w:rPr>
      <w:rFonts w:eastAsia="黑体" w:cs="宋体"/>
      <w:b/>
      <w:snapToGrid w:val="0"/>
      <w:spacing w:val="20"/>
      <w:sz w:val="72"/>
      <w:szCs w:val="72"/>
    </w:rPr>
  </w:style>
  <w:style w:type="paragraph" w:customStyle="1" w:styleId="af">
    <w:name w:val="封面落款"/>
    <w:qFormat/>
    <w:rsid w:val="00B53A09"/>
    <w:pPr>
      <w:adjustRightInd w:val="0"/>
      <w:snapToGrid w:val="0"/>
      <w:spacing w:line="360" w:lineRule="auto"/>
      <w:jc w:val="center"/>
    </w:pPr>
    <w:rPr>
      <w:rFonts w:eastAsia="楷体_GB2312"/>
      <w:b/>
      <w:snapToGrid w:val="0"/>
      <w:color w:val="000000"/>
      <w:spacing w:val="60"/>
      <w:sz w:val="30"/>
      <w:szCs w:val="30"/>
    </w:rPr>
  </w:style>
  <w:style w:type="paragraph" w:customStyle="1" w:styleId="af0">
    <w:name w:val="表格"/>
    <w:qFormat/>
    <w:rsid w:val="003005A0"/>
    <w:pPr>
      <w:adjustRightInd w:val="0"/>
      <w:snapToGrid w:val="0"/>
    </w:pPr>
    <w:rPr>
      <w:snapToGrid w:val="0"/>
      <w:sz w:val="21"/>
      <w:szCs w:val="21"/>
    </w:rPr>
  </w:style>
  <w:style w:type="paragraph" w:customStyle="1" w:styleId="af1">
    <w:name w:val="说明"/>
    <w:rsid w:val="00C91913"/>
    <w:pPr>
      <w:adjustRightInd w:val="0"/>
      <w:snapToGrid w:val="0"/>
      <w:spacing w:beforeLines="50" w:line="360" w:lineRule="auto"/>
      <w:ind w:left="300" w:hangingChars="300" w:hanging="300"/>
    </w:pPr>
    <w:rPr>
      <w:rFonts w:cs="宋体"/>
      <w:b/>
      <w:snapToGrid w:val="0"/>
      <w:sz w:val="24"/>
      <w:szCs w:val="24"/>
    </w:rPr>
  </w:style>
  <w:style w:type="paragraph" w:styleId="af2">
    <w:name w:val="footer"/>
    <w:link w:val="Char1"/>
    <w:uiPriority w:val="99"/>
    <w:qFormat/>
    <w:rsid w:val="009C7408"/>
    <w:pPr>
      <w:adjustRightInd w:val="0"/>
      <w:snapToGrid w:val="0"/>
      <w:jc w:val="center"/>
    </w:pPr>
    <w:rPr>
      <w:snapToGrid w:val="0"/>
      <w:sz w:val="18"/>
      <w:szCs w:val="18"/>
    </w:rPr>
  </w:style>
  <w:style w:type="paragraph" w:styleId="10">
    <w:name w:val="toc 1"/>
    <w:next w:val="a6"/>
    <w:uiPriority w:val="39"/>
    <w:qFormat/>
    <w:rsid w:val="00B23BC6"/>
    <w:pPr>
      <w:adjustRightInd w:val="0"/>
      <w:snapToGrid w:val="0"/>
      <w:spacing w:before="120" w:after="120"/>
    </w:pPr>
    <w:rPr>
      <w:rFonts w:ascii="Times" w:hAnsi="Times"/>
      <w:b/>
      <w:caps/>
      <w:snapToGrid w:val="0"/>
    </w:rPr>
  </w:style>
  <w:style w:type="paragraph" w:styleId="20">
    <w:name w:val="toc 2"/>
    <w:basedOn w:val="a6"/>
    <w:next w:val="a6"/>
    <w:uiPriority w:val="39"/>
    <w:qFormat/>
    <w:rsid w:val="00B23BC6"/>
    <w:pPr>
      <w:spacing w:before="60" w:after="60" w:line="240" w:lineRule="auto"/>
      <w:ind w:left="692" w:hanging="482"/>
      <w:jc w:val="left"/>
    </w:pPr>
    <w:rPr>
      <w:rFonts w:ascii="Times" w:hAnsi="Times"/>
      <w:smallCaps/>
      <w:sz w:val="20"/>
    </w:rPr>
  </w:style>
  <w:style w:type="paragraph" w:styleId="30">
    <w:name w:val="toc 3"/>
    <w:basedOn w:val="a6"/>
    <w:next w:val="a6"/>
    <w:uiPriority w:val="39"/>
    <w:qFormat/>
    <w:rsid w:val="00C3116D"/>
    <w:pPr>
      <w:spacing w:line="240" w:lineRule="auto"/>
      <w:ind w:left="902" w:hanging="482"/>
      <w:jc w:val="left"/>
    </w:pPr>
    <w:rPr>
      <w:rFonts w:ascii="Times" w:hAnsi="Times"/>
      <w:sz w:val="20"/>
    </w:rPr>
  </w:style>
  <w:style w:type="paragraph" w:styleId="40">
    <w:name w:val="toc 4"/>
    <w:basedOn w:val="a6"/>
    <w:next w:val="a6"/>
    <w:autoRedefine/>
    <w:semiHidden/>
    <w:rsid w:val="00B23BC6"/>
    <w:pPr>
      <w:ind w:leftChars="600" w:left="1260"/>
    </w:pPr>
  </w:style>
  <w:style w:type="paragraph" w:styleId="50">
    <w:name w:val="toc 5"/>
    <w:basedOn w:val="a6"/>
    <w:next w:val="a6"/>
    <w:autoRedefine/>
    <w:semiHidden/>
    <w:rsid w:val="00B23BC6"/>
    <w:pPr>
      <w:ind w:leftChars="800" w:left="1680"/>
    </w:pPr>
  </w:style>
  <w:style w:type="paragraph" w:styleId="60">
    <w:name w:val="toc 6"/>
    <w:basedOn w:val="a6"/>
    <w:next w:val="a6"/>
    <w:autoRedefine/>
    <w:semiHidden/>
    <w:rsid w:val="00B23BC6"/>
    <w:pPr>
      <w:ind w:leftChars="1000" w:left="2100"/>
    </w:pPr>
  </w:style>
  <w:style w:type="paragraph" w:styleId="70">
    <w:name w:val="toc 7"/>
    <w:basedOn w:val="a6"/>
    <w:next w:val="a6"/>
    <w:autoRedefine/>
    <w:semiHidden/>
    <w:rsid w:val="00B23BC6"/>
    <w:pPr>
      <w:ind w:leftChars="1200" w:left="2520"/>
    </w:pPr>
  </w:style>
  <w:style w:type="paragraph" w:styleId="80">
    <w:name w:val="toc 8"/>
    <w:basedOn w:val="a6"/>
    <w:next w:val="a6"/>
    <w:autoRedefine/>
    <w:semiHidden/>
    <w:rsid w:val="00B23BC6"/>
    <w:pPr>
      <w:ind w:leftChars="1400" w:left="2940"/>
    </w:pPr>
  </w:style>
  <w:style w:type="paragraph" w:styleId="90">
    <w:name w:val="toc 9"/>
    <w:basedOn w:val="a6"/>
    <w:next w:val="a6"/>
    <w:autoRedefine/>
    <w:semiHidden/>
    <w:rsid w:val="00B23BC6"/>
    <w:pPr>
      <w:ind w:leftChars="1600" w:left="3360"/>
    </w:pPr>
  </w:style>
  <w:style w:type="character" w:styleId="af3">
    <w:name w:val="Hyperlink"/>
    <w:basedOn w:val="a7"/>
    <w:uiPriority w:val="99"/>
    <w:qFormat/>
    <w:rsid w:val="00B23BC6"/>
    <w:rPr>
      <w:color w:val="0000FF"/>
      <w:u w:val="single"/>
    </w:rPr>
  </w:style>
  <w:style w:type="paragraph" w:styleId="af4">
    <w:name w:val="Balloon Text"/>
    <w:basedOn w:val="a6"/>
    <w:link w:val="Char2"/>
    <w:uiPriority w:val="99"/>
    <w:qFormat/>
    <w:rsid w:val="00B23BC6"/>
    <w:rPr>
      <w:sz w:val="18"/>
      <w:szCs w:val="18"/>
    </w:rPr>
  </w:style>
  <w:style w:type="paragraph" w:styleId="11">
    <w:name w:val="index 1"/>
    <w:basedOn w:val="a6"/>
    <w:next w:val="a6"/>
    <w:autoRedefine/>
    <w:semiHidden/>
    <w:rsid w:val="00B23BC6"/>
  </w:style>
  <w:style w:type="paragraph" w:styleId="21">
    <w:name w:val="index 2"/>
    <w:basedOn w:val="a6"/>
    <w:next w:val="a6"/>
    <w:autoRedefine/>
    <w:semiHidden/>
    <w:rsid w:val="00B23BC6"/>
    <w:pPr>
      <w:ind w:leftChars="200" w:left="200"/>
    </w:pPr>
  </w:style>
  <w:style w:type="paragraph" w:styleId="31">
    <w:name w:val="index 3"/>
    <w:basedOn w:val="a6"/>
    <w:next w:val="a6"/>
    <w:autoRedefine/>
    <w:semiHidden/>
    <w:rsid w:val="00B23BC6"/>
    <w:pPr>
      <w:ind w:leftChars="400" w:left="400"/>
    </w:pPr>
  </w:style>
  <w:style w:type="paragraph" w:styleId="41">
    <w:name w:val="index 4"/>
    <w:basedOn w:val="a6"/>
    <w:next w:val="a6"/>
    <w:autoRedefine/>
    <w:semiHidden/>
    <w:rsid w:val="00B23BC6"/>
    <w:pPr>
      <w:ind w:leftChars="600" w:left="600"/>
    </w:pPr>
  </w:style>
  <w:style w:type="paragraph" w:styleId="51">
    <w:name w:val="index 5"/>
    <w:basedOn w:val="a6"/>
    <w:next w:val="a6"/>
    <w:autoRedefine/>
    <w:semiHidden/>
    <w:rsid w:val="00B23BC6"/>
    <w:pPr>
      <w:ind w:leftChars="800" w:left="800"/>
    </w:pPr>
  </w:style>
  <w:style w:type="paragraph" w:styleId="61">
    <w:name w:val="index 6"/>
    <w:basedOn w:val="a6"/>
    <w:next w:val="a6"/>
    <w:autoRedefine/>
    <w:semiHidden/>
    <w:rsid w:val="00B23BC6"/>
    <w:pPr>
      <w:ind w:leftChars="1000" w:left="1000"/>
    </w:pPr>
  </w:style>
  <w:style w:type="paragraph" w:styleId="71">
    <w:name w:val="index 7"/>
    <w:basedOn w:val="a6"/>
    <w:next w:val="a6"/>
    <w:autoRedefine/>
    <w:semiHidden/>
    <w:rsid w:val="00B23BC6"/>
    <w:pPr>
      <w:ind w:leftChars="1200" w:left="1200"/>
    </w:pPr>
  </w:style>
  <w:style w:type="paragraph" w:styleId="81">
    <w:name w:val="index 8"/>
    <w:basedOn w:val="a6"/>
    <w:next w:val="a6"/>
    <w:autoRedefine/>
    <w:semiHidden/>
    <w:rsid w:val="00B23BC6"/>
    <w:pPr>
      <w:ind w:leftChars="1400" w:left="1400"/>
    </w:pPr>
  </w:style>
  <w:style w:type="paragraph" w:styleId="91">
    <w:name w:val="index 9"/>
    <w:basedOn w:val="a6"/>
    <w:next w:val="a6"/>
    <w:autoRedefine/>
    <w:semiHidden/>
    <w:rsid w:val="00B23BC6"/>
    <w:pPr>
      <w:ind w:leftChars="1600" w:left="1600"/>
    </w:pPr>
  </w:style>
  <w:style w:type="paragraph" w:styleId="af5">
    <w:name w:val="header"/>
    <w:link w:val="Char3"/>
    <w:uiPriority w:val="99"/>
    <w:qFormat/>
    <w:rsid w:val="006663C7"/>
    <w:pPr>
      <w:pBdr>
        <w:bottom w:val="single" w:sz="6" w:space="1" w:color="auto"/>
      </w:pBdr>
      <w:adjustRightInd w:val="0"/>
      <w:snapToGrid w:val="0"/>
      <w:jc w:val="center"/>
    </w:pPr>
    <w:rPr>
      <w:rFonts w:cs="宋体"/>
      <w:snapToGrid w:val="0"/>
      <w:sz w:val="21"/>
      <w:szCs w:val="21"/>
    </w:rPr>
  </w:style>
  <w:style w:type="paragraph" w:styleId="af6">
    <w:name w:val="List Paragraph"/>
    <w:basedOn w:val="a6"/>
    <w:uiPriority w:val="34"/>
    <w:qFormat/>
    <w:rsid w:val="009F0ECC"/>
    <w:pPr>
      <w:ind w:firstLineChars="200" w:firstLine="420"/>
    </w:pPr>
  </w:style>
  <w:style w:type="paragraph" w:customStyle="1" w:styleId="af7">
    <w:name w:val="封面项目名称"/>
    <w:next w:val="a6"/>
    <w:rsid w:val="008F17E0"/>
    <w:pPr>
      <w:adjustRightInd w:val="0"/>
      <w:snapToGrid w:val="0"/>
      <w:spacing w:after="5200"/>
      <w:jc w:val="center"/>
    </w:pPr>
    <w:rPr>
      <w:rFonts w:eastAsia="黑体" w:cs="宋体"/>
      <w:b/>
      <w:snapToGrid w:val="0"/>
      <w:spacing w:val="20"/>
      <w:sz w:val="44"/>
      <w:szCs w:val="52"/>
    </w:rPr>
  </w:style>
  <w:style w:type="table" w:customStyle="1" w:styleId="af8">
    <w:name w:val="表格样式"/>
    <w:basedOn w:val="a8"/>
    <w:qFormat/>
    <w:rsid w:val="000E56BE"/>
    <w:pPr>
      <w:adjustRightInd w:val="0"/>
      <w:snapToGrid w:val="0"/>
      <w:jc w:val="both"/>
    </w:pPr>
    <w:rPr>
      <w:snapToGrid w:val="0"/>
      <w:sz w:val="21"/>
      <w:szCs w:val="21"/>
    </w:rPr>
    <w:tblPr>
      <w:tblStyleRowBandSize w:val="1"/>
      <w:tblStyleColBandSize w:val="1"/>
      <w:jc w:val="center"/>
      <w:tblInd w:w="0" w:type="dxa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left"/>
        <w:outlineLvl w:val="9"/>
      </w:pPr>
      <w:rPr>
        <w:rFonts w:ascii="Times New Roman" w:eastAsia="宋体" w:hAnsi="Times New Roman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:em w:val="none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eastAsia="宋体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fir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lastCo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Vert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1Horz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band2Horz"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n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nwCell">
      <w:rPr>
        <w:rFonts w:ascii="Times New Roman" w:hAnsi="Times New Roman"/>
        <w:sz w:val="21"/>
      </w:rPr>
      <w:tblPr/>
      <w:tcPr>
        <w:tc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cBorders>
      </w:tcPr>
    </w:tblStylePr>
    <w:tblStylePr w:type="se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  <w:tblStylePr w:type="swCell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</w:tcPr>
    </w:tblStylePr>
  </w:style>
  <w:style w:type="paragraph" w:customStyle="1" w:styleId="505">
    <w:name w:val="样式 标题 5 + 段前: 0.5 行"/>
    <w:basedOn w:val="5"/>
    <w:rsid w:val="00D30B25"/>
    <w:rPr>
      <w:bCs/>
      <w:szCs w:val="20"/>
    </w:rPr>
  </w:style>
  <w:style w:type="paragraph" w:customStyle="1" w:styleId="a3">
    <w:name w:val="二级标题"/>
    <w:basedOn w:val="a6"/>
    <w:link w:val="Char4"/>
    <w:qFormat/>
    <w:rsid w:val="00814DC7"/>
    <w:pPr>
      <w:numPr>
        <w:ilvl w:val="1"/>
        <w:numId w:val="3"/>
      </w:numPr>
      <w:autoSpaceDE/>
      <w:adjustRightInd/>
      <w:snapToGrid/>
      <w:jc w:val="left"/>
      <w:outlineLvl w:val="1"/>
    </w:pPr>
    <w:rPr>
      <w:rFonts w:asciiTheme="minorHAnsi" w:eastAsia="黑体" w:hAnsiTheme="minorHAnsi" w:cstheme="minorBidi"/>
      <w:b/>
      <w:snapToGrid/>
      <w:kern w:val="2"/>
      <w:sz w:val="28"/>
      <w:szCs w:val="32"/>
    </w:rPr>
  </w:style>
  <w:style w:type="character" w:customStyle="1" w:styleId="Char4">
    <w:name w:val="二级标题 Char"/>
    <w:basedOn w:val="a7"/>
    <w:link w:val="a3"/>
    <w:qFormat/>
    <w:rsid w:val="00814DC7"/>
    <w:rPr>
      <w:rFonts w:asciiTheme="minorHAnsi" w:eastAsia="黑体" w:hAnsiTheme="minorHAnsi" w:cstheme="minorBidi"/>
      <w:b/>
      <w:kern w:val="2"/>
      <w:sz w:val="28"/>
      <w:szCs w:val="32"/>
    </w:rPr>
  </w:style>
  <w:style w:type="paragraph" w:customStyle="1" w:styleId="a2">
    <w:name w:val="圆点编号"/>
    <w:basedOn w:val="a6"/>
    <w:link w:val="Char5"/>
    <w:qFormat/>
    <w:rsid w:val="006E3F58"/>
    <w:pPr>
      <w:numPr>
        <w:numId w:val="4"/>
      </w:numPr>
      <w:autoSpaceDE/>
      <w:adjustRightInd/>
      <w:snapToGrid/>
      <w:spacing w:beforeLines="50" w:afterLines="50" w:line="240" w:lineRule="auto"/>
    </w:pPr>
    <w:rPr>
      <w:rFonts w:ascii="Calibri" w:eastAsia="黑体" w:hAnsi="Calibri" w:cstheme="minorBidi"/>
      <w:b/>
      <w:snapToGrid/>
      <w:kern w:val="2"/>
      <w:sz w:val="21"/>
      <w:szCs w:val="22"/>
    </w:rPr>
  </w:style>
  <w:style w:type="character" w:customStyle="1" w:styleId="Char5">
    <w:name w:val="圆点编号 Char"/>
    <w:basedOn w:val="a7"/>
    <w:link w:val="a2"/>
    <w:qFormat/>
    <w:rsid w:val="006E3F58"/>
    <w:rPr>
      <w:rFonts w:ascii="Calibri" w:eastAsia="黑体" w:hAnsi="Calibri" w:cstheme="minorBidi"/>
      <w:b/>
      <w:kern w:val="2"/>
      <w:sz w:val="21"/>
      <w:szCs w:val="22"/>
    </w:rPr>
  </w:style>
  <w:style w:type="paragraph" w:customStyle="1" w:styleId="af9">
    <w:name w:val="正文标准"/>
    <w:basedOn w:val="a6"/>
    <w:link w:val="Char6"/>
    <w:qFormat/>
    <w:rsid w:val="006E3F58"/>
    <w:pPr>
      <w:autoSpaceDE/>
      <w:adjustRightInd/>
      <w:snapToGrid/>
      <w:ind w:firstLineChars="200" w:firstLine="200"/>
      <w:jc w:val="left"/>
    </w:pPr>
    <w:rPr>
      <w:rFonts w:ascii="Calibri" w:eastAsia="黑体" w:hAnsi="Calibri" w:cstheme="minorBidi"/>
      <w:snapToGrid/>
      <w:kern w:val="2"/>
      <w:sz w:val="21"/>
      <w:szCs w:val="18"/>
    </w:rPr>
  </w:style>
  <w:style w:type="character" w:customStyle="1" w:styleId="Char6">
    <w:name w:val="正文标准 Char"/>
    <w:basedOn w:val="a7"/>
    <w:link w:val="af9"/>
    <w:qFormat/>
    <w:rsid w:val="006E3F58"/>
    <w:rPr>
      <w:rFonts w:ascii="Calibri" w:eastAsia="黑体" w:hAnsi="Calibri" w:cstheme="minorBidi"/>
      <w:kern w:val="2"/>
      <w:sz w:val="21"/>
      <w:szCs w:val="18"/>
    </w:rPr>
  </w:style>
  <w:style w:type="paragraph" w:customStyle="1" w:styleId="a0">
    <w:name w:val="注释文字格式"/>
    <w:basedOn w:val="af9"/>
    <w:link w:val="Char7"/>
    <w:qFormat/>
    <w:rsid w:val="006E3F58"/>
    <w:pPr>
      <w:numPr>
        <w:numId w:val="5"/>
      </w:numPr>
      <w:ind w:rightChars="100" w:right="100" w:firstLineChars="0" w:firstLine="0"/>
    </w:pPr>
    <w:rPr>
      <w:rFonts w:asciiTheme="minorHAnsi" w:eastAsia="仿宋" w:hAnsiTheme="minorHAnsi"/>
    </w:rPr>
  </w:style>
  <w:style w:type="character" w:customStyle="1" w:styleId="Char7">
    <w:name w:val="注释文字格式 Char"/>
    <w:basedOn w:val="Char4"/>
    <w:link w:val="a0"/>
    <w:qFormat/>
    <w:rsid w:val="006E3F58"/>
    <w:rPr>
      <w:rFonts w:asciiTheme="minorHAnsi" w:eastAsia="仿宋" w:hAnsiTheme="minorHAnsi" w:cstheme="minorBidi"/>
      <w:b w:val="0"/>
      <w:kern w:val="2"/>
      <w:sz w:val="21"/>
      <w:szCs w:val="18"/>
    </w:rPr>
  </w:style>
  <w:style w:type="paragraph" w:customStyle="1" w:styleId="12">
    <w:name w:val="列出段落1"/>
    <w:basedOn w:val="a6"/>
    <w:uiPriority w:val="34"/>
    <w:qFormat/>
    <w:rsid w:val="00640911"/>
    <w:pPr>
      <w:autoSpaceDE/>
      <w:adjustRightInd/>
      <w:snapToGrid/>
      <w:spacing w:line="240" w:lineRule="auto"/>
      <w:ind w:firstLineChars="200" w:firstLine="420"/>
    </w:pPr>
    <w:rPr>
      <w:rFonts w:asciiTheme="minorHAnsi" w:eastAsiaTheme="minorEastAsia" w:hAnsiTheme="minorHAnsi" w:cstheme="minorBidi"/>
      <w:snapToGrid/>
      <w:kern w:val="2"/>
      <w:sz w:val="21"/>
      <w:szCs w:val="22"/>
    </w:rPr>
  </w:style>
  <w:style w:type="paragraph" w:customStyle="1" w:styleId="afa">
    <w:name w:val="表格头格式"/>
    <w:basedOn w:val="a6"/>
    <w:link w:val="Char8"/>
    <w:qFormat/>
    <w:rsid w:val="0023064A"/>
    <w:pPr>
      <w:autoSpaceDE/>
      <w:adjustRightInd/>
      <w:snapToGrid/>
      <w:spacing w:line="240" w:lineRule="auto"/>
      <w:ind w:firstLine="0"/>
      <w:jc w:val="center"/>
    </w:pPr>
    <w:rPr>
      <w:rFonts w:ascii="Calibri" w:hAnsi="Calibri" w:cstheme="minorBidi"/>
      <w:b/>
      <w:snapToGrid/>
      <w:kern w:val="2"/>
      <w:sz w:val="18"/>
      <w:szCs w:val="18"/>
    </w:rPr>
  </w:style>
  <w:style w:type="character" w:customStyle="1" w:styleId="Char8">
    <w:name w:val="表格头格式 Char"/>
    <w:basedOn w:val="a7"/>
    <w:link w:val="afa"/>
    <w:qFormat/>
    <w:rsid w:val="0023064A"/>
    <w:rPr>
      <w:rFonts w:ascii="Calibri" w:hAnsi="Calibri" w:cstheme="minorBidi"/>
      <w:b/>
      <w:kern w:val="2"/>
      <w:sz w:val="18"/>
      <w:szCs w:val="18"/>
    </w:rPr>
  </w:style>
  <w:style w:type="paragraph" w:customStyle="1" w:styleId="afb">
    <w:name w:val="表格文字格式"/>
    <w:basedOn w:val="a6"/>
    <w:link w:val="Char9"/>
    <w:qFormat/>
    <w:rsid w:val="0023064A"/>
    <w:pPr>
      <w:autoSpaceDE/>
      <w:adjustRightInd/>
      <w:snapToGrid/>
      <w:spacing w:line="240" w:lineRule="auto"/>
      <w:ind w:firstLine="0"/>
      <w:jc w:val="left"/>
    </w:pPr>
    <w:rPr>
      <w:rFonts w:ascii="Calibri" w:hAnsi="Calibri" w:cstheme="minorBidi"/>
      <w:snapToGrid/>
      <w:kern w:val="2"/>
      <w:sz w:val="18"/>
      <w:szCs w:val="18"/>
    </w:rPr>
  </w:style>
  <w:style w:type="character" w:customStyle="1" w:styleId="Char9">
    <w:name w:val="表格文字格式 Char"/>
    <w:basedOn w:val="a7"/>
    <w:link w:val="afb"/>
    <w:qFormat/>
    <w:rsid w:val="0023064A"/>
    <w:rPr>
      <w:rFonts w:ascii="Calibri" w:hAnsi="Calibri" w:cstheme="minorBidi"/>
      <w:kern w:val="2"/>
      <w:sz w:val="18"/>
      <w:szCs w:val="18"/>
    </w:rPr>
  </w:style>
  <w:style w:type="paragraph" w:customStyle="1" w:styleId="afc">
    <w:name w:val="表格重要单元"/>
    <w:basedOn w:val="afb"/>
    <w:link w:val="Chara"/>
    <w:qFormat/>
    <w:rsid w:val="0023064A"/>
    <w:rPr>
      <w:b/>
    </w:rPr>
  </w:style>
  <w:style w:type="character" w:customStyle="1" w:styleId="Chara">
    <w:name w:val="表格重要单元 Char"/>
    <w:basedOn w:val="Char9"/>
    <w:link w:val="afc"/>
    <w:qFormat/>
    <w:rsid w:val="0023064A"/>
    <w:rPr>
      <w:rFonts w:ascii="Calibri" w:hAnsi="Calibri" w:cstheme="minorBidi"/>
      <w:b/>
      <w:kern w:val="2"/>
      <w:sz w:val="18"/>
      <w:szCs w:val="18"/>
    </w:rPr>
  </w:style>
  <w:style w:type="paragraph" w:customStyle="1" w:styleId="a">
    <w:name w:val="一级标题"/>
    <w:basedOn w:val="a6"/>
    <w:link w:val="Charb"/>
    <w:qFormat/>
    <w:rsid w:val="00F77522"/>
    <w:pPr>
      <w:numPr>
        <w:numId w:val="6"/>
      </w:numPr>
      <w:autoSpaceDE/>
      <w:adjustRightInd/>
      <w:snapToGrid/>
      <w:spacing w:beforeLines="100"/>
      <w:jc w:val="left"/>
      <w:outlineLvl w:val="0"/>
    </w:pPr>
    <w:rPr>
      <w:rFonts w:asciiTheme="minorHAnsi" w:eastAsia="黑体" w:hAnsiTheme="minorHAnsi" w:cstheme="minorBidi"/>
      <w:b/>
      <w:snapToGrid/>
      <w:kern w:val="2"/>
      <w:sz w:val="32"/>
      <w:szCs w:val="18"/>
    </w:rPr>
  </w:style>
  <w:style w:type="character" w:customStyle="1" w:styleId="Charb">
    <w:name w:val="一级标题 Char"/>
    <w:basedOn w:val="a7"/>
    <w:link w:val="a"/>
    <w:qFormat/>
    <w:rsid w:val="00F77522"/>
    <w:rPr>
      <w:rFonts w:asciiTheme="minorHAnsi" w:eastAsia="黑体" w:hAnsiTheme="minorHAnsi" w:cstheme="minorBidi"/>
      <w:b/>
      <w:kern w:val="2"/>
      <w:sz w:val="32"/>
      <w:szCs w:val="18"/>
    </w:rPr>
  </w:style>
  <w:style w:type="paragraph" w:styleId="afd">
    <w:name w:val="annotation text"/>
    <w:basedOn w:val="a6"/>
    <w:link w:val="Charc"/>
    <w:uiPriority w:val="99"/>
    <w:qFormat/>
    <w:rsid w:val="00644676"/>
    <w:pPr>
      <w:jc w:val="left"/>
    </w:pPr>
  </w:style>
  <w:style w:type="character" w:customStyle="1" w:styleId="Charc">
    <w:name w:val="批注文字 Char"/>
    <w:basedOn w:val="a7"/>
    <w:link w:val="afd"/>
    <w:uiPriority w:val="99"/>
    <w:qFormat/>
    <w:rsid w:val="00644676"/>
    <w:rPr>
      <w:rFonts w:ascii="宋体" w:hAnsi="宋体" w:cs="宋体"/>
      <w:snapToGrid w:val="0"/>
      <w:sz w:val="24"/>
      <w:szCs w:val="24"/>
    </w:rPr>
  </w:style>
  <w:style w:type="paragraph" w:styleId="afe">
    <w:name w:val="annotation subject"/>
    <w:basedOn w:val="afd"/>
    <w:next w:val="afd"/>
    <w:link w:val="Chard"/>
    <w:uiPriority w:val="99"/>
    <w:unhideWhenUsed/>
    <w:qFormat/>
    <w:rsid w:val="00644676"/>
    <w:pPr>
      <w:widowControl/>
      <w:autoSpaceDE/>
      <w:adjustRightInd/>
      <w:snapToGrid/>
      <w:spacing w:line="240" w:lineRule="auto"/>
      <w:ind w:firstLine="0"/>
    </w:pPr>
    <w:rPr>
      <w:rFonts w:ascii="Times New Roman" w:eastAsiaTheme="minorEastAsia" w:hAnsi="Times New Roman" w:cs="Times New Roman"/>
      <w:b/>
      <w:bCs/>
      <w:snapToGrid/>
    </w:rPr>
  </w:style>
  <w:style w:type="character" w:customStyle="1" w:styleId="Chard">
    <w:name w:val="批注主题 Char"/>
    <w:basedOn w:val="Charc"/>
    <w:link w:val="afe"/>
    <w:uiPriority w:val="99"/>
    <w:qFormat/>
    <w:rsid w:val="00644676"/>
    <w:rPr>
      <w:rFonts w:ascii="宋体" w:eastAsiaTheme="minorEastAsia" w:hAnsi="宋体" w:cs="宋体"/>
      <w:b/>
      <w:bCs/>
      <w:snapToGrid/>
      <w:sz w:val="24"/>
      <w:szCs w:val="24"/>
    </w:rPr>
  </w:style>
  <w:style w:type="paragraph" w:styleId="aff">
    <w:name w:val="caption"/>
    <w:basedOn w:val="a6"/>
    <w:next w:val="a6"/>
    <w:uiPriority w:val="35"/>
    <w:unhideWhenUsed/>
    <w:qFormat/>
    <w:rsid w:val="00644676"/>
    <w:pPr>
      <w:autoSpaceDE/>
      <w:adjustRightInd/>
      <w:snapToGrid/>
      <w:spacing w:line="240" w:lineRule="auto"/>
      <w:ind w:firstLine="0"/>
    </w:pPr>
    <w:rPr>
      <w:rFonts w:asciiTheme="majorHAnsi" w:eastAsia="黑体" w:hAnsiTheme="majorHAnsi" w:cstheme="majorBidi"/>
      <w:snapToGrid/>
      <w:kern w:val="2"/>
      <w:sz w:val="20"/>
      <w:szCs w:val="20"/>
    </w:rPr>
  </w:style>
  <w:style w:type="paragraph" w:styleId="aff0">
    <w:name w:val="Body Text"/>
    <w:basedOn w:val="a6"/>
    <w:link w:val="Chare"/>
    <w:qFormat/>
    <w:rsid w:val="00644676"/>
    <w:pPr>
      <w:autoSpaceDE/>
      <w:adjustRightInd/>
      <w:snapToGrid/>
      <w:spacing w:line="240" w:lineRule="auto"/>
      <w:ind w:firstLineChars="200" w:firstLine="420"/>
    </w:pPr>
    <w:rPr>
      <w:rFonts w:ascii="Times New Roman" w:hAnsi="Times New Roman" w:cs="Times New Roman"/>
      <w:snapToGrid/>
      <w:kern w:val="2"/>
      <w:sz w:val="21"/>
      <w:szCs w:val="20"/>
    </w:rPr>
  </w:style>
  <w:style w:type="character" w:customStyle="1" w:styleId="Chare">
    <w:name w:val="正文文本 Char"/>
    <w:basedOn w:val="a7"/>
    <w:link w:val="aff0"/>
    <w:qFormat/>
    <w:rsid w:val="00644676"/>
    <w:rPr>
      <w:kern w:val="2"/>
      <w:sz w:val="21"/>
    </w:rPr>
  </w:style>
  <w:style w:type="paragraph" w:styleId="aff1">
    <w:name w:val="Date"/>
    <w:basedOn w:val="a6"/>
    <w:next w:val="a6"/>
    <w:link w:val="Charf"/>
    <w:uiPriority w:val="99"/>
    <w:unhideWhenUsed/>
    <w:qFormat/>
    <w:rsid w:val="00644676"/>
    <w:pPr>
      <w:widowControl/>
      <w:autoSpaceDE/>
      <w:adjustRightInd/>
      <w:snapToGrid/>
      <w:spacing w:line="240" w:lineRule="auto"/>
      <w:ind w:leftChars="2500" w:left="100" w:firstLine="0"/>
      <w:jc w:val="left"/>
    </w:pPr>
    <w:rPr>
      <w:rFonts w:ascii="Times New Roman" w:eastAsiaTheme="minorEastAsia" w:hAnsi="Times New Roman" w:cs="Times New Roman"/>
      <w:snapToGrid/>
    </w:rPr>
  </w:style>
  <w:style w:type="character" w:customStyle="1" w:styleId="Charf">
    <w:name w:val="日期 Char"/>
    <w:basedOn w:val="a7"/>
    <w:link w:val="aff1"/>
    <w:uiPriority w:val="99"/>
    <w:qFormat/>
    <w:rsid w:val="00644676"/>
    <w:rPr>
      <w:rFonts w:eastAsiaTheme="minorEastAsia"/>
      <w:sz w:val="24"/>
      <w:szCs w:val="24"/>
    </w:rPr>
  </w:style>
  <w:style w:type="character" w:styleId="aff2">
    <w:name w:val="FollowedHyperlink"/>
    <w:basedOn w:val="a7"/>
    <w:uiPriority w:val="99"/>
    <w:unhideWhenUsed/>
    <w:qFormat/>
    <w:rsid w:val="00644676"/>
    <w:rPr>
      <w:color w:val="800080" w:themeColor="followedHyperlink"/>
      <w:u w:val="single"/>
    </w:rPr>
  </w:style>
  <w:style w:type="character" w:styleId="aff3">
    <w:name w:val="Emphasis"/>
    <w:basedOn w:val="a7"/>
    <w:uiPriority w:val="20"/>
    <w:qFormat/>
    <w:rsid w:val="00644676"/>
    <w:rPr>
      <w:i/>
      <w:iCs/>
    </w:rPr>
  </w:style>
  <w:style w:type="character" w:styleId="aff4">
    <w:name w:val="annotation reference"/>
    <w:basedOn w:val="a7"/>
    <w:uiPriority w:val="99"/>
    <w:unhideWhenUsed/>
    <w:qFormat/>
    <w:rsid w:val="00644676"/>
    <w:rPr>
      <w:sz w:val="21"/>
      <w:szCs w:val="21"/>
    </w:rPr>
  </w:style>
  <w:style w:type="paragraph" w:customStyle="1" w:styleId="05">
    <w:name w:val="0.5行距"/>
    <w:basedOn w:val="12"/>
    <w:link w:val="05Char"/>
    <w:qFormat/>
    <w:rsid w:val="00644676"/>
    <w:pPr>
      <w:spacing w:beforeLines="50" w:afterLines="50" w:line="360" w:lineRule="auto"/>
      <w:ind w:firstLineChars="0" w:firstLine="0"/>
    </w:pPr>
    <w:rPr>
      <w:rFonts w:ascii="黑体" w:eastAsia="黑体" w:hAnsi="黑体"/>
      <w:b/>
      <w:sz w:val="24"/>
      <w:szCs w:val="24"/>
    </w:rPr>
  </w:style>
  <w:style w:type="character" w:customStyle="1" w:styleId="05Char">
    <w:name w:val="0.5行距 Char"/>
    <w:basedOn w:val="a7"/>
    <w:link w:val="05"/>
    <w:qFormat/>
    <w:rsid w:val="00644676"/>
    <w:rPr>
      <w:rFonts w:ascii="黑体" w:eastAsia="黑体" w:hAnsi="黑体" w:cstheme="minorBidi"/>
      <w:b/>
      <w:kern w:val="2"/>
      <w:sz w:val="24"/>
      <w:szCs w:val="24"/>
    </w:rPr>
  </w:style>
  <w:style w:type="character" w:customStyle="1" w:styleId="1Char">
    <w:name w:val="标题 1 Char"/>
    <w:basedOn w:val="a7"/>
    <w:link w:val="1"/>
    <w:uiPriority w:val="9"/>
    <w:qFormat/>
    <w:rsid w:val="00644676"/>
    <w:rPr>
      <w:rFonts w:eastAsia="黑体" w:cs="宋体"/>
      <w:b/>
      <w:snapToGrid w:val="0"/>
      <w:color w:val="000000"/>
      <w:sz w:val="36"/>
      <w:szCs w:val="36"/>
    </w:rPr>
  </w:style>
  <w:style w:type="paragraph" w:customStyle="1" w:styleId="TOC1">
    <w:name w:val="TOC 标题1"/>
    <w:basedOn w:val="1"/>
    <w:next w:val="a6"/>
    <w:uiPriority w:val="39"/>
    <w:unhideWhenUsed/>
    <w:qFormat/>
    <w:rsid w:val="00644676"/>
    <w:pPr>
      <w:autoSpaceDE/>
      <w:autoSpaceDN/>
      <w:adjustRightInd/>
      <w:snapToGrid/>
      <w:spacing w:beforeLines="0" w:afterLines="0" w:line="259" w:lineRule="auto"/>
      <w:outlineLvl w:val="9"/>
    </w:pPr>
    <w:rPr>
      <w:rFonts w:asciiTheme="majorHAnsi" w:eastAsiaTheme="majorEastAsia" w:hAnsiTheme="majorHAnsi" w:cstheme="majorBidi"/>
      <w:b w:val="0"/>
      <w:snapToGrid/>
      <w:color w:val="365F91" w:themeColor="accent1" w:themeShade="BF"/>
      <w:sz w:val="32"/>
      <w:szCs w:val="32"/>
    </w:rPr>
  </w:style>
  <w:style w:type="character" w:customStyle="1" w:styleId="2Char">
    <w:name w:val="标题 2 Char"/>
    <w:aliases w:val="(A-2) Char,QCI Heading 2 Char,H2 Char,H21 Char,H22 Char,H23 Char,H24 Char,H25 Char,H26 Char,H27 Char,H28 Char,H29 Char,H210 Char,H211 Char,H212 Char,H221 Char,H231 Char,H241 Char,H251 Char,H261 Char,H271 Char,H281 Char,H291 Char,H2101 Char"/>
    <w:basedOn w:val="a7"/>
    <w:link w:val="2"/>
    <w:uiPriority w:val="9"/>
    <w:qFormat/>
    <w:rsid w:val="00644676"/>
    <w:rPr>
      <w:rFonts w:ascii="Times" w:eastAsia="黑体" w:hAnsi="Times" w:cs="宋体"/>
      <w:b/>
      <w:snapToGrid w:val="0"/>
      <w:color w:val="000000"/>
      <w:sz w:val="32"/>
      <w:szCs w:val="32"/>
    </w:rPr>
  </w:style>
  <w:style w:type="character" w:customStyle="1" w:styleId="3Char">
    <w:name w:val="标题 3 Char"/>
    <w:aliases w:val="(A-3) Char,H3 Char,H31 Char,H32 Char,H33 Char,H34 Char,H35 Char,H36 Char,H37 Char,H38 Char,H39 Char,H310 Char,H311 Char,H321 Char,H331 Char,H341 Char,H351 Char,H361 Char,H371 Char,H381 Char,H391 Char,H3101 Char,H312 Char,H322 Char,H332 Char"/>
    <w:basedOn w:val="a7"/>
    <w:link w:val="3"/>
    <w:uiPriority w:val="9"/>
    <w:qFormat/>
    <w:rsid w:val="00644676"/>
    <w:rPr>
      <w:rFonts w:eastAsia="黑体" w:cs="宋体"/>
      <w:b/>
      <w:snapToGrid w:val="0"/>
      <w:sz w:val="28"/>
      <w:szCs w:val="28"/>
    </w:rPr>
  </w:style>
  <w:style w:type="character" w:customStyle="1" w:styleId="4Char">
    <w:name w:val="标题 4 Char"/>
    <w:basedOn w:val="a7"/>
    <w:link w:val="4"/>
    <w:uiPriority w:val="9"/>
    <w:qFormat/>
    <w:rsid w:val="00644676"/>
    <w:rPr>
      <w:rFonts w:cs="宋体"/>
      <w:b/>
      <w:snapToGrid w:val="0"/>
      <w:color w:val="000000"/>
      <w:sz w:val="24"/>
      <w:szCs w:val="24"/>
    </w:rPr>
  </w:style>
  <w:style w:type="character" w:customStyle="1" w:styleId="5Char">
    <w:name w:val="标题 5 Char"/>
    <w:basedOn w:val="a7"/>
    <w:link w:val="5"/>
    <w:uiPriority w:val="9"/>
    <w:qFormat/>
    <w:rsid w:val="00644676"/>
    <w:rPr>
      <w:rFonts w:cs="宋体"/>
      <w:b/>
      <w:snapToGrid w:val="0"/>
      <w:sz w:val="24"/>
      <w:szCs w:val="24"/>
    </w:rPr>
  </w:style>
  <w:style w:type="character" w:customStyle="1" w:styleId="6Char">
    <w:name w:val="标题 6 Char"/>
    <w:basedOn w:val="a7"/>
    <w:link w:val="6"/>
    <w:uiPriority w:val="9"/>
    <w:qFormat/>
    <w:rsid w:val="00644676"/>
    <w:rPr>
      <w:rFonts w:cs="宋体"/>
      <w:b/>
      <w:snapToGrid w:val="0"/>
      <w:sz w:val="24"/>
      <w:szCs w:val="24"/>
    </w:rPr>
  </w:style>
  <w:style w:type="character" w:customStyle="1" w:styleId="7Char">
    <w:name w:val="标题 7 Char"/>
    <w:basedOn w:val="a7"/>
    <w:link w:val="7"/>
    <w:uiPriority w:val="9"/>
    <w:qFormat/>
    <w:rsid w:val="00644676"/>
    <w:rPr>
      <w:rFonts w:cs="宋体"/>
      <w:b/>
      <w:snapToGrid w:val="0"/>
      <w:sz w:val="24"/>
      <w:szCs w:val="24"/>
    </w:rPr>
  </w:style>
  <w:style w:type="paragraph" w:customStyle="1" w:styleId="050">
    <w:name w:val="表题注段后0.5行距"/>
    <w:basedOn w:val="aff"/>
    <w:link w:val="05Char0"/>
    <w:qFormat/>
    <w:rsid w:val="00644676"/>
    <w:pPr>
      <w:spacing w:afterLines="50"/>
      <w:jc w:val="center"/>
    </w:pPr>
  </w:style>
  <w:style w:type="character" w:customStyle="1" w:styleId="05Char0">
    <w:name w:val="表题注段后0.5行距 Char"/>
    <w:basedOn w:val="a7"/>
    <w:link w:val="050"/>
    <w:qFormat/>
    <w:rsid w:val="00644676"/>
    <w:rPr>
      <w:rFonts w:asciiTheme="majorHAnsi" w:eastAsia="黑体" w:hAnsiTheme="majorHAnsi" w:cstheme="majorBidi"/>
      <w:kern w:val="2"/>
    </w:rPr>
  </w:style>
  <w:style w:type="paragraph" w:customStyle="1" w:styleId="aff5">
    <w:name w:val="二级圆点编号"/>
    <w:basedOn w:val="a6"/>
    <w:link w:val="Charf0"/>
    <w:qFormat/>
    <w:rsid w:val="00644676"/>
    <w:pPr>
      <w:autoSpaceDE/>
      <w:adjustRightInd/>
      <w:snapToGrid/>
      <w:spacing w:beforeLines="50" w:afterLines="50" w:line="240" w:lineRule="auto"/>
      <w:ind w:firstLine="0"/>
    </w:pPr>
    <w:rPr>
      <w:rFonts w:ascii="Calibri" w:eastAsia="黑体" w:hAnsi="Calibri" w:cstheme="minorBidi"/>
      <w:b/>
      <w:snapToGrid/>
      <w:kern w:val="2"/>
      <w:sz w:val="21"/>
      <w:szCs w:val="22"/>
    </w:rPr>
  </w:style>
  <w:style w:type="character" w:customStyle="1" w:styleId="Charf0">
    <w:name w:val="二级圆点编号 Char"/>
    <w:basedOn w:val="a7"/>
    <w:link w:val="aff5"/>
    <w:qFormat/>
    <w:rsid w:val="00644676"/>
    <w:rPr>
      <w:rFonts w:ascii="Calibri" w:eastAsia="黑体" w:hAnsi="Calibri" w:cstheme="minorBidi"/>
      <w:b/>
      <w:kern w:val="2"/>
      <w:sz w:val="21"/>
      <w:szCs w:val="22"/>
    </w:rPr>
  </w:style>
  <w:style w:type="paragraph" w:customStyle="1" w:styleId="aff6">
    <w:name w:val="目录二级标题"/>
    <w:basedOn w:val="30"/>
    <w:link w:val="Charf1"/>
    <w:qFormat/>
    <w:rsid w:val="00644676"/>
    <w:pPr>
      <w:tabs>
        <w:tab w:val="left" w:pos="1470"/>
        <w:tab w:val="right" w:leader="dot" w:pos="8296"/>
      </w:tabs>
      <w:autoSpaceDE/>
      <w:adjustRightInd/>
      <w:snapToGrid/>
      <w:spacing w:line="360" w:lineRule="auto"/>
      <w:ind w:leftChars="400" w:left="400" w:firstLine="0"/>
    </w:pPr>
    <w:rPr>
      <w:rFonts w:ascii="黑体" w:eastAsia="黑体" w:hAnsi="黑体" w:cstheme="minorBidi"/>
      <w:snapToGrid/>
      <w:kern w:val="2"/>
      <w:sz w:val="24"/>
      <w:szCs w:val="22"/>
    </w:rPr>
  </w:style>
  <w:style w:type="character" w:customStyle="1" w:styleId="Charf1">
    <w:name w:val="目录二级标题 Char"/>
    <w:basedOn w:val="a7"/>
    <w:link w:val="aff6"/>
    <w:qFormat/>
    <w:rsid w:val="00644676"/>
    <w:rPr>
      <w:rFonts w:ascii="黑体" w:eastAsia="黑体" w:hAnsi="黑体" w:cstheme="minorBidi"/>
      <w:kern w:val="2"/>
      <w:sz w:val="24"/>
      <w:szCs w:val="22"/>
    </w:rPr>
  </w:style>
  <w:style w:type="paragraph" w:customStyle="1" w:styleId="aff7">
    <w:name w:val="目录格式"/>
    <w:basedOn w:val="a6"/>
    <w:link w:val="Charf2"/>
    <w:qFormat/>
    <w:rsid w:val="00644676"/>
    <w:pPr>
      <w:autoSpaceDE/>
      <w:adjustRightInd/>
      <w:snapToGrid/>
      <w:spacing w:beforeLines="50" w:afterLines="50" w:line="240" w:lineRule="auto"/>
      <w:ind w:firstLine="0"/>
    </w:pPr>
    <w:rPr>
      <w:rFonts w:ascii="黑体" w:eastAsia="黑体" w:hAnsi="黑体" w:cstheme="minorBidi"/>
      <w:b/>
      <w:snapToGrid/>
      <w:kern w:val="2"/>
      <w:sz w:val="32"/>
      <w:szCs w:val="32"/>
    </w:rPr>
  </w:style>
  <w:style w:type="character" w:customStyle="1" w:styleId="Charf2">
    <w:name w:val="目录格式 Char"/>
    <w:basedOn w:val="a7"/>
    <w:link w:val="aff7"/>
    <w:qFormat/>
    <w:rsid w:val="00644676"/>
    <w:rPr>
      <w:rFonts w:ascii="黑体" w:eastAsia="黑体" w:hAnsi="黑体" w:cstheme="minorBidi"/>
      <w:b/>
      <w:kern w:val="2"/>
      <w:sz w:val="32"/>
      <w:szCs w:val="32"/>
    </w:rPr>
  </w:style>
  <w:style w:type="paragraph" w:customStyle="1" w:styleId="aff8">
    <w:name w:val="目录一级标题"/>
    <w:basedOn w:val="20"/>
    <w:link w:val="Charf3"/>
    <w:qFormat/>
    <w:rsid w:val="00644676"/>
    <w:pPr>
      <w:tabs>
        <w:tab w:val="left" w:pos="1050"/>
        <w:tab w:val="right" w:leader="dot" w:pos="8296"/>
      </w:tabs>
      <w:autoSpaceDE/>
      <w:adjustRightInd/>
      <w:snapToGrid/>
      <w:spacing w:before="0" w:after="0" w:line="360" w:lineRule="auto"/>
      <w:ind w:leftChars="200" w:left="200" w:firstLine="0"/>
    </w:pPr>
    <w:rPr>
      <w:rFonts w:ascii="黑体" w:eastAsia="黑体" w:hAnsi="黑体" w:cstheme="minorBidi"/>
      <w:b/>
      <w:smallCaps w:val="0"/>
      <w:snapToGrid/>
      <w:kern w:val="2"/>
      <w:sz w:val="24"/>
      <w:szCs w:val="22"/>
    </w:rPr>
  </w:style>
  <w:style w:type="character" w:customStyle="1" w:styleId="Charf3">
    <w:name w:val="目录一级标题 Char"/>
    <w:basedOn w:val="a7"/>
    <w:link w:val="aff8"/>
    <w:qFormat/>
    <w:rsid w:val="00644676"/>
    <w:rPr>
      <w:rFonts w:ascii="黑体" w:eastAsia="黑体" w:hAnsi="黑体" w:cstheme="minorBidi"/>
      <w:b/>
      <w:kern w:val="2"/>
      <w:sz w:val="24"/>
      <w:szCs w:val="22"/>
    </w:rPr>
  </w:style>
  <w:style w:type="paragraph" w:customStyle="1" w:styleId="a1">
    <w:name w:val="三级标题"/>
    <w:basedOn w:val="a6"/>
    <w:link w:val="aff9"/>
    <w:qFormat/>
    <w:rsid w:val="00644676"/>
    <w:pPr>
      <w:numPr>
        <w:numId w:val="7"/>
      </w:numPr>
      <w:autoSpaceDE/>
      <w:adjustRightInd/>
      <w:snapToGrid/>
      <w:jc w:val="left"/>
      <w:outlineLvl w:val="2"/>
    </w:pPr>
    <w:rPr>
      <w:rFonts w:asciiTheme="minorHAnsi" w:eastAsia="黑体" w:hAnsiTheme="minorHAnsi" w:cstheme="minorBidi"/>
      <w:b/>
      <w:snapToGrid/>
      <w:kern w:val="2"/>
      <w:szCs w:val="18"/>
    </w:rPr>
  </w:style>
  <w:style w:type="character" w:customStyle="1" w:styleId="aff9">
    <w:name w:val="三级标题字符"/>
    <w:basedOn w:val="a7"/>
    <w:link w:val="a1"/>
    <w:qFormat/>
    <w:rsid w:val="00644676"/>
    <w:rPr>
      <w:rFonts w:asciiTheme="minorHAnsi" w:eastAsia="黑体" w:hAnsiTheme="minorHAnsi" w:cstheme="minorBidi"/>
      <w:b/>
      <w:kern w:val="2"/>
      <w:sz w:val="24"/>
      <w:szCs w:val="18"/>
    </w:rPr>
  </w:style>
  <w:style w:type="paragraph" w:customStyle="1" w:styleId="a4">
    <w:name w:val="三级圆点编号"/>
    <w:basedOn w:val="a6"/>
    <w:link w:val="Charf4"/>
    <w:qFormat/>
    <w:rsid w:val="00644676"/>
    <w:pPr>
      <w:numPr>
        <w:numId w:val="8"/>
      </w:numPr>
      <w:autoSpaceDE/>
      <w:adjustRightInd/>
      <w:snapToGrid/>
      <w:ind w:left="216" w:hangingChars="74" w:hanging="74"/>
    </w:pPr>
    <w:rPr>
      <w:rFonts w:ascii="Calibri" w:eastAsia="黑体" w:hAnsi="Calibri" w:cstheme="minorBidi"/>
      <w:snapToGrid/>
      <w:kern w:val="2"/>
      <w:sz w:val="21"/>
      <w:szCs w:val="22"/>
    </w:rPr>
  </w:style>
  <w:style w:type="character" w:customStyle="1" w:styleId="Charf4">
    <w:name w:val="三级圆点编号 Char"/>
    <w:basedOn w:val="a7"/>
    <w:link w:val="a4"/>
    <w:qFormat/>
    <w:rsid w:val="00644676"/>
    <w:rPr>
      <w:rFonts w:ascii="Calibri" w:eastAsia="黑体" w:hAnsi="Calibri" w:cstheme="minorBidi"/>
      <w:kern w:val="2"/>
      <w:sz w:val="21"/>
      <w:szCs w:val="22"/>
    </w:rPr>
  </w:style>
  <w:style w:type="paragraph" w:customStyle="1" w:styleId="affa">
    <w:name w:val="四级 标题"/>
    <w:basedOn w:val="a6"/>
    <w:link w:val="Charf5"/>
    <w:qFormat/>
    <w:rsid w:val="00644676"/>
    <w:pPr>
      <w:autoSpaceDE/>
      <w:adjustRightInd/>
      <w:snapToGrid/>
      <w:ind w:leftChars="300" w:left="720" w:hanging="420"/>
      <w:jc w:val="left"/>
    </w:pPr>
    <w:rPr>
      <w:rFonts w:asciiTheme="minorHAnsi" w:eastAsia="黑体" w:hAnsiTheme="minorHAnsi" w:cstheme="minorBidi"/>
      <w:b/>
      <w:snapToGrid/>
      <w:kern w:val="2"/>
      <w:sz w:val="21"/>
      <w:szCs w:val="18"/>
    </w:rPr>
  </w:style>
  <w:style w:type="character" w:customStyle="1" w:styleId="Charf5">
    <w:name w:val="四级 标题 Char"/>
    <w:basedOn w:val="a7"/>
    <w:link w:val="affa"/>
    <w:qFormat/>
    <w:rsid w:val="00644676"/>
    <w:rPr>
      <w:rFonts w:asciiTheme="minorHAnsi" w:eastAsia="黑体" w:hAnsiTheme="minorHAnsi" w:cstheme="minorBidi"/>
      <w:b/>
      <w:kern w:val="2"/>
      <w:sz w:val="21"/>
      <w:szCs w:val="18"/>
    </w:rPr>
  </w:style>
  <w:style w:type="paragraph" w:customStyle="1" w:styleId="051">
    <w:name w:val="图题注段后0.5行距"/>
    <w:basedOn w:val="050"/>
    <w:link w:val="05Char1"/>
    <w:qFormat/>
    <w:rsid w:val="00644676"/>
    <w:rPr>
      <w:sz w:val="18"/>
    </w:rPr>
  </w:style>
  <w:style w:type="character" w:customStyle="1" w:styleId="05Char1">
    <w:name w:val="图题注段后0.5行距 Char"/>
    <w:basedOn w:val="05Char0"/>
    <w:link w:val="051"/>
    <w:qFormat/>
    <w:rsid w:val="00644676"/>
    <w:rPr>
      <w:rFonts w:asciiTheme="majorHAnsi" w:eastAsia="黑体" w:hAnsiTheme="majorHAnsi" w:cstheme="majorBidi"/>
      <w:kern w:val="2"/>
      <w:sz w:val="18"/>
    </w:rPr>
  </w:style>
  <w:style w:type="character" w:customStyle="1" w:styleId="Char1">
    <w:name w:val="页脚 Char"/>
    <w:basedOn w:val="a7"/>
    <w:link w:val="af2"/>
    <w:uiPriority w:val="99"/>
    <w:qFormat/>
    <w:rsid w:val="009C7408"/>
    <w:rPr>
      <w:snapToGrid w:val="0"/>
      <w:sz w:val="18"/>
      <w:szCs w:val="18"/>
    </w:rPr>
  </w:style>
  <w:style w:type="paragraph" w:customStyle="1" w:styleId="052">
    <w:name w:val="正文后有表格0.5行距"/>
    <w:basedOn w:val="12"/>
    <w:link w:val="05Char2"/>
    <w:qFormat/>
    <w:rsid w:val="00644676"/>
    <w:pPr>
      <w:spacing w:afterLines="50" w:line="360" w:lineRule="auto"/>
      <w:ind w:firstLine="200"/>
      <w:jc w:val="left"/>
    </w:pPr>
    <w:rPr>
      <w:rFonts w:ascii="Calibri" w:eastAsia="黑体" w:hAnsi="Calibri"/>
      <w:szCs w:val="24"/>
    </w:rPr>
  </w:style>
  <w:style w:type="character" w:customStyle="1" w:styleId="05Char2">
    <w:name w:val="正文后有表格0.5行距 Char"/>
    <w:basedOn w:val="a7"/>
    <w:link w:val="052"/>
    <w:qFormat/>
    <w:rsid w:val="00644676"/>
    <w:rPr>
      <w:rFonts w:ascii="Calibri" w:eastAsia="黑体" w:hAnsi="Calibri" w:cstheme="minorBidi"/>
      <w:kern w:val="2"/>
      <w:sz w:val="21"/>
      <w:szCs w:val="24"/>
    </w:rPr>
  </w:style>
  <w:style w:type="paragraph" w:customStyle="1" w:styleId="Default">
    <w:name w:val="Default"/>
    <w:qFormat/>
    <w:rsid w:val="00644676"/>
    <w:pPr>
      <w:widowControl w:val="0"/>
      <w:autoSpaceDE w:val="0"/>
      <w:autoSpaceDN w:val="0"/>
      <w:adjustRightInd w:val="0"/>
      <w:spacing w:after="8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批注框文本 Char"/>
    <w:basedOn w:val="a7"/>
    <w:link w:val="af4"/>
    <w:uiPriority w:val="99"/>
    <w:qFormat/>
    <w:rsid w:val="00644676"/>
    <w:rPr>
      <w:rFonts w:ascii="宋体" w:hAnsi="宋体" w:cs="宋体"/>
      <w:snapToGrid w:val="0"/>
      <w:sz w:val="18"/>
      <w:szCs w:val="18"/>
    </w:rPr>
  </w:style>
  <w:style w:type="paragraph" w:customStyle="1" w:styleId="WJ">
    <w:name w:val="WJ_表格_首行格式"/>
    <w:basedOn w:val="a6"/>
    <w:link w:val="WJChar"/>
    <w:qFormat/>
    <w:rsid w:val="00644676"/>
    <w:pPr>
      <w:autoSpaceDE/>
      <w:adjustRightInd/>
      <w:snapToGrid/>
      <w:spacing w:line="240" w:lineRule="auto"/>
      <w:ind w:firstLine="0"/>
      <w:jc w:val="center"/>
    </w:pPr>
    <w:rPr>
      <w:rFonts w:ascii="Calibri" w:hAnsi="Calibri" w:cstheme="minorBidi"/>
      <w:b/>
      <w:snapToGrid/>
      <w:kern w:val="2"/>
      <w:sz w:val="18"/>
      <w:szCs w:val="18"/>
    </w:rPr>
  </w:style>
  <w:style w:type="character" w:customStyle="1" w:styleId="WJChar">
    <w:name w:val="WJ_表格_首行格式 Char"/>
    <w:basedOn w:val="a7"/>
    <w:link w:val="WJ"/>
    <w:qFormat/>
    <w:rsid w:val="00644676"/>
    <w:rPr>
      <w:rFonts w:ascii="Calibri" w:hAnsi="Calibri" w:cstheme="minorBidi"/>
      <w:b/>
      <w:kern w:val="2"/>
      <w:sz w:val="18"/>
      <w:szCs w:val="18"/>
    </w:rPr>
  </w:style>
  <w:style w:type="paragraph" w:customStyle="1" w:styleId="WJ0">
    <w:name w:val="WJ_表格_文本字体调整"/>
    <w:basedOn w:val="a6"/>
    <w:link w:val="WJChar0"/>
    <w:qFormat/>
    <w:rsid w:val="00644676"/>
    <w:pPr>
      <w:autoSpaceDE/>
      <w:adjustRightInd/>
      <w:snapToGrid/>
      <w:spacing w:line="240" w:lineRule="auto"/>
      <w:ind w:firstLine="0"/>
      <w:jc w:val="left"/>
    </w:pPr>
    <w:rPr>
      <w:rFonts w:ascii="Calibri" w:hAnsi="Calibri" w:cstheme="minorBidi"/>
      <w:snapToGrid/>
      <w:kern w:val="2"/>
      <w:sz w:val="18"/>
      <w:szCs w:val="18"/>
    </w:rPr>
  </w:style>
  <w:style w:type="character" w:customStyle="1" w:styleId="WJChar0">
    <w:name w:val="WJ_表格_文本字体调整 Char"/>
    <w:basedOn w:val="a7"/>
    <w:link w:val="WJ0"/>
    <w:qFormat/>
    <w:rsid w:val="00644676"/>
    <w:rPr>
      <w:rFonts w:ascii="Calibri" w:hAnsi="Calibri" w:cstheme="minorBidi"/>
      <w:kern w:val="2"/>
      <w:sz w:val="18"/>
      <w:szCs w:val="18"/>
    </w:rPr>
  </w:style>
  <w:style w:type="paragraph" w:customStyle="1" w:styleId="WJ1">
    <w:name w:val="WJ_表格_字体加粗"/>
    <w:basedOn w:val="WJ0"/>
    <w:link w:val="WJChar1"/>
    <w:qFormat/>
    <w:rsid w:val="00644676"/>
    <w:rPr>
      <w:b/>
    </w:rPr>
  </w:style>
  <w:style w:type="character" w:customStyle="1" w:styleId="WJChar1">
    <w:name w:val="WJ_表格_字体加粗 Char"/>
    <w:basedOn w:val="WJChar0"/>
    <w:link w:val="WJ1"/>
    <w:qFormat/>
    <w:rsid w:val="00644676"/>
    <w:rPr>
      <w:rFonts w:ascii="Calibri" w:hAnsi="Calibri" w:cstheme="minorBidi"/>
      <w:b/>
      <w:kern w:val="2"/>
      <w:sz w:val="18"/>
      <w:szCs w:val="18"/>
    </w:rPr>
  </w:style>
  <w:style w:type="paragraph" w:customStyle="1" w:styleId="WJ05">
    <w:name w:val="WJ_表格_表题注段后0.5行距"/>
    <w:basedOn w:val="aff"/>
    <w:link w:val="WJ05Char"/>
    <w:qFormat/>
    <w:rsid w:val="00644676"/>
    <w:pPr>
      <w:spacing w:afterLines="50"/>
      <w:jc w:val="center"/>
    </w:pPr>
    <w:rPr>
      <w:sz w:val="18"/>
    </w:rPr>
  </w:style>
  <w:style w:type="character" w:customStyle="1" w:styleId="WJ05Char">
    <w:name w:val="WJ_表格_表题注段后0.5行距 Char"/>
    <w:basedOn w:val="a7"/>
    <w:link w:val="WJ05"/>
    <w:qFormat/>
    <w:rsid w:val="00644676"/>
    <w:rPr>
      <w:rFonts w:asciiTheme="majorHAnsi" w:eastAsia="黑体" w:hAnsiTheme="majorHAnsi" w:cstheme="majorBidi"/>
      <w:kern w:val="2"/>
      <w:sz w:val="18"/>
    </w:rPr>
  </w:style>
  <w:style w:type="paragraph" w:customStyle="1" w:styleId="WJ2">
    <w:name w:val="WJ_文档标题_2级"/>
    <w:basedOn w:val="a6"/>
    <w:link w:val="WJ2Char"/>
    <w:qFormat/>
    <w:rsid w:val="00644676"/>
    <w:pPr>
      <w:autoSpaceDE/>
      <w:adjustRightInd/>
      <w:snapToGrid/>
      <w:ind w:leftChars="100" w:left="520" w:hanging="420"/>
      <w:jc w:val="left"/>
      <w:outlineLvl w:val="1"/>
    </w:pPr>
    <w:rPr>
      <w:rFonts w:asciiTheme="minorHAnsi" w:eastAsia="黑体" w:hAnsiTheme="minorHAnsi" w:cstheme="minorBidi"/>
      <w:b/>
      <w:snapToGrid/>
      <w:kern w:val="2"/>
      <w:sz w:val="28"/>
      <w:szCs w:val="32"/>
    </w:rPr>
  </w:style>
  <w:style w:type="character" w:customStyle="1" w:styleId="WJ2Char">
    <w:name w:val="WJ_文档标题_2级 Char"/>
    <w:basedOn w:val="a7"/>
    <w:link w:val="WJ2"/>
    <w:qFormat/>
    <w:rsid w:val="00644676"/>
    <w:rPr>
      <w:rFonts w:asciiTheme="minorHAnsi" w:eastAsia="黑体" w:hAnsiTheme="minorHAnsi" w:cstheme="minorBidi"/>
      <w:b/>
      <w:kern w:val="2"/>
      <w:sz w:val="28"/>
      <w:szCs w:val="32"/>
    </w:rPr>
  </w:style>
  <w:style w:type="paragraph" w:customStyle="1" w:styleId="WJ3">
    <w:name w:val="WJ_文件版本号"/>
    <w:basedOn w:val="a6"/>
    <w:link w:val="WJChar2"/>
    <w:qFormat/>
    <w:rsid w:val="00644676"/>
    <w:pPr>
      <w:autoSpaceDE/>
      <w:adjustRightInd/>
      <w:snapToGrid/>
      <w:spacing w:beforeLines="50" w:afterLines="2950" w:line="240" w:lineRule="auto"/>
      <w:ind w:firstLine="0"/>
      <w:jc w:val="center"/>
    </w:pPr>
    <w:rPr>
      <w:rFonts w:ascii="黑体" w:eastAsia="黑体" w:hAnsi="黑体" w:cstheme="minorBidi"/>
      <w:b/>
      <w:snapToGrid/>
      <w:color w:val="000000" w:themeColor="text1"/>
      <w:kern w:val="2"/>
      <w:sz w:val="32"/>
      <w:szCs w:val="32"/>
    </w:rPr>
  </w:style>
  <w:style w:type="character" w:customStyle="1" w:styleId="WJChar2">
    <w:name w:val="WJ_文件版本号 Char"/>
    <w:basedOn w:val="a7"/>
    <w:link w:val="WJ3"/>
    <w:qFormat/>
    <w:rsid w:val="00644676"/>
    <w:rPr>
      <w:rFonts w:ascii="黑体" w:eastAsia="黑体" w:hAnsi="黑体" w:cstheme="minorBidi"/>
      <w:b/>
      <w:color w:val="000000" w:themeColor="text1"/>
      <w:kern w:val="2"/>
      <w:sz w:val="32"/>
      <w:szCs w:val="32"/>
    </w:rPr>
  </w:style>
  <w:style w:type="character" w:customStyle="1" w:styleId="Char0">
    <w:name w:val="文档结构图 Char"/>
    <w:basedOn w:val="a7"/>
    <w:link w:val="ab"/>
    <w:uiPriority w:val="99"/>
    <w:qFormat/>
    <w:rsid w:val="00644676"/>
    <w:rPr>
      <w:rFonts w:ascii="宋体" w:hAnsi="宋体" w:cs="宋体"/>
      <w:snapToGrid w:val="0"/>
      <w:sz w:val="24"/>
      <w:szCs w:val="24"/>
      <w:shd w:val="clear" w:color="auto" w:fill="000080"/>
    </w:rPr>
  </w:style>
  <w:style w:type="character" w:customStyle="1" w:styleId="8Char">
    <w:name w:val="标题 8 Char"/>
    <w:basedOn w:val="a7"/>
    <w:link w:val="8"/>
    <w:uiPriority w:val="9"/>
    <w:qFormat/>
    <w:rsid w:val="00644676"/>
    <w:rPr>
      <w:rFonts w:ascii="Arial" w:hAnsi="Arial" w:cs="宋体"/>
      <w:b/>
      <w:snapToGrid w:val="0"/>
      <w:sz w:val="24"/>
      <w:szCs w:val="24"/>
    </w:rPr>
  </w:style>
  <w:style w:type="character" w:customStyle="1" w:styleId="9Char">
    <w:name w:val="标题 9 Char"/>
    <w:basedOn w:val="a7"/>
    <w:link w:val="9"/>
    <w:uiPriority w:val="9"/>
    <w:qFormat/>
    <w:rsid w:val="00644676"/>
    <w:rPr>
      <w:rFonts w:ascii="Arial" w:hAnsi="Arial" w:cs="宋体"/>
      <w:b/>
      <w:snapToGrid w:val="0"/>
      <w:sz w:val="24"/>
      <w:szCs w:val="24"/>
    </w:rPr>
  </w:style>
  <w:style w:type="paragraph" w:customStyle="1" w:styleId="13">
    <w:name w:val="正文1"/>
    <w:basedOn w:val="a6"/>
    <w:qFormat/>
    <w:rsid w:val="00644676"/>
    <w:pPr>
      <w:autoSpaceDE/>
      <w:adjustRightInd/>
      <w:snapToGrid/>
      <w:spacing w:line="240" w:lineRule="auto"/>
      <w:ind w:firstLine="0"/>
    </w:pPr>
    <w:rPr>
      <w:rFonts w:hAnsi="Times New Roman" w:cs="Times New Roman"/>
      <w:snapToGrid/>
      <w:kern w:val="2"/>
      <w:sz w:val="21"/>
    </w:rPr>
  </w:style>
  <w:style w:type="paragraph" w:customStyle="1" w:styleId="22">
    <w:name w:val="列出段落2"/>
    <w:basedOn w:val="a6"/>
    <w:uiPriority w:val="99"/>
    <w:qFormat/>
    <w:rsid w:val="00644676"/>
    <w:pPr>
      <w:widowControl/>
      <w:autoSpaceDE/>
      <w:adjustRightInd/>
      <w:snapToGrid/>
      <w:spacing w:line="240" w:lineRule="auto"/>
      <w:ind w:firstLineChars="200" w:firstLine="420"/>
      <w:jc w:val="left"/>
    </w:pPr>
    <w:rPr>
      <w:rFonts w:ascii="Times New Roman" w:eastAsiaTheme="minorEastAsia" w:hAnsi="Times New Roman" w:cs="Times New Roman"/>
      <w:snapToGrid/>
    </w:rPr>
  </w:style>
  <w:style w:type="character" w:customStyle="1" w:styleId="apple-converted-space">
    <w:name w:val="apple-converted-space"/>
    <w:basedOn w:val="a7"/>
    <w:qFormat/>
    <w:rsid w:val="00644676"/>
  </w:style>
  <w:style w:type="character" w:customStyle="1" w:styleId="Charf6">
    <w:name w:val="三级标题 Char"/>
    <w:basedOn w:val="a7"/>
    <w:qFormat/>
    <w:rsid w:val="00644676"/>
    <w:rPr>
      <w:rFonts w:eastAsia="黑体"/>
      <w:b/>
      <w:sz w:val="24"/>
      <w:szCs w:val="18"/>
    </w:rPr>
  </w:style>
  <w:style w:type="paragraph" w:customStyle="1" w:styleId="5051">
    <w:name w:val="样式 标题 5 + 段前: 0.5 行1"/>
    <w:basedOn w:val="5"/>
    <w:rsid w:val="00717739"/>
    <w:pPr>
      <w:numPr>
        <w:ilvl w:val="0"/>
        <w:numId w:val="0"/>
      </w:numPr>
      <w:spacing w:beforeLines="0"/>
    </w:pPr>
    <w:rPr>
      <w:bCs/>
      <w:szCs w:val="20"/>
    </w:rPr>
  </w:style>
  <w:style w:type="character" w:customStyle="1" w:styleId="Char">
    <w:name w:val="标题 Char"/>
    <w:basedOn w:val="a7"/>
    <w:link w:val="aa"/>
    <w:rsid w:val="00DD69AB"/>
    <w:rPr>
      <w:rFonts w:eastAsia="黑体" w:cs="Arial"/>
      <w:b/>
      <w:bCs/>
      <w:snapToGrid w:val="0"/>
      <w:spacing w:val="20"/>
      <w:sz w:val="36"/>
      <w:szCs w:val="36"/>
    </w:rPr>
  </w:style>
  <w:style w:type="character" w:customStyle="1" w:styleId="Char3">
    <w:name w:val="页眉 Char"/>
    <w:link w:val="af5"/>
    <w:uiPriority w:val="99"/>
    <w:qFormat/>
    <w:rsid w:val="000A0B7B"/>
    <w:rPr>
      <w:rFonts w:cs="宋体"/>
      <w:snapToGrid w:val="0"/>
      <w:sz w:val="21"/>
      <w:szCs w:val="21"/>
    </w:rPr>
  </w:style>
  <w:style w:type="character" w:styleId="affb">
    <w:name w:val="page number"/>
    <w:basedOn w:val="a7"/>
    <w:semiHidden/>
    <w:unhideWhenUsed/>
    <w:rsid w:val="00DD26F1"/>
  </w:style>
  <w:style w:type="paragraph" w:customStyle="1" w:styleId="a5">
    <w:name w:val="小标题"/>
    <w:basedOn w:val="a6"/>
    <w:rsid w:val="00A178A5"/>
    <w:pPr>
      <w:numPr>
        <w:numId w:val="23"/>
      </w:numPr>
      <w:autoSpaceDE/>
      <w:adjustRightInd/>
      <w:snapToGrid/>
      <w:spacing w:line="240" w:lineRule="auto"/>
    </w:pPr>
    <w:rPr>
      <w:rFonts w:ascii="Times New Roman" w:hAnsi="Times New Roman" w:cs="Times New Roman"/>
      <w:b/>
      <w:snapToGrid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21" Type="http://schemas.openxmlformats.org/officeDocument/2006/relationships/image" Target="media/image4.emf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emf"/><Relationship Id="rId25" Type="http://schemas.openxmlformats.org/officeDocument/2006/relationships/image" Target="media/image6.emf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footer" Target="footer1.xm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1.emf"/><Relationship Id="rId23" Type="http://schemas.openxmlformats.org/officeDocument/2006/relationships/image" Target="media/image5.emf"/><Relationship Id="rId28" Type="http://schemas.openxmlformats.org/officeDocument/2006/relationships/image" Target="media/image7.jpe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3.emf"/><Relationship Id="rId31" Type="http://schemas.openxmlformats.org/officeDocument/2006/relationships/image" Target="media/image10.emf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oleObject" Target="embeddings/oleObject4.bin"/><Relationship Id="rId27" Type="http://schemas.openxmlformats.org/officeDocument/2006/relationships/hyperlink" Target="http://www.test.com/qijian/return_url.asp" TargetMode="External"/><Relationship Id="rId30" Type="http://schemas.openxmlformats.org/officeDocument/2006/relationships/image" Target="media/image9.jpeg"/><Relationship Id="rId35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30446;&#24405;\5_&#30021;&#25463;&#36890;\0_&#20010;&#20154;&#30446;&#24405;\L_&#38647;&#28059;\&#25509;&#21475;&#25991;&#26723;\2_&#25509;&#20837;&#27979;&#35797;\2.2_xxx&#31995;&#32479;&#25509;&#21475;&#35828;&#26126;&#200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4148E5-452B-47FE-B782-644353C2DF96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9EBE1C3C-AC42-4BD6-B844-2DABBC2DDA43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AD85C0D0-D42B-4EB3-9FC4-48723977D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2.2_xxx系统接口说明书-模板.dotx</Template>
  <TotalTime>0</TotalTime>
  <Pages>52</Pages>
  <Words>5662</Words>
  <Characters>32276</Characters>
  <Application>Microsoft Office Word</Application>
  <DocSecurity>0</DocSecurity>
  <Lines>268</Lines>
  <Paragraphs>75</Paragraphs>
  <ScaleCrop>false</ScaleCrop>
  <LinksUpToDate>false</LinksUpToDate>
  <CharactersWithSpaces>37863</CharactersWithSpaces>
  <SharedDoc>false</SharedDoc>
  <HLinks>
    <vt:vector size="24" baseType="variant">
      <vt:variant>
        <vt:i4>1441841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_Toc24436711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_Toc24436710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_Toc24436709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_Toc24436708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请键入文档主标题</dc:title>
  <dc:creator/>
  <cp:lastModifiedBy/>
  <cp:revision>1</cp:revision>
  <dcterms:created xsi:type="dcterms:W3CDTF">2017-07-05T10:33:00Z</dcterms:created>
  <dcterms:modified xsi:type="dcterms:W3CDTF">2017-07-06T08:18:00Z</dcterms:modified>
</cp:coreProperties>
</file>